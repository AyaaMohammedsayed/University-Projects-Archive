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254E8CD3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1D4228">
              <w:rPr>
                <w:lang w:val="en-AS"/>
              </w:rPr>
              <w:t>2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4C6AA21F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1D4228">
              <w:rPr>
                <w:lang w:val="en-AS"/>
              </w:rPr>
              <w:t>2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31DA69E3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6134BAE5" w14:textId="77777777" w:rsidR="001D4228" w:rsidRDefault="001D4228" w:rsidP="001D4228">
            <w:pPr>
              <w:rPr>
                <w:lang w:val="en-AS"/>
              </w:rPr>
            </w:pPr>
          </w:p>
          <w:p w14:paraId="059A7BEC" w14:textId="54A97A9E" w:rsidR="001D4228" w:rsidRPr="001D4228" w:rsidRDefault="001D4228" w:rsidP="001D4228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04D1E7ED" wp14:editId="4FB28988">
                  <wp:extent cx="4972744" cy="504895"/>
                  <wp:effectExtent l="0" t="0" r="0" b="9525"/>
                  <wp:docPr id="1370468077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468077" name="صورة 137046807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1EC1825" w14:textId="2EC58E55" w:rsidR="001D4228" w:rsidRDefault="00B628AF" w:rsidP="001D422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  <w:r w:rsidR="001D4228">
              <w:rPr>
                <w:b/>
                <w:bCs/>
                <w:i w:val="0"/>
                <w:iCs w:val="0"/>
                <w:lang w:val="en-AS"/>
              </w:rPr>
              <w:t xml:space="preserve"> </w:t>
            </w:r>
          </w:p>
          <w:p w14:paraId="414EE72F" w14:textId="46610E70" w:rsidR="001D4228" w:rsidRPr="001D4228" w:rsidRDefault="001D4228" w:rsidP="001D4228">
            <w:pPr>
              <w:rPr>
                <w:rFonts w:hint="cs"/>
                <w:rtl/>
                <w:lang w:val="en-AS" w:bidi="ar-EG"/>
              </w:rPr>
            </w:pPr>
            <w:r>
              <w:rPr>
                <w:rFonts w:hint="cs"/>
                <w:noProof/>
                <w:rtl/>
                <w:lang w:val="ar-EG" w:bidi="ar-EG"/>
              </w:rPr>
              <w:drawing>
                <wp:inline distT="0" distB="0" distL="0" distR="0" wp14:anchorId="1473B77B" wp14:editId="680E3B44">
                  <wp:extent cx="6238240" cy="4286885"/>
                  <wp:effectExtent l="0" t="0" r="0" b="0"/>
                  <wp:docPr id="860010" name="صورة 3" descr="صورة تحتوي على نص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010" name="صورة 3" descr="صورة تحتوي على نص, لقطة شاشة, برمجيات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28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170B7" w14:textId="5966ED7A" w:rsidR="009B6595" w:rsidRPr="009B6595" w:rsidRDefault="009B6595" w:rsidP="009B6595">
            <w:pPr>
              <w:rPr>
                <w:lang w:val="en-AS"/>
              </w:rPr>
            </w:pPr>
          </w:p>
          <w:p w14:paraId="3D0AC1B5" w14:textId="252D102B" w:rsidR="001205A1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3BEC0841" w14:textId="0A5B7FC7" w:rsidR="001D4228" w:rsidRDefault="001D4228" w:rsidP="001D4228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4864" behindDoc="1" locked="0" layoutInCell="1" allowOverlap="1" wp14:anchorId="73419BE1" wp14:editId="5E007EF5">
                  <wp:simplePos x="0" y="0"/>
                  <wp:positionH relativeFrom="column">
                    <wp:posOffset>478972</wp:posOffset>
                  </wp:positionH>
                  <wp:positionV relativeFrom="paragraph">
                    <wp:posOffset>103142</wp:posOffset>
                  </wp:positionV>
                  <wp:extent cx="3515216" cy="1895740"/>
                  <wp:effectExtent l="0" t="0" r="9525" b="9525"/>
                  <wp:wrapTight wrapText="bothSides">
                    <wp:wrapPolygon edited="0">
                      <wp:start x="0" y="0"/>
                      <wp:lineTo x="0" y="21491"/>
                      <wp:lineTo x="21541" y="21491"/>
                      <wp:lineTo x="21541" y="0"/>
                      <wp:lineTo x="0" y="0"/>
                    </wp:wrapPolygon>
                  </wp:wrapTight>
                  <wp:docPr id="604827447" name="صورة 4" descr="صورة تحتوي على نص, لقطة شاشة, عرض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27447" name="صورة 4" descr="صورة تحتوي على نص, لقطة شاشة, عرض, الخط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3FE19F" w14:textId="77777777" w:rsidR="001D4228" w:rsidRDefault="001D4228" w:rsidP="001D4228">
            <w:pPr>
              <w:rPr>
                <w:lang w:val="en-AS"/>
              </w:rPr>
            </w:pPr>
          </w:p>
          <w:p w14:paraId="67CBA5BF" w14:textId="77777777" w:rsidR="001D4228" w:rsidRDefault="001D4228" w:rsidP="001D4228">
            <w:pPr>
              <w:rPr>
                <w:lang w:val="en-AS"/>
              </w:rPr>
            </w:pPr>
          </w:p>
          <w:p w14:paraId="19ABA15E" w14:textId="77777777" w:rsidR="001D4228" w:rsidRPr="001D4228" w:rsidRDefault="001D4228" w:rsidP="001D4228">
            <w:pPr>
              <w:rPr>
                <w:lang w:val="en-AS"/>
              </w:rPr>
            </w:pPr>
          </w:p>
          <w:p w14:paraId="12FC0772" w14:textId="77777777" w:rsidR="001D4228" w:rsidRDefault="001D4228" w:rsidP="001D4228">
            <w:pPr>
              <w:rPr>
                <w:lang w:val="en-AS"/>
              </w:rPr>
            </w:pPr>
          </w:p>
          <w:p w14:paraId="12920571" w14:textId="77777777" w:rsidR="001D4228" w:rsidRDefault="001D4228" w:rsidP="001D4228">
            <w:pPr>
              <w:rPr>
                <w:lang w:val="en-AS"/>
              </w:rPr>
            </w:pPr>
          </w:p>
          <w:p w14:paraId="7BBA4C02" w14:textId="77777777" w:rsidR="001D4228" w:rsidRDefault="001D4228" w:rsidP="001D4228">
            <w:pPr>
              <w:rPr>
                <w:lang w:val="en-AS"/>
              </w:rPr>
            </w:pPr>
          </w:p>
          <w:p w14:paraId="4BBD237C" w14:textId="1840D5EC" w:rsidR="001D4228" w:rsidRPr="001D4228" w:rsidRDefault="001D4228" w:rsidP="001D4228">
            <w:pPr>
              <w:rPr>
                <w:lang w:val="en-AS"/>
              </w:rPr>
            </w:pPr>
          </w:p>
          <w:p w14:paraId="68C9A047" w14:textId="77777777" w:rsidR="009B6595" w:rsidRDefault="009B6595" w:rsidP="009B6595">
            <w:pPr>
              <w:rPr>
                <w:lang w:val="en-AS"/>
              </w:rPr>
            </w:pPr>
          </w:p>
          <w:p w14:paraId="4D0D6F57" w14:textId="5413641B" w:rsidR="009B6595" w:rsidRPr="009B6595" w:rsidRDefault="009B6595" w:rsidP="009B6595">
            <w:pPr>
              <w:rPr>
                <w:lang w:val="en-AS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4216650D" w14:textId="0D220419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521FFC96" w14:textId="77777777" w:rsidR="001D4228" w:rsidRDefault="001D4228" w:rsidP="001D4228">
            <w:pPr>
              <w:rPr>
                <w:lang w:val="en-AS"/>
              </w:rPr>
            </w:pPr>
          </w:p>
          <w:p w14:paraId="215864CD" w14:textId="78EA8FA4" w:rsidR="006C6124" w:rsidRPr="002E62B5" w:rsidRDefault="001D4228" w:rsidP="002E62B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5888" behindDoc="1" locked="0" layoutInCell="1" allowOverlap="1" wp14:anchorId="4AA4B887" wp14:editId="701BAF4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-1089</wp:posOffset>
                  </wp:positionV>
                  <wp:extent cx="3119120" cy="312420"/>
                  <wp:effectExtent l="0" t="0" r="5080" b="0"/>
                  <wp:wrapTight wrapText="bothSides">
                    <wp:wrapPolygon edited="0">
                      <wp:start x="0" y="0"/>
                      <wp:lineTo x="0" y="19756"/>
                      <wp:lineTo x="21503" y="19756"/>
                      <wp:lineTo x="21503" y="0"/>
                      <wp:lineTo x="0" y="0"/>
                    </wp:wrapPolygon>
                  </wp:wrapTight>
                  <wp:docPr id="75032267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32267" name="صورة 7503226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C6124" w:rsidRPr="009B6595">
              <w:rPr>
                <w:b/>
                <w:bCs/>
                <w:color w:val="FF0000"/>
                <w:lang w:val="en-AS"/>
              </w:rPr>
              <w:t>The Code</w:t>
            </w:r>
          </w:p>
          <w:p w14:paraId="79111E75" w14:textId="20B408C2" w:rsidR="009B6595" w:rsidRDefault="002E62B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42AE62CC" wp14:editId="73C9B404">
                  <wp:extent cx="3119120" cy="2186305"/>
                  <wp:effectExtent l="0" t="0" r="5080" b="4445"/>
                  <wp:docPr id="1525249418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249418" name="صورة 15252494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35C0B12D" wp14:editId="068F9D39">
                  <wp:extent cx="3119120" cy="2084070"/>
                  <wp:effectExtent l="0" t="0" r="5080" b="0"/>
                  <wp:docPr id="1255948760" name="صورة 7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948760" name="صورة 7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7BDF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C90ABF0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4072BE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C2E5ED" w14:textId="77777777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lastRenderedPageBreak/>
              <w:t xml:space="preserve">The Output </w:t>
            </w:r>
          </w:p>
          <w:p w14:paraId="0CAC8995" w14:textId="39F46774" w:rsidR="002E62B5" w:rsidRDefault="002E62B5" w:rsidP="002E62B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7936" behindDoc="1" locked="0" layoutInCell="1" allowOverlap="1" wp14:anchorId="70318FD3" wp14:editId="386784D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175895</wp:posOffset>
                  </wp:positionV>
                  <wp:extent cx="3119120" cy="3362325"/>
                  <wp:effectExtent l="0" t="0" r="5080" b="9525"/>
                  <wp:wrapTight wrapText="bothSides">
                    <wp:wrapPolygon edited="0">
                      <wp:start x="0" y="0"/>
                      <wp:lineTo x="0" y="21539"/>
                      <wp:lineTo x="21503" y="21539"/>
                      <wp:lineTo x="21503" y="0"/>
                      <wp:lineTo x="0" y="0"/>
                    </wp:wrapPolygon>
                  </wp:wrapTight>
                  <wp:docPr id="1470357243" name="صورة 8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57243" name="صورة 8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80C595" w14:textId="77777777" w:rsidR="002E62B5" w:rsidRDefault="002E62B5" w:rsidP="002E62B5">
            <w:pPr>
              <w:rPr>
                <w:lang w:val="en-AS"/>
              </w:rPr>
            </w:pPr>
          </w:p>
          <w:p w14:paraId="15D4A891" w14:textId="77777777" w:rsidR="002E62B5" w:rsidRDefault="002E62B5" w:rsidP="002E62B5">
            <w:pPr>
              <w:rPr>
                <w:lang w:val="en-AS"/>
              </w:rPr>
            </w:pPr>
          </w:p>
          <w:p w14:paraId="1024B99E" w14:textId="77777777" w:rsidR="002E62B5" w:rsidRDefault="002E62B5" w:rsidP="002E62B5">
            <w:pPr>
              <w:rPr>
                <w:lang w:val="en-AS"/>
              </w:rPr>
            </w:pPr>
          </w:p>
          <w:p w14:paraId="679A2C33" w14:textId="77777777" w:rsidR="001D4228" w:rsidRDefault="001D4228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7B0E9C73" w14:textId="77777777" w:rsidR="002E62B5" w:rsidRPr="002E62B5" w:rsidRDefault="002E62B5" w:rsidP="002E62B5">
            <w:pPr>
              <w:rPr>
                <w:lang w:val="en-AS"/>
              </w:rPr>
            </w:pPr>
          </w:p>
          <w:p w14:paraId="031346C7" w14:textId="274D4833" w:rsidR="002E62B5" w:rsidRPr="002E62B5" w:rsidRDefault="002E62B5" w:rsidP="002E62B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AD7A0F8" wp14:editId="7BD660DE">
                  <wp:extent cx="3119120" cy="314960"/>
                  <wp:effectExtent l="0" t="0" r="5080" b="8890"/>
                  <wp:docPr id="562426554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26554" name="صورة 56242655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91A1E" w14:textId="77777777" w:rsidR="002E62B5" w:rsidRDefault="002E62B5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11FE592" w14:textId="77777777" w:rsidR="002E62B5" w:rsidRDefault="002E62B5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E883145" w14:textId="2C8FE4D6" w:rsidR="001D4228" w:rsidRDefault="002E62B5" w:rsidP="001D422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8960" behindDoc="1" locked="0" layoutInCell="1" allowOverlap="1" wp14:anchorId="0057310E" wp14:editId="25C438F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388620</wp:posOffset>
                  </wp:positionV>
                  <wp:extent cx="3119120" cy="1979295"/>
                  <wp:effectExtent l="0" t="0" r="5080" b="1905"/>
                  <wp:wrapTight wrapText="bothSides">
                    <wp:wrapPolygon edited="0">
                      <wp:start x="0" y="0"/>
                      <wp:lineTo x="0" y="21413"/>
                      <wp:lineTo x="21503" y="21413"/>
                      <wp:lineTo x="21503" y="0"/>
                      <wp:lineTo x="0" y="0"/>
                    </wp:wrapPolygon>
                  </wp:wrapTight>
                  <wp:docPr id="469036847" name="صورة 10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36847" name="صورة 10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97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D4228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3F23E808" w14:textId="5091BFC2" w:rsidR="002E62B5" w:rsidRDefault="002E62B5" w:rsidP="002E62B5">
            <w:pPr>
              <w:rPr>
                <w:lang w:val="en-AS"/>
              </w:rPr>
            </w:pPr>
          </w:p>
          <w:p w14:paraId="2F321B57" w14:textId="573769F9" w:rsidR="002E62B5" w:rsidRDefault="002E62B5" w:rsidP="002E62B5">
            <w:pPr>
              <w:rPr>
                <w:lang w:val="en-AS"/>
              </w:rPr>
            </w:pPr>
          </w:p>
          <w:p w14:paraId="166F7E4A" w14:textId="77777777" w:rsidR="002E62B5" w:rsidRDefault="002E62B5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CB20F6A" w14:textId="77777777" w:rsidR="002E62B5" w:rsidRDefault="002E62B5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C12F8DD" w14:textId="77777777" w:rsidR="002E62B5" w:rsidRDefault="002E62B5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BA129B0" w14:textId="060655B7" w:rsidR="001D4228" w:rsidRPr="009B6595" w:rsidRDefault="001D4228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20C944FE" w14:textId="77777777" w:rsidR="001D4228" w:rsidRDefault="001D4228" w:rsidP="001D4228">
            <w:pPr>
              <w:rPr>
                <w:lang w:val="en-AS"/>
              </w:rPr>
            </w:pPr>
          </w:p>
          <w:p w14:paraId="74762B9E" w14:textId="3A923423" w:rsidR="001D4228" w:rsidRDefault="002E62B5" w:rsidP="002E62B5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167FCDDF" wp14:editId="788FAAA3">
                  <wp:extent cx="3119120" cy="1107440"/>
                  <wp:effectExtent l="0" t="0" r="5080" b="0"/>
                  <wp:docPr id="1391264755" name="صورة 11" descr="صورة تحتوي على نص, لقطة شاشة, الخط, إيصا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64755" name="صورة 11" descr="صورة تحتوي على نص, لقطة شاشة, الخط, إيصال&#10;&#10;تم إنشاء الوصف تلقائياً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685F5" w14:textId="77777777" w:rsidR="001D4228" w:rsidRDefault="001D4228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1802AB7F" w14:textId="171CF8A9" w:rsidR="00545CD6" w:rsidRPr="00545CD6" w:rsidRDefault="00545CD6" w:rsidP="00545CD6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D7C2ED4" wp14:editId="0EC3216B">
                  <wp:extent cx="3119120" cy="871855"/>
                  <wp:effectExtent l="0" t="0" r="5080" b="4445"/>
                  <wp:docPr id="2122353370" name="صورة 12" descr="صورة تحتوي على نص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353370" name="صورة 12" descr="صورة تحتوي على نص, الخط, الجبر&#10;&#10;تم إنشاء الوصف تلقائياً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DD2DB" w14:textId="77777777" w:rsidR="001D4228" w:rsidRPr="006C6124" w:rsidRDefault="001D4228" w:rsidP="001D4228">
            <w:pPr>
              <w:rPr>
                <w:lang w:val="en-AS"/>
              </w:rPr>
            </w:pPr>
          </w:p>
          <w:p w14:paraId="5DB3E842" w14:textId="77777777" w:rsidR="001D4228" w:rsidRPr="009B6595" w:rsidRDefault="001D4228" w:rsidP="001D422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9E21699" w14:textId="002EDFAE" w:rsidR="001D4228" w:rsidRDefault="00545CD6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62E105E6" wp14:editId="6056E214">
                  <wp:extent cx="3119120" cy="2061845"/>
                  <wp:effectExtent l="0" t="0" r="5080" b="0"/>
                  <wp:docPr id="2109692208" name="صورة 13" descr="صورة تحتوي على نص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692208" name="صورة 13" descr="صورة تحتوي على نص, لقطة شاشة, برمجيات&#10;&#10;تم إنشاء الوصف تلقائياً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 w:val="0"/>
                <w:iCs/>
                <w:noProof/>
                <w:color w:val="FF0000"/>
                <w:lang w:val="en-AS"/>
              </w:rPr>
              <w:drawing>
                <wp:inline distT="0" distB="0" distL="0" distR="0" wp14:anchorId="2147CABD" wp14:editId="5902C0CF">
                  <wp:extent cx="3119120" cy="1755775"/>
                  <wp:effectExtent l="0" t="0" r="5080" b="0"/>
                  <wp:docPr id="919121744" name="صورة 14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121744" name="صورة 14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75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32259" w14:textId="77777777" w:rsidR="00545CD6" w:rsidRDefault="00545CD6" w:rsidP="00545CD6"/>
          <w:p w14:paraId="4206960F" w14:textId="77777777" w:rsidR="00545CD6" w:rsidRDefault="00545CD6" w:rsidP="00545CD6"/>
          <w:p w14:paraId="4B7BA052" w14:textId="77777777" w:rsidR="00545CD6" w:rsidRDefault="00545CD6" w:rsidP="00545CD6"/>
          <w:p w14:paraId="1966D51E" w14:textId="77777777" w:rsidR="00545CD6" w:rsidRDefault="00545CD6" w:rsidP="00545CD6"/>
          <w:p w14:paraId="47B5E52C" w14:textId="77777777" w:rsidR="00545CD6" w:rsidRDefault="00545CD6" w:rsidP="00545CD6"/>
          <w:p w14:paraId="49374F8E" w14:textId="77777777" w:rsidR="00545CD6" w:rsidRDefault="00545CD6" w:rsidP="00545CD6"/>
          <w:p w14:paraId="48BC1BB2" w14:textId="77777777" w:rsidR="00545CD6" w:rsidRDefault="00545CD6" w:rsidP="00545CD6"/>
          <w:p w14:paraId="74E0BFFA" w14:textId="77777777" w:rsidR="00545CD6" w:rsidRDefault="00545CD6" w:rsidP="00545CD6"/>
          <w:p w14:paraId="287558BF" w14:textId="77777777" w:rsidR="00545CD6" w:rsidRDefault="00545CD6" w:rsidP="00545CD6"/>
          <w:p w14:paraId="29CD0E14" w14:textId="77777777" w:rsidR="00545CD6" w:rsidRDefault="00545CD6" w:rsidP="00545CD6"/>
          <w:p w14:paraId="7005BFFF" w14:textId="77777777" w:rsidR="00545CD6" w:rsidRDefault="00545CD6" w:rsidP="00545CD6"/>
          <w:p w14:paraId="499F66DF" w14:textId="77777777" w:rsidR="00545CD6" w:rsidRDefault="00545CD6" w:rsidP="00545CD6"/>
          <w:p w14:paraId="033A4C56" w14:textId="77777777" w:rsidR="00545CD6" w:rsidRDefault="00545CD6" w:rsidP="00545CD6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47A94749" w14:textId="27A39532" w:rsidR="00545CD6" w:rsidRDefault="00545CD6" w:rsidP="00545CD6">
            <w:pPr>
              <w:rPr>
                <w:lang w:val="en-AS"/>
              </w:rPr>
            </w:pPr>
            <w:r w:rsidRPr="00545CD6">
              <w:drawing>
                <wp:anchor distT="0" distB="0" distL="114300" distR="114300" simplePos="0" relativeHeight="251691008" behindDoc="1" locked="0" layoutInCell="1" allowOverlap="1" wp14:anchorId="6ADF3BC0" wp14:editId="11042FB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176530</wp:posOffset>
                  </wp:positionV>
                  <wp:extent cx="3119120" cy="1653540"/>
                  <wp:effectExtent l="0" t="0" r="5080" b="3810"/>
                  <wp:wrapTight wrapText="bothSides">
                    <wp:wrapPolygon edited="0">
                      <wp:start x="0" y="0"/>
                      <wp:lineTo x="0" y="21401"/>
                      <wp:lineTo x="21503" y="21401"/>
                      <wp:lineTo x="21503" y="0"/>
                      <wp:lineTo x="0" y="0"/>
                    </wp:wrapPolygon>
                  </wp:wrapTight>
                  <wp:docPr id="1708801388" name="صورة 15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801388" name="صورة 15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6C14E7" w14:textId="77777777" w:rsidR="001D4228" w:rsidRDefault="001D4228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6B7998C7" w14:textId="6179BF43" w:rsidR="00545CD6" w:rsidRPr="00545CD6" w:rsidRDefault="00545CD6" w:rsidP="00545CD6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6AB612F" wp14:editId="44339A7F">
                  <wp:extent cx="3119120" cy="455295"/>
                  <wp:effectExtent l="0" t="0" r="5080" b="1905"/>
                  <wp:docPr id="1060817643" name="صورة 16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817643" name="صورة 16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A9C97" w14:textId="77777777" w:rsidR="001D4228" w:rsidRPr="006C6124" w:rsidRDefault="001D4228" w:rsidP="001D4228">
            <w:pPr>
              <w:rPr>
                <w:lang w:val="en-AS"/>
              </w:rPr>
            </w:pPr>
          </w:p>
          <w:p w14:paraId="36B631F0" w14:textId="77777777" w:rsidR="001D4228" w:rsidRDefault="001D4228" w:rsidP="001D422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3C6B8F1B" w14:textId="27699177" w:rsidR="00545CD6" w:rsidRPr="00545CD6" w:rsidRDefault="00545CD6" w:rsidP="00545CD6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671C9451" wp14:editId="786BF304">
                  <wp:extent cx="3119120" cy="2153285"/>
                  <wp:effectExtent l="0" t="0" r="5080" b="0"/>
                  <wp:docPr id="589275960" name="صورة 17" descr="صورة تحتوي على نص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275960" name="صورة 17" descr="صورة تحتوي على نص, لقطة شاشة&#10;&#10;تم إنشاء الوصف تلقائياً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5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17FE5674" wp14:editId="322CD881">
                  <wp:extent cx="3119120" cy="2781935"/>
                  <wp:effectExtent l="0" t="0" r="5080" b="0"/>
                  <wp:docPr id="1647462790" name="صورة 18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62790" name="صورة 18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6A06E" w14:textId="15CEB2B5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654014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45807D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32D03A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6B0F38" w14:textId="77777777" w:rsidR="001D4228" w:rsidRDefault="001D4228" w:rsidP="001D422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60F06BE3" w14:textId="77777777" w:rsidR="00545CD6" w:rsidRDefault="00545CD6" w:rsidP="00545CD6">
            <w:pPr>
              <w:rPr>
                <w:lang w:val="en-AS"/>
              </w:rPr>
            </w:pPr>
          </w:p>
          <w:p w14:paraId="6206DD4C" w14:textId="77777777" w:rsidR="00545CD6" w:rsidRDefault="00545CD6" w:rsidP="00545CD6">
            <w:pPr>
              <w:rPr>
                <w:lang w:val="en-AS"/>
              </w:rPr>
            </w:pPr>
          </w:p>
          <w:p w14:paraId="7AFC2A9E" w14:textId="78382EBB" w:rsidR="00545CD6" w:rsidRPr="00545CD6" w:rsidRDefault="00545CD6" w:rsidP="00545CD6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E65A37D" wp14:editId="68DBAE08">
                  <wp:extent cx="3119120" cy="1628140"/>
                  <wp:effectExtent l="0" t="0" r="5080" b="0"/>
                  <wp:docPr id="1538897726" name="صورة 19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897726" name="صورة 19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62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3C27E" w14:textId="77777777" w:rsidR="001D4228" w:rsidRDefault="001D4228" w:rsidP="001D4228">
            <w:pPr>
              <w:rPr>
                <w:lang w:val="en-AS"/>
              </w:rPr>
            </w:pPr>
          </w:p>
          <w:p w14:paraId="42B92BDF" w14:textId="35AA94E8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4D4EA85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735C85C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554354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A8DE0E7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F9E984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804080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0373648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12A4271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D43E487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0A31C6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C869EDE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389B4F7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4F04D8E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1DC3B04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8D10104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20B3F7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2A50FC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15C1C18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5AE786D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14E9E73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218C1A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208919E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DC741D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037024C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95FE1D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68EDB3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A739CA7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2075F02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FD499FB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A240C3F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3F6B376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4FA955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D1FF833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25D3001" w14:textId="77777777" w:rsidR="001D4228" w:rsidRDefault="001D4228" w:rsidP="001D4228">
            <w:pPr>
              <w:rPr>
                <w:lang w:val="en-AS"/>
              </w:rPr>
            </w:pPr>
          </w:p>
          <w:p w14:paraId="7C0789F9" w14:textId="04540158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8452026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EEF340A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AC1C21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ABFF62E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1541488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A48CBC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0B7CE5A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6744C88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6A8BE38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29648C2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A71E8DB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EFF041B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84D7BE3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F96ABE0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24C8651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CC9B861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B32ABE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17B9C21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E218769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54B6CA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7F52F96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2F5CEB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80C6B88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85F0D0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0741C13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65EDCD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E60B6B3" w14:textId="77777777" w:rsidR="001D4228" w:rsidRDefault="001D4228" w:rsidP="001D4228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138C6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65010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6C0C5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DFF77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4643B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4F94E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82135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1E10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14745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D12B42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FF230BA" w14:textId="4D46B165" w:rsidR="00AA6192" w:rsidRPr="00A80247" w:rsidRDefault="00AA6192" w:rsidP="00545CD6">
            <w:pPr>
              <w:pStyle w:val="Text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77777777" w:rsidR="00E26FF4" w:rsidRDefault="00E26FF4" w:rsidP="00A24793">
            <w:pPr>
              <w:jc w:val="right"/>
            </w:pPr>
          </w:p>
          <w:p w14:paraId="5943FC87" w14:textId="26D71D18" w:rsidR="00A81248" w:rsidRPr="003A798E" w:rsidRDefault="00A81248" w:rsidP="00A24793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25"/>
      <w:footerReference w:type="default" r:id="rId26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C0B01E" w14:textId="77777777" w:rsidR="00595262" w:rsidRDefault="00595262" w:rsidP="001205A1">
      <w:r>
        <w:separator/>
      </w:r>
    </w:p>
  </w:endnote>
  <w:endnote w:type="continuationSeparator" w:id="0">
    <w:p w14:paraId="0FA53D01" w14:textId="77777777" w:rsidR="00595262" w:rsidRDefault="00595262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72DAF" w14:textId="77777777" w:rsidR="00595262" w:rsidRDefault="00595262" w:rsidP="001205A1">
      <w:r>
        <w:separator/>
      </w:r>
    </w:p>
  </w:footnote>
  <w:footnote w:type="continuationSeparator" w:id="0">
    <w:p w14:paraId="1F71C07A" w14:textId="77777777" w:rsidR="00595262" w:rsidRDefault="00595262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C4ED1"/>
    <w:rsid w:val="000F7E33"/>
    <w:rsid w:val="001205A1"/>
    <w:rsid w:val="00142538"/>
    <w:rsid w:val="00154D3B"/>
    <w:rsid w:val="001A51A8"/>
    <w:rsid w:val="001A5433"/>
    <w:rsid w:val="001D4228"/>
    <w:rsid w:val="001D7B6E"/>
    <w:rsid w:val="00225F56"/>
    <w:rsid w:val="002877E8"/>
    <w:rsid w:val="002E62B5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545CD6"/>
    <w:rsid w:val="00595262"/>
    <w:rsid w:val="005E6B25"/>
    <w:rsid w:val="005F4F46"/>
    <w:rsid w:val="006C60E6"/>
    <w:rsid w:val="006C6124"/>
    <w:rsid w:val="006F508F"/>
    <w:rsid w:val="007B0740"/>
    <w:rsid w:val="007C1BAB"/>
    <w:rsid w:val="00860037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628AF"/>
    <w:rsid w:val="00C325F7"/>
    <w:rsid w:val="00C66528"/>
    <w:rsid w:val="00C915F0"/>
    <w:rsid w:val="00CE14FC"/>
    <w:rsid w:val="00D26DA4"/>
    <w:rsid w:val="00D73262"/>
    <w:rsid w:val="00E26FF4"/>
    <w:rsid w:val="00E339AD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9</Pages>
  <Words>66</Words>
  <Characters>378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2024-05-21T16:43:00Z</dcterms:modified>
</cp:coreProperties>
</file>