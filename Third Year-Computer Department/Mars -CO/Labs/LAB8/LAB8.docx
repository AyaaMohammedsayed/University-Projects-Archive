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A81248" w:rsidRPr="003A798E" w14:paraId="0B2C4A9C" w14:textId="77777777" w:rsidTr="00FB65B8">
        <w:tc>
          <w:tcPr>
            <w:tcW w:w="5395" w:type="dxa"/>
          </w:tcPr>
          <w:p w14:paraId="0D6C3C5A" w14:textId="77777777" w:rsidR="00A81248" w:rsidRPr="003A798E" w:rsidRDefault="00A81248" w:rsidP="00A81248">
            <w:pPr>
              <w:pStyle w:val="GraphicAnchor"/>
            </w:pPr>
          </w:p>
        </w:tc>
        <w:tc>
          <w:tcPr>
            <w:tcW w:w="5395" w:type="dxa"/>
          </w:tcPr>
          <w:p w14:paraId="0C53F009" w14:textId="77777777" w:rsidR="00A81248" w:rsidRPr="003A798E" w:rsidRDefault="00A81248" w:rsidP="00A81248">
            <w:pPr>
              <w:pStyle w:val="GraphicAnchor"/>
            </w:pPr>
          </w:p>
        </w:tc>
      </w:tr>
      <w:tr w:rsidR="00A81248" w:rsidRPr="003A798E" w14:paraId="051298D9" w14:textId="77777777" w:rsidTr="00FB65B8">
        <w:trPr>
          <w:trHeight w:val="2719"/>
        </w:trPr>
        <w:tc>
          <w:tcPr>
            <w:tcW w:w="5395" w:type="dxa"/>
          </w:tcPr>
          <w:p w14:paraId="3D370522" w14:textId="2F3C2959" w:rsidR="00A81248" w:rsidRPr="00B628AF" w:rsidRDefault="009B6595" w:rsidP="00C66528">
            <w:pPr>
              <w:pStyle w:val="1"/>
              <w:rPr>
                <w:lang w:val="en-AS"/>
              </w:rPr>
            </w:pPr>
            <w:r>
              <w:rPr>
                <w:lang w:val="en-AS"/>
              </w:rPr>
              <w:t>Report</w:t>
            </w:r>
            <w:r w:rsidR="00B628AF">
              <w:rPr>
                <w:lang w:val="en-AS"/>
              </w:rPr>
              <w:br/>
              <w:t>LAB</w:t>
            </w:r>
            <w:r w:rsidR="004D09A8">
              <w:rPr>
                <w:lang w:val="en-AS"/>
              </w:rPr>
              <w:t>8</w:t>
            </w:r>
          </w:p>
        </w:tc>
        <w:tc>
          <w:tcPr>
            <w:tcW w:w="5395" w:type="dxa"/>
          </w:tcPr>
          <w:p w14:paraId="02CCC79E" w14:textId="77777777" w:rsidR="00A81248" w:rsidRPr="003A798E" w:rsidRDefault="00A81248"/>
        </w:tc>
      </w:tr>
      <w:tr w:rsidR="00A81248" w:rsidRPr="003A798E" w14:paraId="6D2C1FC1" w14:textId="77777777" w:rsidTr="00FB65B8">
        <w:trPr>
          <w:trHeight w:val="8059"/>
        </w:trPr>
        <w:tc>
          <w:tcPr>
            <w:tcW w:w="5395" w:type="dxa"/>
          </w:tcPr>
          <w:p w14:paraId="357E62E6" w14:textId="77777777" w:rsidR="00A81248" w:rsidRPr="003A798E" w:rsidRDefault="00A81248"/>
        </w:tc>
        <w:tc>
          <w:tcPr>
            <w:tcW w:w="5395" w:type="dxa"/>
          </w:tcPr>
          <w:p w14:paraId="4CA4E683" w14:textId="77777777" w:rsidR="00A81248" w:rsidRPr="003A798E" w:rsidRDefault="00A81248"/>
        </w:tc>
      </w:tr>
      <w:tr w:rsidR="00A81248" w:rsidRPr="003A798E" w14:paraId="650DF776" w14:textId="77777777" w:rsidTr="00FB65B8">
        <w:trPr>
          <w:trHeight w:val="1299"/>
        </w:trPr>
        <w:tc>
          <w:tcPr>
            <w:tcW w:w="5395" w:type="dxa"/>
          </w:tcPr>
          <w:p w14:paraId="50CB2C18" w14:textId="77777777" w:rsidR="00A81248" w:rsidRPr="003A798E" w:rsidRDefault="00A81248"/>
        </w:tc>
        <w:tc>
          <w:tcPr>
            <w:tcW w:w="5395" w:type="dxa"/>
          </w:tcPr>
          <w:p w14:paraId="1D676DA9" w14:textId="572A7E84" w:rsidR="00A81248" w:rsidRPr="003A798E" w:rsidRDefault="00A81248" w:rsidP="00A81248">
            <w:pPr>
              <w:pStyle w:val="2"/>
            </w:pPr>
          </w:p>
          <w:p w14:paraId="23E6B72D" w14:textId="15E07AB7" w:rsidR="00A81248" w:rsidRPr="00B628AF" w:rsidRDefault="00B628AF" w:rsidP="00C66528">
            <w:pPr>
              <w:pStyle w:val="2"/>
              <w:rPr>
                <w:lang w:val="en-AS"/>
              </w:rPr>
            </w:pPr>
            <w:r>
              <w:rPr>
                <w:lang w:val="en-AS"/>
              </w:rPr>
              <w:t>AYA MOHAMED</w:t>
            </w:r>
          </w:p>
        </w:tc>
      </w:tr>
      <w:tr w:rsidR="00A81248" w:rsidRPr="003A798E" w14:paraId="34130282" w14:textId="77777777" w:rsidTr="00FB65B8">
        <w:trPr>
          <w:trHeight w:val="1402"/>
        </w:trPr>
        <w:tc>
          <w:tcPr>
            <w:tcW w:w="5395" w:type="dxa"/>
          </w:tcPr>
          <w:p w14:paraId="63DB59F5" w14:textId="77777777" w:rsidR="00A81248" w:rsidRPr="003A798E" w:rsidRDefault="00A81248"/>
        </w:tc>
        <w:tc>
          <w:tcPr>
            <w:tcW w:w="5395" w:type="dxa"/>
          </w:tcPr>
          <w:p w14:paraId="71170203" w14:textId="2ACD76AA" w:rsidR="00A81248" w:rsidRPr="003A798E" w:rsidRDefault="00B628AF" w:rsidP="00A81248">
            <w:pPr>
              <w:pStyle w:val="2"/>
            </w:pPr>
            <w:r>
              <w:rPr>
                <w:lang w:val="en-AS"/>
              </w:rPr>
              <w:t>SEC: 1</w:t>
            </w:r>
            <w:r w:rsidR="00C66528" w:rsidRPr="003A798E">
              <w:t xml:space="preserve"> </w:t>
            </w:r>
          </w:p>
          <w:p w14:paraId="1AB53084" w14:textId="1873F52B" w:rsidR="00A81248" w:rsidRPr="00B628AF" w:rsidRDefault="00B628AF" w:rsidP="00A81248">
            <w:pPr>
              <w:pStyle w:val="2"/>
              <w:rPr>
                <w:lang w:val="en-AS"/>
              </w:rPr>
            </w:pPr>
            <w:r>
              <w:rPr>
                <w:lang w:val="en-AS"/>
              </w:rPr>
              <w:t>B.NO: 9</w:t>
            </w:r>
          </w:p>
        </w:tc>
      </w:tr>
    </w:tbl>
    <w:p w14:paraId="585404CD" w14:textId="77777777" w:rsidR="000C4ED1" w:rsidRPr="003A798E" w:rsidRDefault="006F508F">
      <w:r w:rsidRPr="003A798E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2FF5B5B" wp14:editId="19606B4E">
                <wp:simplePos x="0" y="0"/>
                <wp:positionH relativeFrom="margin">
                  <wp:posOffset>-460375</wp:posOffset>
                </wp:positionH>
                <wp:positionV relativeFrom="page">
                  <wp:posOffset>13970</wp:posOffset>
                </wp:positionV>
                <wp:extent cx="7772400" cy="10054800"/>
                <wp:effectExtent l="0" t="0" r="0" b="3810"/>
                <wp:wrapNone/>
                <wp:docPr id="2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5C8564-9AA1-3741-A518-06A1556F88BC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4800"/>
                          <a:chOff x="0" y="0"/>
                          <a:chExt cx="7771132" cy="10053322"/>
                        </a:xfrm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angle"/>
                        <wps:cNvSpPr/>
                        <wps:spPr>
                          <a:xfrm>
                            <a:off x="0" y="2044700"/>
                            <a:ext cx="3907791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0" y="0"/>
                            <a:ext cx="7771132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BF5E4F" id="Group 1" o:spid="_x0000_s1026" alt="&quot;&quot;" style="position:absolute;margin-left:-36.25pt;margin-top:1.1pt;width:612pt;height:791.7pt;z-index:-251657216;mso-position-horizontal-relative:margin;mso-position-vertical-relative:page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">
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<v:stroke miterlimit="4" joinstyle="miter"/>
                  <v:path arrowok="t" o:extrusionok="f" o:connecttype="custom" o:connectlocs="2922906,3750311;2922906,3750311;2922906,3750311;2922906,3750311" o:connectangles="0,90,180,270"/>
                </v:shape>
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<v:stroke miterlimit="4" joinstyle="miter"/>
                  <v:path arrowok="t" o:extrusionok="f" o:connecttype="custom" o:connectlocs="1953896,3908426;1953896,3908426;1953896,3908426;1953896,3908426" o:connectangles="0,90,180,270"/>
                </v:shape>
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<v:stroke miterlimit="4" joinstyle="miter"/>
                  <v:path arrowok="t" o:extrusionok="f" o:connecttype="custom" o:connectlocs="3885566,4519931;3885566,4519931;3885566,4519931;3885566,4519931" o:connectangles="0,90,180,270"/>
                </v:shape>
                <w10:wrap anchorx="margin" anchory="page"/>
              </v:group>
            </w:pict>
          </mc:Fallback>
        </mc:AlternateContent>
      </w:r>
    </w:p>
    <w:tbl>
      <w:tblPr>
        <w:tblW w:w="10666" w:type="dxa"/>
        <w:shd w:val="clear" w:color="auto" w:fill="EDF0F4" w:themeFill="accent3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21"/>
        <w:gridCol w:w="4912"/>
        <w:gridCol w:w="4912"/>
        <w:gridCol w:w="421"/>
      </w:tblGrid>
      <w:tr w:rsidR="001205A1" w:rsidRPr="003A798E" w14:paraId="2E129590" w14:textId="77777777" w:rsidTr="00A24793">
        <w:trPr>
          <w:trHeight w:val="441"/>
        </w:trPr>
        <w:tc>
          <w:tcPr>
            <w:tcW w:w="421" w:type="dxa"/>
            <w:shd w:val="clear" w:color="auto" w:fill="EDF0F4" w:themeFill="accent3"/>
          </w:tcPr>
          <w:p w14:paraId="2A490291" w14:textId="77777777" w:rsidR="00A81248" w:rsidRPr="003A798E" w:rsidRDefault="00A81248"/>
        </w:tc>
        <w:tc>
          <w:tcPr>
            <w:tcW w:w="4912" w:type="dxa"/>
            <w:shd w:val="clear" w:color="auto" w:fill="EDF0F4" w:themeFill="accent3"/>
          </w:tcPr>
          <w:p w14:paraId="4DF44333" w14:textId="77777777" w:rsidR="00A81248" w:rsidRPr="003A798E" w:rsidRDefault="00A81248"/>
        </w:tc>
        <w:tc>
          <w:tcPr>
            <w:tcW w:w="4912" w:type="dxa"/>
            <w:shd w:val="clear" w:color="auto" w:fill="EDF0F4" w:themeFill="accent3"/>
          </w:tcPr>
          <w:p w14:paraId="2EC2E328" w14:textId="77777777" w:rsidR="00A81248" w:rsidRPr="003A798E" w:rsidRDefault="00A81248"/>
        </w:tc>
        <w:tc>
          <w:tcPr>
            <w:tcW w:w="421" w:type="dxa"/>
            <w:shd w:val="clear" w:color="auto" w:fill="EDF0F4" w:themeFill="accent3"/>
          </w:tcPr>
          <w:p w14:paraId="05913107" w14:textId="77777777" w:rsidR="00A81248" w:rsidRPr="003A798E" w:rsidRDefault="00A81248"/>
        </w:tc>
      </w:tr>
      <w:tr w:rsidR="001205A1" w:rsidRPr="003A798E" w14:paraId="09CD0F29" w14:textId="77777777" w:rsidTr="00A24793">
        <w:trPr>
          <w:trHeight w:val="4599"/>
        </w:trPr>
        <w:tc>
          <w:tcPr>
            <w:tcW w:w="421" w:type="dxa"/>
            <w:shd w:val="clear" w:color="auto" w:fill="EDF0F4" w:themeFill="accent3"/>
          </w:tcPr>
          <w:p w14:paraId="1A007BBF" w14:textId="77777777" w:rsidR="001205A1" w:rsidRPr="003A798E" w:rsidRDefault="001205A1"/>
        </w:tc>
        <w:tc>
          <w:tcPr>
            <w:tcW w:w="9824" w:type="dxa"/>
            <w:gridSpan w:val="2"/>
            <w:shd w:val="clear" w:color="auto" w:fill="EDF0F4" w:themeFill="accent3"/>
          </w:tcPr>
          <w:p w14:paraId="1F981E56" w14:textId="69D6FD17" w:rsidR="001205A1" w:rsidRPr="00B628AF" w:rsidRDefault="00B628AF" w:rsidP="001205A1">
            <w:pPr>
              <w:pStyle w:val="3"/>
              <w:rPr>
                <w:lang w:val="en-AS"/>
              </w:rPr>
            </w:pPr>
            <w:r w:rsidRPr="00B628AF">
              <w:rPr>
                <w:lang w:val="en-AS"/>
              </w:rPr>
              <w:t xml:space="preserve">Report </w:t>
            </w:r>
            <w:r w:rsidR="009B6595">
              <w:rPr>
                <w:lang w:val="en-AS"/>
              </w:rPr>
              <w:t>Lab</w:t>
            </w:r>
            <w:r w:rsidR="004D09A8">
              <w:rPr>
                <w:lang w:val="en-AS"/>
              </w:rPr>
              <w:t>8</w:t>
            </w:r>
          </w:p>
          <w:p w14:paraId="29D09BD1" w14:textId="77777777" w:rsidR="001205A1" w:rsidRPr="00B628AF" w:rsidRDefault="001205A1" w:rsidP="001205A1">
            <w:pPr>
              <w:pStyle w:val="4"/>
              <w:rPr>
                <w:i w:val="0"/>
                <w:iCs w:val="0"/>
              </w:rPr>
            </w:pPr>
          </w:p>
          <w:p w14:paraId="76FD529E" w14:textId="77B8570F" w:rsidR="00B628AF" w:rsidRDefault="009B6595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Problem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</w:t>
            </w:r>
            <w:r w:rsidR="00B628AF"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 :</w:t>
            </w:r>
            <w:proofErr w:type="gramEnd"/>
          </w:p>
          <w:p w14:paraId="7E2D6EA2" w14:textId="2F5E0451" w:rsidR="004D09A8" w:rsidRPr="004D09A8" w:rsidRDefault="004D09A8" w:rsidP="004D09A8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44D8559E" wp14:editId="10F0F71C">
                  <wp:extent cx="5163271" cy="724001"/>
                  <wp:effectExtent l="0" t="0" r="0" b="0"/>
                  <wp:docPr id="1526903391" name="صورة 1" descr="صورة تحتوي على نص, الخط, 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903391" name="صورة 1" descr="صورة تحتوي على نص, الخط, خط&#10;&#10;تم إنشاء الوصف تلقائياً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271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5D31DD" w14:textId="77777777" w:rsidR="004D09A8" w:rsidRPr="004D09A8" w:rsidRDefault="004D09A8" w:rsidP="004D09A8">
            <w:pPr>
              <w:rPr>
                <w:lang w:val="en-AS"/>
              </w:rPr>
            </w:pPr>
          </w:p>
          <w:p w14:paraId="29905E7F" w14:textId="0DE007DC" w:rsidR="00B628AF" w:rsidRPr="00B628AF" w:rsidRDefault="00B628AF" w:rsidP="009B6595">
            <w:pPr>
              <w:pStyle w:val="4"/>
              <w:rPr>
                <w:i w:val="0"/>
                <w:iCs w:val="0"/>
              </w:rPr>
            </w:pPr>
            <w:r w:rsidRPr="00B628AF">
              <w:rPr>
                <w:i w:val="0"/>
                <w:iCs w:val="0"/>
                <w:color w:val="FF0000"/>
              </w:rPr>
              <w:t xml:space="preserve"> </w:t>
            </w:r>
          </w:p>
          <w:p w14:paraId="08746FF3" w14:textId="482F3A8B" w:rsidR="009B6595" w:rsidRDefault="00B628AF" w:rsidP="009B6595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B628AF">
              <w:rPr>
                <w:i w:val="0"/>
                <w:iCs w:val="0"/>
              </w:rPr>
              <w:t xml:space="preserve"> </w:t>
            </w:r>
            <w:r w:rsidR="009B6595"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71BC507A" w14:textId="1F0D335C" w:rsidR="004D09A8" w:rsidRPr="004D09A8" w:rsidRDefault="004D09A8" w:rsidP="004D09A8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587824CA" wp14:editId="31CF8D42">
                  <wp:extent cx="5001323" cy="5496692"/>
                  <wp:effectExtent l="0" t="0" r="8890" b="8890"/>
                  <wp:docPr id="1944126301" name="صورة 2" descr="صورة تحتوي على نص, لقطة شاشة, ال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126301" name="صورة 2" descr="صورة تحتوي على نص, لقطة شاشة, الخط&#10;&#10;تم إنشاء الوصف تلقائياً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323" cy="5496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8170B7" w14:textId="194EB10C" w:rsidR="009B6595" w:rsidRPr="009B6595" w:rsidRDefault="009B6595" w:rsidP="009B6595">
            <w:pPr>
              <w:rPr>
                <w:lang w:val="en-AS"/>
              </w:rPr>
            </w:pPr>
          </w:p>
          <w:p w14:paraId="596535DF" w14:textId="77777777" w:rsidR="004D09A8" w:rsidRDefault="004D09A8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503C8BC5" w14:textId="71A274B6" w:rsidR="004D09A8" w:rsidRDefault="004D09A8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noProof/>
                <w:color w:val="FF0000"/>
                <w:lang w:val="en-AS"/>
              </w:rPr>
              <w:drawing>
                <wp:inline distT="0" distB="0" distL="0" distR="0" wp14:anchorId="00646C46" wp14:editId="225BF81C">
                  <wp:extent cx="4429743" cy="4239217"/>
                  <wp:effectExtent l="0" t="0" r="0" b="9525"/>
                  <wp:docPr id="893506675" name="صورة 3" descr="صورة تحتوي على نص, لقطة شاشة, الخط, رقم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506675" name="صورة 3" descr="صورة تحتوي على نص, لقطة شاشة, الخط, رقم&#10;&#10;تم إنشاء الوصف تلقائياً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743" cy="4239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368BA" w14:textId="77777777" w:rsidR="004D09A8" w:rsidRDefault="004D09A8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6145CD37" w14:textId="77777777" w:rsidR="004D09A8" w:rsidRDefault="004D09A8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3D0AC1B5" w14:textId="6E056D7A" w:rsidR="001205A1" w:rsidRDefault="009B6595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The Output </w:t>
            </w:r>
          </w:p>
          <w:p w14:paraId="5C9A03B2" w14:textId="77777777" w:rsidR="004D09A8" w:rsidRDefault="004D09A8" w:rsidP="004D09A8">
            <w:pPr>
              <w:rPr>
                <w:lang w:val="en-AS"/>
              </w:rPr>
            </w:pPr>
          </w:p>
          <w:p w14:paraId="00434458" w14:textId="65DCBAD8" w:rsidR="004D09A8" w:rsidRPr="004D09A8" w:rsidRDefault="004D09A8" w:rsidP="004D09A8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5FF8D7A5" wp14:editId="52F79574">
                  <wp:extent cx="3620005" cy="1648055"/>
                  <wp:effectExtent l="0" t="0" r="0" b="9525"/>
                  <wp:docPr id="1907078440" name="صورة 4" descr="صورة تحتوي على نص, لقطة شاشة, الخط, عرض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078440" name="صورة 4" descr="صورة تحتوي على نص, لقطة شاشة, الخط, عرض&#10;&#10;تم إنشاء الوصف تلقائياً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16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9A047" w14:textId="77777777" w:rsidR="009B6595" w:rsidRDefault="009B6595" w:rsidP="009B6595">
            <w:pPr>
              <w:rPr>
                <w:lang w:val="en-AS"/>
              </w:rPr>
            </w:pPr>
          </w:p>
          <w:p w14:paraId="4D0D6F57" w14:textId="7AEAD0F4" w:rsidR="009B6595" w:rsidRPr="009B6595" w:rsidRDefault="009B6595" w:rsidP="009B6595">
            <w:pPr>
              <w:rPr>
                <w:lang w:val="en-AS"/>
              </w:rPr>
            </w:pPr>
          </w:p>
        </w:tc>
        <w:tc>
          <w:tcPr>
            <w:tcW w:w="421" w:type="dxa"/>
            <w:shd w:val="clear" w:color="auto" w:fill="EDF0F4" w:themeFill="accent3"/>
          </w:tcPr>
          <w:p w14:paraId="17754B0E" w14:textId="77777777" w:rsidR="001205A1" w:rsidRPr="003A798E" w:rsidRDefault="001205A1"/>
        </w:tc>
      </w:tr>
      <w:tr w:rsidR="001205A1" w:rsidRPr="003A798E" w14:paraId="2A80D0CF" w14:textId="77777777" w:rsidTr="00A24793">
        <w:trPr>
          <w:trHeight w:val="8100"/>
        </w:trPr>
        <w:tc>
          <w:tcPr>
            <w:tcW w:w="421" w:type="dxa"/>
            <w:shd w:val="clear" w:color="auto" w:fill="EDF0F4" w:themeFill="accent3"/>
          </w:tcPr>
          <w:p w14:paraId="1ACB5EC7" w14:textId="77777777" w:rsidR="00A81248" w:rsidRPr="00B628AF" w:rsidRDefault="00A81248">
            <w:pPr>
              <w:rPr>
                <w:color w:val="FF0000"/>
              </w:rPr>
            </w:pPr>
          </w:p>
        </w:tc>
        <w:tc>
          <w:tcPr>
            <w:tcW w:w="4912" w:type="dxa"/>
            <w:shd w:val="clear" w:color="auto" w:fill="EDF0F4" w:themeFill="accent3"/>
          </w:tcPr>
          <w:p w14:paraId="3F465CAF" w14:textId="77777777" w:rsidR="00032DD5" w:rsidRDefault="00032DD5" w:rsidP="006C612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4216650D" w14:textId="01B2B13F" w:rsidR="006C6124" w:rsidRDefault="006C6124" w:rsidP="006C6124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color w:val="FF0000"/>
                <w:lang w:val="en-AS"/>
              </w:rPr>
              <w:t>P</w:t>
            </w: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 :</w:t>
            </w:r>
            <w:proofErr w:type="gramEnd"/>
          </w:p>
          <w:p w14:paraId="074E2514" w14:textId="4B9C1137" w:rsidR="00032DD5" w:rsidRPr="00032DD5" w:rsidRDefault="00032DD5" w:rsidP="00032DD5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3D4D402D" wp14:editId="5B65D344">
                  <wp:extent cx="3119120" cy="279400"/>
                  <wp:effectExtent l="0" t="0" r="5080" b="6350"/>
                  <wp:docPr id="668603332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603332" name="صورة 66860333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62C74" w14:textId="77777777" w:rsidR="00032DD5" w:rsidRDefault="00032DD5" w:rsidP="004D09A8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175B5644" w14:textId="455877BB" w:rsidR="004D09A8" w:rsidRDefault="006C6124" w:rsidP="004D09A8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5E775EAE" w14:textId="77777777" w:rsidR="00032DD5" w:rsidRPr="00032DD5" w:rsidRDefault="00032DD5" w:rsidP="00032DD5">
            <w:pPr>
              <w:rPr>
                <w:lang w:val="en-AS"/>
              </w:rPr>
            </w:pPr>
          </w:p>
          <w:p w14:paraId="3A5CD72D" w14:textId="223974E7" w:rsidR="00032DD5" w:rsidRPr="00032DD5" w:rsidRDefault="00032DD5" w:rsidP="00032DD5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114683A2" wp14:editId="5086FBAA">
                  <wp:extent cx="3119120" cy="2011680"/>
                  <wp:effectExtent l="0" t="0" r="5080" b="7620"/>
                  <wp:docPr id="515379163" name="صورة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379163" name="صورة 51537916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134D3" w14:textId="77777777" w:rsidR="00032DD5" w:rsidRDefault="00032DD5" w:rsidP="004D09A8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2E8A9699" w14:textId="77777777" w:rsidR="00032DD5" w:rsidRDefault="006C6124" w:rsidP="004D09A8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Output</w:t>
            </w:r>
          </w:p>
          <w:p w14:paraId="55C2E5ED" w14:textId="63F44F14" w:rsidR="006C6124" w:rsidRDefault="006C6124" w:rsidP="004D09A8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 </w:t>
            </w:r>
          </w:p>
          <w:p w14:paraId="2F993336" w14:textId="13DD58C6" w:rsidR="00032DD5" w:rsidRPr="00032DD5" w:rsidRDefault="00032DD5" w:rsidP="00032DD5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2DA36951" wp14:editId="15C02761">
                  <wp:extent cx="4158615" cy="3119120"/>
                  <wp:effectExtent l="5398" t="0" r="0" b="0"/>
                  <wp:docPr id="1725595569" name="صورة 7" descr="صورة تحتوي على نص, كتاب, مفكرة, خط يد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595569" name="صورة 7" descr="صورة تحتوي على نص, كتاب, مفكرة, خط يد&#10;&#10;تم إنشاء الوصف تلقائياً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158615" cy="311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A12747" w14:textId="77777777" w:rsidR="002D302D" w:rsidRDefault="002D302D" w:rsidP="004D09A8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54098F74" w14:textId="77777777" w:rsidR="002D302D" w:rsidRDefault="002D302D" w:rsidP="004D09A8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2BEA7188" w14:textId="77777777" w:rsidR="002D302D" w:rsidRDefault="002D302D" w:rsidP="004D09A8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5BB96219" w14:textId="0DD127A4" w:rsidR="004D09A8" w:rsidRDefault="004D09A8" w:rsidP="004D09A8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color w:val="FF0000"/>
                <w:lang w:val="en-AS"/>
              </w:rPr>
              <w:t>P</w:t>
            </w: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 :</w:t>
            </w:r>
            <w:proofErr w:type="gramEnd"/>
          </w:p>
          <w:p w14:paraId="41A18AA2" w14:textId="38F92A8C" w:rsidR="002D302D" w:rsidRPr="002D302D" w:rsidRDefault="002D302D" w:rsidP="002D302D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49E1FF9F" wp14:editId="50BA26E7">
                  <wp:extent cx="3119120" cy="426720"/>
                  <wp:effectExtent l="0" t="0" r="5080" b="0"/>
                  <wp:docPr id="876879917" name="صورة 8" descr="صورة تحتوي على نص, الخط, لقطة شاشة, 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879917" name="صورة 8" descr="صورة تحتوي على نص, الخط, لقطة شاشة, خط&#10;&#10;تم إنشاء الوصف تلقائياً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42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8D618" w14:textId="77777777" w:rsidR="002D302D" w:rsidRDefault="002D302D" w:rsidP="002D302D">
            <w:pPr>
              <w:rPr>
                <w:lang w:val="en-AS"/>
              </w:rPr>
            </w:pPr>
          </w:p>
          <w:p w14:paraId="221D863D" w14:textId="77777777" w:rsidR="002D302D" w:rsidRPr="002D302D" w:rsidRDefault="002D302D" w:rsidP="002D302D">
            <w:pPr>
              <w:rPr>
                <w:lang w:val="en-AS"/>
              </w:rPr>
            </w:pPr>
          </w:p>
          <w:p w14:paraId="71F549B2" w14:textId="77777777" w:rsidR="004D09A8" w:rsidRDefault="004D09A8" w:rsidP="004D09A8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32BC36D9" w14:textId="4834BB6F" w:rsidR="002D302D" w:rsidRPr="002D302D" w:rsidRDefault="002D302D" w:rsidP="002D302D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2A0777C1" wp14:editId="60E51C99">
                  <wp:extent cx="3119120" cy="2004060"/>
                  <wp:effectExtent l="0" t="0" r="5080" b="0"/>
                  <wp:docPr id="828184328" name="صورة 9" descr="صورة تحتوي على نص, لقطة شاشة, الخط, رقم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184328" name="صورة 9" descr="صورة تحتوي على نص, لقطة شاشة, الخط, رقم&#10;&#10;تم إنشاء الوصف تلقائياً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00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193217" w14:textId="77777777" w:rsidR="004D09A8" w:rsidRDefault="004D09A8" w:rsidP="004D09A8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The Output </w:t>
            </w:r>
          </w:p>
          <w:p w14:paraId="15FC99E3" w14:textId="77777777" w:rsidR="002D302D" w:rsidRDefault="002D302D" w:rsidP="002D302D">
            <w:pPr>
              <w:rPr>
                <w:noProof/>
                <w:lang w:val="en-AS"/>
              </w:rPr>
            </w:pPr>
          </w:p>
          <w:p w14:paraId="3B65CB1D" w14:textId="51F3EDF4" w:rsidR="002D302D" w:rsidRPr="002D302D" w:rsidRDefault="002D302D" w:rsidP="002D302D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1554DEA1" wp14:editId="075691A2">
                  <wp:extent cx="2732871" cy="3119120"/>
                  <wp:effectExtent l="0" t="2857" r="7937" b="7938"/>
                  <wp:docPr id="899423212" name="صورة 10" descr="صورة تحتوي على نص, خط يد, ورقة, مفكرة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423212" name="صورة 10" descr="صورة تحتوي على نص, خط يد, ورقة, مفكرة&#10;&#10;تم إنشاء الوصف تلقائياً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4284"/>
                          <a:stretch/>
                        </pic:blipFill>
                        <pic:spPr bwMode="auto">
                          <a:xfrm rot="5400000">
                            <a:off x="0" y="0"/>
                            <a:ext cx="2732871" cy="3119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31730D5" w14:textId="77777777" w:rsidR="004D09A8" w:rsidRDefault="004D09A8" w:rsidP="004D09A8">
            <w:pPr>
              <w:rPr>
                <w:lang w:val="en-AS"/>
              </w:rPr>
            </w:pPr>
          </w:p>
          <w:p w14:paraId="36043448" w14:textId="77777777" w:rsidR="005829A1" w:rsidRDefault="005829A1" w:rsidP="005829A1">
            <w:pPr>
              <w:rPr>
                <w:lang w:val="en-AS"/>
              </w:rPr>
            </w:pPr>
          </w:p>
          <w:p w14:paraId="452A8D9E" w14:textId="0C87CA48" w:rsidR="005829A1" w:rsidRPr="005829A1" w:rsidRDefault="005829A1" w:rsidP="005829A1">
            <w:pPr>
              <w:rPr>
                <w:lang w:val="en-AS"/>
              </w:rPr>
            </w:pPr>
            <w:r>
              <w:rPr>
                <w:noProof/>
                <w:lang w:val="en-A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5067E480" wp14:editId="47AE285F">
                  <wp:simplePos x="0" y="0"/>
                  <wp:positionH relativeFrom="column">
                    <wp:posOffset>196</wp:posOffset>
                  </wp:positionH>
                  <wp:positionV relativeFrom="paragraph">
                    <wp:posOffset>594604</wp:posOffset>
                  </wp:positionV>
                  <wp:extent cx="3119120" cy="2006600"/>
                  <wp:effectExtent l="0" t="0" r="5080" b="0"/>
                  <wp:wrapTight wrapText="bothSides">
                    <wp:wrapPolygon edited="0">
                      <wp:start x="0" y="0"/>
                      <wp:lineTo x="0" y="21327"/>
                      <wp:lineTo x="21503" y="21327"/>
                      <wp:lineTo x="21503" y="0"/>
                      <wp:lineTo x="0" y="0"/>
                    </wp:wrapPolygon>
                  </wp:wrapTight>
                  <wp:docPr id="1173320584" name="صورة 11" descr="صورة تحتوي على نص, لقطة شاشة, الخط, التصميم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320584" name="صورة 11" descr="صورة تحتوي على نص, لقطة شاشة, الخط, التصميم&#10;&#10;تم إنشاء الوصف تلقائياً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00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2736BB2" w14:textId="77777777" w:rsidR="005829A1" w:rsidRDefault="005829A1" w:rsidP="005829A1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color w:val="FF0000"/>
                <w:lang w:val="en-AS"/>
              </w:rPr>
              <w:t>P</w:t>
            </w: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 :</w:t>
            </w:r>
            <w:proofErr w:type="gramEnd"/>
          </w:p>
          <w:p w14:paraId="7CDE2F90" w14:textId="32CCF711" w:rsidR="005829A1" w:rsidRPr="005829A1" w:rsidRDefault="005829A1" w:rsidP="005829A1">
            <w:pPr>
              <w:rPr>
                <w:lang w:val="en-AS"/>
              </w:rPr>
            </w:pPr>
          </w:p>
          <w:p w14:paraId="77317D73" w14:textId="77777777" w:rsidR="004D09A8" w:rsidRDefault="004D09A8" w:rsidP="004D09A8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7254B5F0" w14:textId="1939EB82" w:rsidR="002C4519" w:rsidRPr="002C4519" w:rsidRDefault="002C4519" w:rsidP="002C4519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5E0CA7DA" wp14:editId="7313F734">
                  <wp:extent cx="3119120" cy="3162935"/>
                  <wp:effectExtent l="0" t="0" r="5080" b="0"/>
                  <wp:docPr id="1319204865" name="صورة 13" descr="صورة تحتوي على نص, لقطة شاشة, الخط, رقم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204865" name="صورة 13" descr="صورة تحتوي على نص, لقطة شاشة, الخط, رقم&#10;&#10;تم إنشاء الوصف تلقائياً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316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F4196" w14:textId="77777777" w:rsidR="005829A1" w:rsidRPr="005829A1" w:rsidRDefault="005829A1" w:rsidP="005829A1">
            <w:pPr>
              <w:rPr>
                <w:lang w:val="en-AS"/>
              </w:rPr>
            </w:pPr>
          </w:p>
          <w:p w14:paraId="661077C3" w14:textId="65290634" w:rsidR="002C4519" w:rsidRDefault="002C4519" w:rsidP="004D09A8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noProof/>
                <w:color w:val="FF0000"/>
                <w:lang w:val="en-AS"/>
              </w:rPr>
              <w:lastRenderedPageBreak/>
              <w:drawing>
                <wp:inline distT="0" distB="0" distL="0" distR="0" wp14:anchorId="71DFE456" wp14:editId="439E2B95">
                  <wp:extent cx="3119120" cy="2323465"/>
                  <wp:effectExtent l="0" t="0" r="5080" b="635"/>
                  <wp:docPr id="1716937756" name="صورة 14" descr="صورة تحتوي على نص, لقطة شاشة, الخط, رقم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937756" name="صورة 14" descr="صورة تحتوي على نص, لقطة شاشة, الخط, رقم&#10;&#10;تم إنشاء الوصف تلقائياً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323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832E4" w14:textId="77777777" w:rsidR="002C4519" w:rsidRDefault="002C4519" w:rsidP="004D09A8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40A69EFD" w14:textId="24517B6A" w:rsidR="004D09A8" w:rsidRDefault="004D09A8" w:rsidP="004D09A8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The Output </w:t>
            </w:r>
          </w:p>
          <w:p w14:paraId="20A4A2A2" w14:textId="77777777" w:rsidR="002C4519" w:rsidRDefault="002C4519" w:rsidP="002C4519">
            <w:pPr>
              <w:rPr>
                <w:lang w:val="en-AS"/>
              </w:rPr>
            </w:pPr>
          </w:p>
          <w:p w14:paraId="7F92AB68" w14:textId="77777777" w:rsidR="002C4519" w:rsidRDefault="002C4519" w:rsidP="002C4519">
            <w:pPr>
              <w:rPr>
                <w:lang w:val="en-AS"/>
              </w:rPr>
            </w:pPr>
          </w:p>
          <w:p w14:paraId="3C13E288" w14:textId="5DE53219" w:rsidR="002C4519" w:rsidRPr="002C4519" w:rsidRDefault="002C4519" w:rsidP="002C4519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3CBFD594" wp14:editId="4711309E">
                  <wp:extent cx="3119120" cy="405765"/>
                  <wp:effectExtent l="0" t="0" r="5080" b="0"/>
                  <wp:docPr id="676614911" name="صورة 15" descr="صورة تحتوي على نص, لقطة شاشة, الخط, 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614911" name="صورة 15" descr="صورة تحتوي على نص, لقطة شاشة, الخط, خط&#10;&#10;تم إنشاء الوصف تلقائياً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40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6179A" w14:textId="77777777" w:rsidR="005829A1" w:rsidRPr="005829A1" w:rsidRDefault="005829A1" w:rsidP="005829A1">
            <w:pPr>
              <w:rPr>
                <w:lang w:val="en-AS"/>
              </w:rPr>
            </w:pPr>
          </w:p>
          <w:p w14:paraId="1FE6818D" w14:textId="77777777" w:rsidR="005829A1" w:rsidRPr="005829A1" w:rsidRDefault="005829A1" w:rsidP="005829A1">
            <w:pPr>
              <w:rPr>
                <w:lang w:val="en-AS"/>
              </w:rPr>
            </w:pPr>
          </w:p>
          <w:p w14:paraId="66BD8ECE" w14:textId="275A66EB" w:rsidR="005829A1" w:rsidRDefault="005829A1" w:rsidP="005829A1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Explain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 :</w:t>
            </w:r>
            <w:proofErr w:type="gramEnd"/>
          </w:p>
          <w:p w14:paraId="5AA13491" w14:textId="0FD4FAAE" w:rsidR="005829A1" w:rsidRPr="005829A1" w:rsidRDefault="005829A1" w:rsidP="005829A1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78A1AC2A" wp14:editId="069971C4">
                  <wp:extent cx="4158615" cy="3119120"/>
                  <wp:effectExtent l="5398" t="0" r="0" b="0"/>
                  <wp:docPr id="375200076" name="صورة 12" descr="صورة تحتوي على نص, خط يد, المستند, كتاب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200076" name="صورة 12" descr="صورة تحتوي على نص, خط يد, المستند, كتاب&#10;&#10;تم إنشاء الوصف تلقائياً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158615" cy="311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89798" w14:textId="77777777" w:rsidR="004D09A8" w:rsidRDefault="004D09A8" w:rsidP="004D09A8">
            <w:pPr>
              <w:rPr>
                <w:lang w:val="en-AS"/>
              </w:rPr>
            </w:pPr>
          </w:p>
          <w:p w14:paraId="316D6429" w14:textId="77777777" w:rsidR="002C4519" w:rsidRDefault="002C4519" w:rsidP="004D09A8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6D616BA9" w14:textId="77777777" w:rsidR="002C4519" w:rsidRDefault="002C4519" w:rsidP="004D09A8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48C74162" w14:textId="77777777" w:rsidR="002C4519" w:rsidRDefault="002C4519" w:rsidP="004D09A8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49C0E4C4" w14:textId="77777777" w:rsidR="002C4519" w:rsidRDefault="002C4519" w:rsidP="004D09A8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55B02E46" w14:textId="1F242C36" w:rsidR="004D09A8" w:rsidRDefault="004D09A8" w:rsidP="004D09A8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color w:val="FF0000"/>
                <w:lang w:val="en-AS"/>
              </w:rPr>
              <w:t>P</w:t>
            </w: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 :</w:t>
            </w:r>
            <w:proofErr w:type="gramEnd"/>
          </w:p>
          <w:p w14:paraId="1E961D0E" w14:textId="1F4941DF" w:rsidR="00783C7A" w:rsidRPr="00783C7A" w:rsidRDefault="00783C7A" w:rsidP="00783C7A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5870C1A1" wp14:editId="52672BF2">
                  <wp:extent cx="3119120" cy="1174750"/>
                  <wp:effectExtent l="0" t="0" r="5080" b="6350"/>
                  <wp:docPr id="114343414" name="صورة 1" descr="صورة تحتوي على نص, لقطة شاشة, ال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43414" name="صورة 1" descr="صورة تحتوي على نص, لقطة شاشة, الخط&#10;&#10;تم إنشاء الوصف تلقائياً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117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EC0433" w14:textId="77777777" w:rsidR="004D09A8" w:rsidRDefault="004D09A8" w:rsidP="004D09A8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17A8C2EF" w14:textId="445E46C7" w:rsidR="00783C7A" w:rsidRPr="00783C7A" w:rsidRDefault="00783C7A" w:rsidP="00783C7A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39C4BEE9" wp14:editId="75095904">
                  <wp:extent cx="3119120" cy="2628900"/>
                  <wp:effectExtent l="0" t="0" r="5080" b="0"/>
                  <wp:docPr id="1323822265" name="صورة 2" descr="صورة تحتوي على نص, لقطة شاشة, برمجيات, صفحة ويب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822265" name="صورة 2" descr="صورة تحتوي على نص, لقطة شاشة, برمجيات, صفحة ويب&#10;&#10;تم إنشاء الوصف تلقائياً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AS"/>
              </w:rPr>
              <w:drawing>
                <wp:inline distT="0" distB="0" distL="0" distR="0" wp14:anchorId="7216E10B" wp14:editId="64F3EBAC">
                  <wp:extent cx="3119120" cy="3562985"/>
                  <wp:effectExtent l="0" t="0" r="5080" b="0"/>
                  <wp:docPr id="1835128389" name="صورة 3" descr="صورة تحتوي على نص, لقطة شاشة, الخط, رقم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128389" name="صورة 3" descr="صورة تحتوي على نص, لقطة شاشة, الخط, رقم&#10;&#10;تم إنشاء الوصف تلقائياً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3562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AS"/>
              </w:rPr>
              <w:lastRenderedPageBreak/>
              <w:drawing>
                <wp:inline distT="0" distB="0" distL="0" distR="0" wp14:anchorId="567443C1" wp14:editId="30FC7A1B">
                  <wp:extent cx="3119120" cy="2031365"/>
                  <wp:effectExtent l="0" t="0" r="5080" b="6985"/>
                  <wp:docPr id="1184942826" name="صورة 4" descr="صورة تحتوي على نص, لقطة شاشة, برمجيات, نظام التشغيل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942826" name="صورة 4" descr="صورة تحتوي على نص, لقطة شاشة, برمجيات, نظام التشغيل&#10;&#10;تم إنشاء الوصف تلقائياً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2031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AS"/>
              </w:rPr>
              <w:drawing>
                <wp:inline distT="0" distB="0" distL="0" distR="0" wp14:anchorId="687D11AC" wp14:editId="37BEE24D">
                  <wp:extent cx="3119120" cy="1732915"/>
                  <wp:effectExtent l="0" t="0" r="5080" b="635"/>
                  <wp:docPr id="1743082564" name="صورة 5" descr="صورة تحتوي على نص, لقطة شاشة, ال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082564" name="صورة 5" descr="صورة تحتوي على نص, لقطة شاشة, الخط&#10;&#10;تم إنشاء الوصف تلقائياً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173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AS"/>
              </w:rPr>
              <w:drawing>
                <wp:inline distT="0" distB="0" distL="0" distR="0" wp14:anchorId="6FCE2718" wp14:editId="2140385C">
                  <wp:extent cx="3119120" cy="1584960"/>
                  <wp:effectExtent l="0" t="0" r="5080" b="0"/>
                  <wp:docPr id="525463968" name="صورة 6" descr="صورة تحتوي على نص, لقطة شاشة, ال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463968" name="صورة 6" descr="صورة تحتوي على نص, لقطة شاشة, الخط&#10;&#10;تم إنشاء الوصف تلقائياً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315CB9" w14:textId="77777777" w:rsidR="00783C7A" w:rsidRDefault="00783C7A" w:rsidP="00783C7A">
            <w:pPr>
              <w:rPr>
                <w:lang w:val="en-AS"/>
              </w:rPr>
            </w:pPr>
          </w:p>
          <w:p w14:paraId="451757D9" w14:textId="77777777" w:rsidR="00783C7A" w:rsidRDefault="00783C7A" w:rsidP="00783C7A">
            <w:pPr>
              <w:rPr>
                <w:lang w:val="en-AS"/>
              </w:rPr>
            </w:pPr>
          </w:p>
          <w:p w14:paraId="1C37D53C" w14:textId="77777777" w:rsidR="00783C7A" w:rsidRDefault="00783C7A" w:rsidP="00783C7A">
            <w:pPr>
              <w:rPr>
                <w:lang w:val="en-AS"/>
              </w:rPr>
            </w:pPr>
          </w:p>
          <w:p w14:paraId="75FF7178" w14:textId="77777777" w:rsidR="00783C7A" w:rsidRPr="00783C7A" w:rsidRDefault="00783C7A" w:rsidP="00783C7A">
            <w:pPr>
              <w:rPr>
                <w:lang w:val="en-AS"/>
              </w:rPr>
            </w:pPr>
          </w:p>
          <w:p w14:paraId="136A1164" w14:textId="77777777" w:rsidR="004D09A8" w:rsidRDefault="004D09A8" w:rsidP="004D09A8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The Output </w:t>
            </w:r>
          </w:p>
          <w:p w14:paraId="2D4B9D3B" w14:textId="3071C202" w:rsidR="00783C7A" w:rsidRPr="00783C7A" w:rsidRDefault="00783C7A" w:rsidP="00783C7A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172C969A" wp14:editId="08814D12">
                  <wp:extent cx="3119120" cy="1271270"/>
                  <wp:effectExtent l="0" t="0" r="5080" b="5080"/>
                  <wp:docPr id="616733244" name="صورة 7" descr="صورة تحتوي على نص, لقطة شاشة, الخط, 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733244" name="صورة 7" descr="صورة تحتوي على نص, لقطة شاشة, الخط, خط&#10;&#10;تم إنشاء الوصف تلقائياً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120" cy="127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B5608" w14:textId="77777777" w:rsidR="004D09A8" w:rsidRDefault="004D09A8" w:rsidP="004D09A8">
            <w:pPr>
              <w:rPr>
                <w:lang w:val="en-AS"/>
              </w:rPr>
            </w:pPr>
          </w:p>
          <w:p w14:paraId="4BF47D6A" w14:textId="77777777" w:rsidR="004D09A8" w:rsidRPr="004D09A8" w:rsidRDefault="004D09A8" w:rsidP="004D09A8">
            <w:pPr>
              <w:rPr>
                <w:lang w:val="en-AS" w:bidi="ar-EG"/>
              </w:rPr>
            </w:pPr>
          </w:p>
          <w:p w14:paraId="30FBA45E" w14:textId="77777777" w:rsidR="006C6124" w:rsidRDefault="006C6124" w:rsidP="006C6124">
            <w:pPr>
              <w:rPr>
                <w:lang w:val="en-AS"/>
              </w:rPr>
            </w:pPr>
          </w:p>
          <w:p w14:paraId="41AD6CA4" w14:textId="37E16F2E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2E629C3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C396D97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0E30CA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BBDC223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88B87A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4084D1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780A8F5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1A2B0BD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1EBAC85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9832F40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D0E913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95CC4E1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7A7A13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125BDA8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45760D0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B38EA46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B7FF34E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FFAD82D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252AEF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3E752F34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05C369E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5BE33F8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0CB4708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96C0422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8138C65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65010A2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6C0C523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7DFF77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54643B5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4F94EA8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182135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EA1E10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5147453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D12B426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1D4EA91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1876141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E3B5F20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57AC44C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C39AA9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9D335DF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472123D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AA0E664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DB589B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A1E996F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68B5C131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6D0114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984046A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74C52A2" w14:textId="77777777" w:rsidR="006C6124" w:rsidRDefault="006C6124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2F1162AC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B37BB75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7CA0BB41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5C067C5D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113C6B55" w14:textId="77777777" w:rsidR="009B6595" w:rsidRDefault="009B6595" w:rsidP="00B628AF">
            <w:pPr>
              <w:pStyle w:val="Text"/>
              <w:rPr>
                <w:b/>
                <w:bCs/>
                <w:i w:val="0"/>
                <w:iCs/>
                <w:color w:val="FF0000"/>
                <w:lang w:val="en-AS"/>
              </w:rPr>
            </w:pPr>
          </w:p>
          <w:p w14:paraId="0FF230BA" w14:textId="4D46B165" w:rsidR="00AA6192" w:rsidRPr="00A80247" w:rsidRDefault="00AA6192" w:rsidP="006C6124">
            <w:pPr>
              <w:pStyle w:val="Text"/>
              <w:ind w:left="360"/>
              <w:rPr>
                <w:i w:val="0"/>
                <w:iCs/>
                <w:color w:val="0D0D0D" w:themeColor="text1" w:themeTint="F2"/>
                <w:lang w:val="en-AS"/>
              </w:rPr>
            </w:pPr>
          </w:p>
        </w:tc>
        <w:tc>
          <w:tcPr>
            <w:tcW w:w="4912" w:type="dxa"/>
            <w:shd w:val="clear" w:color="auto" w:fill="EDF0F4" w:themeFill="accent3"/>
          </w:tcPr>
          <w:p w14:paraId="7BB0469B" w14:textId="77777777" w:rsidR="00E26FF4" w:rsidRDefault="00E26FF4" w:rsidP="00A24793">
            <w:pPr>
              <w:jc w:val="right"/>
            </w:pPr>
          </w:p>
          <w:p w14:paraId="5943FC87" w14:textId="1D5F184E" w:rsidR="00A81248" w:rsidRPr="003A798E" w:rsidRDefault="00A81248" w:rsidP="00A24793">
            <w:pPr>
              <w:jc w:val="right"/>
            </w:pPr>
          </w:p>
        </w:tc>
        <w:tc>
          <w:tcPr>
            <w:tcW w:w="421" w:type="dxa"/>
            <w:shd w:val="clear" w:color="auto" w:fill="EDF0F4" w:themeFill="accent3"/>
          </w:tcPr>
          <w:p w14:paraId="203BA049" w14:textId="77777777" w:rsidR="00A81248" w:rsidRPr="003A798E" w:rsidRDefault="00A81248"/>
        </w:tc>
      </w:tr>
    </w:tbl>
    <w:p w14:paraId="5BAFD15A" w14:textId="0B2EE425" w:rsidR="00A81248" w:rsidRPr="00F60206" w:rsidRDefault="00A81248" w:rsidP="006C6124">
      <w:pPr>
        <w:rPr>
          <w:lang w:val="en-AS"/>
        </w:rPr>
      </w:pPr>
    </w:p>
    <w:sectPr w:rsidR="00A81248" w:rsidRPr="00F60206" w:rsidSect="00D73262">
      <w:footerReference w:type="even" r:id="rId29"/>
      <w:footerReference w:type="default" r:id="rId30"/>
      <w:pgSz w:w="12240" w:h="15840" w:code="1"/>
      <w:pgMar w:top="720" w:right="720" w:bottom="1080" w:left="720" w:header="70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3E8381" w14:textId="77777777" w:rsidR="002C4F5D" w:rsidRDefault="002C4F5D" w:rsidP="001205A1">
      <w:r>
        <w:separator/>
      </w:r>
    </w:p>
  </w:endnote>
  <w:endnote w:type="continuationSeparator" w:id="0">
    <w:p w14:paraId="7C97FAA3" w14:textId="77777777" w:rsidR="002C4F5D" w:rsidRDefault="002C4F5D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1697884697"/>
      <w:docPartObj>
        <w:docPartGallery w:val="Page Numbers (Bottom of Page)"/>
        <w:docPartUnique/>
      </w:docPartObj>
    </w:sdtPr>
    <w:sdtContent>
      <w:p w14:paraId="13B5ADA9" w14:textId="77777777" w:rsidR="001205A1" w:rsidRDefault="001205A1" w:rsidP="001739D4">
        <w:pPr>
          <w:pStyle w:val="a6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7B0740"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3BD3D95A" w14:textId="77777777" w:rsidR="001205A1" w:rsidRDefault="001205A1" w:rsidP="001205A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-1041358343"/>
      <w:docPartObj>
        <w:docPartGallery w:val="Page Numbers (Bottom of Page)"/>
        <w:docPartUnique/>
      </w:docPartObj>
    </w:sdtPr>
    <w:sdtContent>
      <w:p w14:paraId="23E9F97A" w14:textId="77777777" w:rsidR="001205A1" w:rsidRDefault="001205A1" w:rsidP="001739D4">
        <w:pPr>
          <w:pStyle w:val="a6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C66528">
          <w:rPr>
            <w:rStyle w:val="a7"/>
            <w:noProof/>
          </w:rPr>
          <w:t>4</w:t>
        </w:r>
        <w:r>
          <w:rPr>
            <w:rStyle w:val="a7"/>
          </w:rPr>
          <w:fldChar w:fldCharType="end"/>
        </w:r>
      </w:p>
    </w:sdtContent>
  </w:sdt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395"/>
      <w:gridCol w:w="5395"/>
    </w:tblGrid>
    <w:tr w:rsidR="001205A1" w14:paraId="06BB3D99" w14:textId="77777777" w:rsidTr="005F4F46">
      <w:tc>
        <w:tcPr>
          <w:tcW w:w="5395" w:type="dxa"/>
        </w:tcPr>
        <w:p w14:paraId="62149150" w14:textId="078E494C" w:rsidR="001205A1" w:rsidRPr="001205A1" w:rsidRDefault="001205A1" w:rsidP="00C66528">
          <w:pPr>
            <w:pStyle w:val="a6"/>
          </w:pPr>
        </w:p>
      </w:tc>
      <w:tc>
        <w:tcPr>
          <w:tcW w:w="5395" w:type="dxa"/>
        </w:tcPr>
        <w:p w14:paraId="4A179BA7" w14:textId="77777777" w:rsidR="001205A1" w:rsidRPr="001205A1" w:rsidRDefault="001205A1" w:rsidP="001205A1">
          <w:pPr>
            <w:pStyle w:val="a6"/>
          </w:pPr>
          <w:r w:rsidRPr="001205A1">
            <w:t xml:space="preserve">   </w:t>
          </w:r>
        </w:p>
      </w:tc>
    </w:tr>
  </w:tbl>
  <w:p w14:paraId="5836C796" w14:textId="77777777" w:rsidR="001205A1" w:rsidRDefault="001205A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568E82" w14:textId="77777777" w:rsidR="002C4F5D" w:rsidRDefault="002C4F5D" w:rsidP="001205A1">
      <w:r>
        <w:separator/>
      </w:r>
    </w:p>
  </w:footnote>
  <w:footnote w:type="continuationSeparator" w:id="0">
    <w:p w14:paraId="7A59B8C3" w14:textId="77777777" w:rsidR="002C4F5D" w:rsidRDefault="002C4F5D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8194B"/>
    <w:multiLevelType w:val="hybridMultilevel"/>
    <w:tmpl w:val="B874ADDE"/>
    <w:lvl w:ilvl="0" w:tplc="CC6257DC">
      <w:start w:val="1"/>
      <w:numFmt w:val="decimal"/>
      <w:lvlText w:val="%1)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20DA3"/>
    <w:multiLevelType w:val="hybridMultilevel"/>
    <w:tmpl w:val="747E7D72"/>
    <w:lvl w:ilvl="0" w:tplc="0498BC6E">
      <w:numFmt w:val="decimal"/>
      <w:lvlText w:val="%1"/>
      <w:lvlJc w:val="left"/>
      <w:pPr>
        <w:ind w:left="1164" w:hanging="4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4E2C35"/>
    <w:multiLevelType w:val="hybridMultilevel"/>
    <w:tmpl w:val="5AB65F74"/>
    <w:lvl w:ilvl="0" w:tplc="2154FD06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164D9"/>
    <w:multiLevelType w:val="hybridMultilevel"/>
    <w:tmpl w:val="5B1E2298"/>
    <w:lvl w:ilvl="0" w:tplc="78A8399A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424CA3"/>
    <w:multiLevelType w:val="hybridMultilevel"/>
    <w:tmpl w:val="71A2D3B2"/>
    <w:lvl w:ilvl="0" w:tplc="E5605A5E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C1945"/>
    <w:multiLevelType w:val="hybridMultilevel"/>
    <w:tmpl w:val="FB5ED192"/>
    <w:lvl w:ilvl="0" w:tplc="936C0960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E66F88"/>
    <w:multiLevelType w:val="hybridMultilevel"/>
    <w:tmpl w:val="E15E923A"/>
    <w:lvl w:ilvl="0" w:tplc="D3FE5C8C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6434A"/>
    <w:multiLevelType w:val="hybridMultilevel"/>
    <w:tmpl w:val="8AF8CC08"/>
    <w:lvl w:ilvl="0" w:tplc="E6169D0E">
      <w:start w:val="2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507C28"/>
    <w:multiLevelType w:val="hybridMultilevel"/>
    <w:tmpl w:val="E14E2554"/>
    <w:lvl w:ilvl="0" w:tplc="E932ACF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399897">
    <w:abstractNumId w:val="7"/>
  </w:num>
  <w:num w:numId="2" w16cid:durableId="622005391">
    <w:abstractNumId w:val="0"/>
  </w:num>
  <w:num w:numId="3" w16cid:durableId="1320425559">
    <w:abstractNumId w:val="8"/>
  </w:num>
  <w:num w:numId="4" w16cid:durableId="501893177">
    <w:abstractNumId w:val="6"/>
  </w:num>
  <w:num w:numId="5" w16cid:durableId="389351305">
    <w:abstractNumId w:val="5"/>
  </w:num>
  <w:num w:numId="6" w16cid:durableId="561139546">
    <w:abstractNumId w:val="1"/>
  </w:num>
  <w:num w:numId="7" w16cid:durableId="639263071">
    <w:abstractNumId w:val="3"/>
  </w:num>
  <w:num w:numId="8" w16cid:durableId="510144392">
    <w:abstractNumId w:val="4"/>
  </w:num>
  <w:num w:numId="9" w16cid:durableId="1199469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8AF"/>
    <w:rsid w:val="00032DD5"/>
    <w:rsid w:val="000C4ED1"/>
    <w:rsid w:val="000D7762"/>
    <w:rsid w:val="000F7E33"/>
    <w:rsid w:val="001205A1"/>
    <w:rsid w:val="00142538"/>
    <w:rsid w:val="00154D3B"/>
    <w:rsid w:val="001A51A8"/>
    <w:rsid w:val="001D7B6E"/>
    <w:rsid w:val="00225F56"/>
    <w:rsid w:val="002877E8"/>
    <w:rsid w:val="002C4519"/>
    <w:rsid w:val="002C4F5D"/>
    <w:rsid w:val="002D302D"/>
    <w:rsid w:val="002E7C4E"/>
    <w:rsid w:val="002F26D7"/>
    <w:rsid w:val="0031055C"/>
    <w:rsid w:val="003317AD"/>
    <w:rsid w:val="00352490"/>
    <w:rsid w:val="00371EE1"/>
    <w:rsid w:val="003A798E"/>
    <w:rsid w:val="00425A99"/>
    <w:rsid w:val="004427BF"/>
    <w:rsid w:val="0047527A"/>
    <w:rsid w:val="004D09A8"/>
    <w:rsid w:val="004E4646"/>
    <w:rsid w:val="005829A1"/>
    <w:rsid w:val="005E6B25"/>
    <w:rsid w:val="005F4F46"/>
    <w:rsid w:val="006C60E6"/>
    <w:rsid w:val="006C6124"/>
    <w:rsid w:val="006F508F"/>
    <w:rsid w:val="00783C7A"/>
    <w:rsid w:val="007B0740"/>
    <w:rsid w:val="007C1BAB"/>
    <w:rsid w:val="007F094F"/>
    <w:rsid w:val="00860037"/>
    <w:rsid w:val="009B6595"/>
    <w:rsid w:val="009C6907"/>
    <w:rsid w:val="009F5A90"/>
    <w:rsid w:val="00A15CF7"/>
    <w:rsid w:val="00A24793"/>
    <w:rsid w:val="00A80247"/>
    <w:rsid w:val="00A81248"/>
    <w:rsid w:val="00A90FB2"/>
    <w:rsid w:val="00AA6192"/>
    <w:rsid w:val="00B628AF"/>
    <w:rsid w:val="00BC735F"/>
    <w:rsid w:val="00C325F7"/>
    <w:rsid w:val="00C66528"/>
    <w:rsid w:val="00C915F0"/>
    <w:rsid w:val="00CE14FC"/>
    <w:rsid w:val="00D73262"/>
    <w:rsid w:val="00E064D9"/>
    <w:rsid w:val="00E26FF4"/>
    <w:rsid w:val="00E339AD"/>
    <w:rsid w:val="00F22315"/>
    <w:rsid w:val="00F60206"/>
    <w:rsid w:val="00FB65B8"/>
    <w:rsid w:val="00FC49AE"/>
    <w:rsid w:val="00FD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F8A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6"/>
    <w:qFormat/>
    <w:rsid w:val="00FC49AE"/>
  </w:style>
  <w:style w:type="paragraph" w:styleId="1">
    <w:name w:val="heading 1"/>
    <w:basedOn w:val="a"/>
    <w:next w:val="a"/>
    <w:link w:val="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2">
    <w:name w:val="heading 2"/>
    <w:basedOn w:val="a"/>
    <w:next w:val="a"/>
    <w:link w:val="2Char"/>
    <w:uiPriority w:val="1"/>
    <w:qFormat/>
    <w:rsid w:val="006F508F"/>
    <w:pPr>
      <w:keepNext/>
      <w:keepLines/>
      <w:outlineLvl w:val="1"/>
    </w:pPr>
    <w:rPr>
      <w:rFonts w:eastAsiaTheme="majorEastAsia" w:cstheme="majorBidi"/>
      <w:i/>
      <w:color w:val="009095" w:themeColor="accent2" w:themeShade="BF"/>
      <w:sz w:val="42"/>
      <w:szCs w:val="26"/>
    </w:rPr>
  </w:style>
  <w:style w:type="paragraph" w:styleId="3">
    <w:name w:val="heading 3"/>
    <w:basedOn w:val="a"/>
    <w:next w:val="a"/>
    <w:link w:val="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4">
    <w:name w:val="heading 4"/>
    <w:basedOn w:val="a"/>
    <w:next w:val="a"/>
    <w:link w:val="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5">
    <w:name w:val="heading 5"/>
    <w:basedOn w:val="a"/>
    <w:next w:val="a"/>
    <w:link w:val="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1Char">
    <w:name w:val="العنوان 1 Char"/>
    <w:basedOn w:val="a0"/>
    <w:link w:val="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2Char">
    <w:name w:val="عنوان 2 Char"/>
    <w:basedOn w:val="a0"/>
    <w:link w:val="2"/>
    <w:uiPriority w:val="1"/>
    <w:rsid w:val="006F508F"/>
    <w:rPr>
      <w:rFonts w:eastAsiaTheme="majorEastAsia" w:cstheme="majorBidi"/>
      <w:i/>
      <w:color w:val="009095" w:themeColor="accent2" w:themeShade="BF"/>
      <w:sz w:val="42"/>
      <w:szCs w:val="26"/>
    </w:rPr>
  </w:style>
  <w:style w:type="paragraph" w:customStyle="1" w:styleId="GraphicAnchor">
    <w:name w:val="Graphic Anchor"/>
    <w:basedOn w:val="a"/>
    <w:uiPriority w:val="7"/>
    <w:qFormat/>
    <w:rsid w:val="00A81248"/>
    <w:rPr>
      <w:sz w:val="10"/>
    </w:rPr>
  </w:style>
  <w:style w:type="character" w:customStyle="1" w:styleId="3Char">
    <w:name w:val="عنوان 3 Char"/>
    <w:basedOn w:val="a0"/>
    <w:link w:val="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4Char">
    <w:name w:val="عنوان 4 Char"/>
    <w:basedOn w:val="a0"/>
    <w:link w:val="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a"/>
    <w:uiPriority w:val="5"/>
    <w:qFormat/>
    <w:rsid w:val="00C66528"/>
    <w:rPr>
      <w:i/>
      <w:color w:val="000000" w:themeColor="text1"/>
      <w:sz w:val="28"/>
    </w:rPr>
  </w:style>
  <w:style w:type="paragraph" w:styleId="a5">
    <w:name w:val="header"/>
    <w:basedOn w:val="a"/>
    <w:link w:val="Char0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Char0">
    <w:name w:val="رأس الصفحة Char"/>
    <w:basedOn w:val="a0"/>
    <w:link w:val="a5"/>
    <w:uiPriority w:val="99"/>
    <w:rsid w:val="00C66528"/>
  </w:style>
  <w:style w:type="paragraph" w:styleId="a6">
    <w:name w:val="footer"/>
    <w:basedOn w:val="a"/>
    <w:link w:val="Char1"/>
    <w:uiPriority w:val="99"/>
    <w:rsid w:val="006F508F"/>
    <w:pPr>
      <w:tabs>
        <w:tab w:val="center" w:pos="4680"/>
        <w:tab w:val="right" w:pos="9360"/>
      </w:tabs>
    </w:pPr>
    <w:rPr>
      <w:rFonts w:asciiTheme="majorHAnsi" w:hAnsiTheme="majorHAnsi"/>
      <w:color w:val="595959" w:themeColor="text1" w:themeTint="A6"/>
      <w:sz w:val="20"/>
    </w:rPr>
  </w:style>
  <w:style w:type="character" w:customStyle="1" w:styleId="Char1">
    <w:name w:val="تذييل الصفحة Char"/>
    <w:basedOn w:val="a0"/>
    <w:link w:val="a6"/>
    <w:uiPriority w:val="99"/>
    <w:rsid w:val="006F508F"/>
    <w:rPr>
      <w:rFonts w:asciiTheme="majorHAnsi" w:hAnsiTheme="majorHAnsi"/>
      <w:color w:val="595959" w:themeColor="text1" w:themeTint="A6"/>
      <w:sz w:val="20"/>
    </w:rPr>
  </w:style>
  <w:style w:type="character" w:styleId="a7">
    <w:name w:val="page number"/>
    <w:basedOn w:val="a0"/>
    <w:uiPriority w:val="99"/>
    <w:semiHidden/>
    <w:rsid w:val="001205A1"/>
  </w:style>
  <w:style w:type="character" w:customStyle="1" w:styleId="5Char">
    <w:name w:val="عنوان 5 Char"/>
    <w:basedOn w:val="a0"/>
    <w:link w:val="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a8">
    <w:name w:val="Placeholder Text"/>
    <w:basedOn w:val="a0"/>
    <w:uiPriority w:val="99"/>
    <w:semiHidden/>
    <w:rsid w:val="00C66528"/>
    <w:rPr>
      <w:color w:val="808080"/>
    </w:rPr>
  </w:style>
  <w:style w:type="character" w:styleId="a9">
    <w:name w:val="Emphasis"/>
    <w:basedOn w:val="a0"/>
    <w:uiPriority w:val="20"/>
    <w:qFormat/>
    <w:rsid w:val="006F508F"/>
    <w:rPr>
      <w:i w:val="0"/>
      <w:iCs/>
      <w:color w:val="009095" w:themeColor="accent2" w:themeShade="BF"/>
    </w:rPr>
  </w:style>
  <w:style w:type="paragraph" w:styleId="aa">
    <w:name w:val="Quote"/>
    <w:basedOn w:val="a"/>
    <w:next w:val="a"/>
    <w:link w:val="Char2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Char2">
    <w:name w:val="اقتباس Char"/>
    <w:basedOn w:val="a0"/>
    <w:link w:val="aa"/>
    <w:uiPriority w:val="29"/>
    <w:rsid w:val="00FC49AE"/>
    <w:rPr>
      <w:rFonts w:asciiTheme="majorHAnsi" w:hAnsiTheme="majorHAnsi"/>
      <w:iCs/>
      <w:color w:val="123869" w:themeColor="accent1"/>
      <w:sz w:val="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ya%20Mohamed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</Template>
  <TotalTime>0</TotalTime>
  <Pages>11</Pages>
  <Words>66</Words>
  <Characters>379</Characters>
  <Application>Microsoft Office Word</Application>
  <DocSecurity>0</DocSecurity>
  <Lines>3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2024-05-21T16:14:00Z</dcterms:created>
  <dcterms:modified xsi:type="dcterms:W3CDTF">2024-05-21T19:38:00Z</dcterms:modified>
</cp:coreProperties>
</file>