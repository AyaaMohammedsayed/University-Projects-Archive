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5395"/>
        <w:gridCol w:w="5395"/>
      </w:tblGrid>
      <w:tr w:rsidR="00A81248" w:rsidRPr="003A798E" w14:paraId="0B2C4A9C" w14:textId="77777777" w:rsidTr="00FB65B8">
        <w:tc>
          <w:tcPr>
            <w:tcW w:w="5395" w:type="dxa"/>
          </w:tcPr>
          <w:p w14:paraId="0D6C3C5A" w14:textId="77777777" w:rsidR="00A81248" w:rsidRPr="003A798E" w:rsidRDefault="00A81248" w:rsidP="00A81248">
            <w:pPr>
              <w:pStyle w:val="GraphicAnchor"/>
            </w:pPr>
          </w:p>
        </w:tc>
        <w:tc>
          <w:tcPr>
            <w:tcW w:w="5395" w:type="dxa"/>
          </w:tcPr>
          <w:p w14:paraId="0C53F009" w14:textId="77777777" w:rsidR="00A81248" w:rsidRPr="003A798E" w:rsidRDefault="00A81248" w:rsidP="00A81248">
            <w:pPr>
              <w:pStyle w:val="GraphicAnchor"/>
            </w:pPr>
          </w:p>
        </w:tc>
      </w:tr>
      <w:tr w:rsidR="00A81248" w:rsidRPr="003A798E" w14:paraId="051298D9" w14:textId="77777777" w:rsidTr="00FB65B8">
        <w:trPr>
          <w:trHeight w:val="2719"/>
        </w:trPr>
        <w:tc>
          <w:tcPr>
            <w:tcW w:w="5395" w:type="dxa"/>
          </w:tcPr>
          <w:p w14:paraId="3D370522" w14:textId="68D6E8F2" w:rsidR="00A81248" w:rsidRPr="00B628AF" w:rsidRDefault="009B6595" w:rsidP="00C66528">
            <w:pPr>
              <w:pStyle w:val="1"/>
              <w:rPr>
                <w:lang w:val="en-AS"/>
              </w:rPr>
            </w:pPr>
            <w:r>
              <w:rPr>
                <w:lang w:val="en-AS"/>
              </w:rPr>
              <w:t>Report</w:t>
            </w:r>
            <w:r w:rsidR="00B628AF">
              <w:rPr>
                <w:lang w:val="en-AS"/>
              </w:rPr>
              <w:br/>
              <w:t>LAB</w:t>
            </w:r>
            <w:r w:rsidR="00DB1B4E">
              <w:rPr>
                <w:lang w:val="en-AS"/>
              </w:rPr>
              <w:t>3</w:t>
            </w:r>
          </w:p>
        </w:tc>
        <w:tc>
          <w:tcPr>
            <w:tcW w:w="5395" w:type="dxa"/>
          </w:tcPr>
          <w:p w14:paraId="02CCC79E" w14:textId="77777777" w:rsidR="00A81248" w:rsidRPr="003A798E" w:rsidRDefault="00A81248"/>
        </w:tc>
      </w:tr>
      <w:tr w:rsidR="00A81248" w:rsidRPr="003A798E" w14:paraId="6D2C1FC1" w14:textId="77777777" w:rsidTr="00FB65B8">
        <w:trPr>
          <w:trHeight w:val="8059"/>
        </w:trPr>
        <w:tc>
          <w:tcPr>
            <w:tcW w:w="5395" w:type="dxa"/>
          </w:tcPr>
          <w:p w14:paraId="357E62E6" w14:textId="77777777" w:rsidR="00A81248" w:rsidRPr="003A798E" w:rsidRDefault="00A81248"/>
        </w:tc>
        <w:tc>
          <w:tcPr>
            <w:tcW w:w="5395" w:type="dxa"/>
          </w:tcPr>
          <w:p w14:paraId="4CA4E683" w14:textId="77777777" w:rsidR="00A81248" w:rsidRPr="003A798E" w:rsidRDefault="00A81248"/>
        </w:tc>
      </w:tr>
      <w:tr w:rsidR="00A81248" w:rsidRPr="003A798E" w14:paraId="650DF776" w14:textId="77777777" w:rsidTr="00FB65B8">
        <w:trPr>
          <w:trHeight w:val="1299"/>
        </w:trPr>
        <w:tc>
          <w:tcPr>
            <w:tcW w:w="5395" w:type="dxa"/>
          </w:tcPr>
          <w:p w14:paraId="50CB2C18" w14:textId="77777777" w:rsidR="00A81248" w:rsidRPr="003A798E" w:rsidRDefault="00A81248"/>
        </w:tc>
        <w:tc>
          <w:tcPr>
            <w:tcW w:w="5395" w:type="dxa"/>
          </w:tcPr>
          <w:p w14:paraId="1D676DA9" w14:textId="572A7E84" w:rsidR="00A81248" w:rsidRPr="003A798E" w:rsidRDefault="00A81248" w:rsidP="00A81248">
            <w:pPr>
              <w:pStyle w:val="2"/>
            </w:pPr>
          </w:p>
          <w:p w14:paraId="23E6B72D" w14:textId="15E07AB7" w:rsidR="00A81248" w:rsidRPr="00B628AF" w:rsidRDefault="00B628AF" w:rsidP="00C66528">
            <w:pPr>
              <w:pStyle w:val="2"/>
              <w:rPr>
                <w:lang w:val="en-AS"/>
              </w:rPr>
            </w:pPr>
            <w:r>
              <w:rPr>
                <w:lang w:val="en-AS"/>
              </w:rPr>
              <w:t>AYA MOHAMED</w:t>
            </w:r>
          </w:p>
        </w:tc>
      </w:tr>
      <w:tr w:rsidR="00A81248" w:rsidRPr="003A798E" w14:paraId="34130282" w14:textId="77777777" w:rsidTr="00FB65B8">
        <w:trPr>
          <w:trHeight w:val="1402"/>
        </w:trPr>
        <w:tc>
          <w:tcPr>
            <w:tcW w:w="5395" w:type="dxa"/>
          </w:tcPr>
          <w:p w14:paraId="63DB59F5" w14:textId="77777777" w:rsidR="00A81248" w:rsidRPr="003A798E" w:rsidRDefault="00A81248"/>
        </w:tc>
        <w:tc>
          <w:tcPr>
            <w:tcW w:w="5395" w:type="dxa"/>
          </w:tcPr>
          <w:p w14:paraId="71170203" w14:textId="2ACD76AA" w:rsidR="00A81248" w:rsidRPr="003A798E" w:rsidRDefault="00B628AF" w:rsidP="00A81248">
            <w:pPr>
              <w:pStyle w:val="2"/>
            </w:pPr>
            <w:r>
              <w:rPr>
                <w:lang w:val="en-AS"/>
              </w:rPr>
              <w:t>SEC: 1</w:t>
            </w:r>
            <w:r w:rsidR="00C66528" w:rsidRPr="003A798E">
              <w:t xml:space="preserve"> </w:t>
            </w:r>
          </w:p>
          <w:p w14:paraId="1AB53084" w14:textId="1873F52B" w:rsidR="00A81248" w:rsidRPr="00B628AF" w:rsidRDefault="00B628AF" w:rsidP="00A81248">
            <w:pPr>
              <w:pStyle w:val="2"/>
              <w:rPr>
                <w:lang w:val="en-AS"/>
              </w:rPr>
            </w:pPr>
            <w:r>
              <w:rPr>
                <w:lang w:val="en-AS"/>
              </w:rPr>
              <w:t>B.NO: 9</w:t>
            </w:r>
          </w:p>
        </w:tc>
      </w:tr>
    </w:tbl>
    <w:p w14:paraId="585404CD" w14:textId="77777777" w:rsidR="000C4ED1" w:rsidRPr="003A798E" w:rsidRDefault="006F508F">
      <w:r w:rsidRPr="003A798E">
        <w:rPr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2FF5B5B" wp14:editId="19606B4E">
                <wp:simplePos x="0" y="0"/>
                <wp:positionH relativeFrom="margin">
                  <wp:posOffset>-460375</wp:posOffset>
                </wp:positionH>
                <wp:positionV relativeFrom="page">
                  <wp:posOffset>13970</wp:posOffset>
                </wp:positionV>
                <wp:extent cx="7772400" cy="10054800"/>
                <wp:effectExtent l="0" t="0" r="0" b="3810"/>
                <wp:wrapNone/>
                <wp:docPr id="2" name="Group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5C8564-9AA1-3741-A518-06A1556F88BC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4800"/>
                          <a:chOff x="0" y="0"/>
                          <a:chExt cx="7771132" cy="10053322"/>
                        </a:xfrm>
                      </wpg:grpSpPr>
                      <wps:wsp>
                        <wps:cNvPr id="3" name="Shape"/>
                        <wps:cNvSpPr/>
                        <wps:spPr>
                          <a:xfrm>
                            <a:off x="0" y="2552701"/>
                            <a:ext cx="5845812" cy="750062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10687"/>
                                </a:moveTo>
                                <a:lnTo>
                                  <a:pt x="0" y="21600"/>
                                </a:lnTo>
                                <a:lnTo>
                                  <a:pt x="1769" y="21600"/>
                                </a:lnTo>
                                <a:lnTo>
                                  <a:pt x="21600" y="6148"/>
                                </a:lnTo>
                                <a:lnTo>
                                  <a:pt x="13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85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" name="Triangle"/>
                        <wps:cNvSpPr/>
                        <wps:spPr>
                          <a:xfrm>
                            <a:off x="0" y="2044700"/>
                            <a:ext cx="3907791" cy="78168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108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5" name="Shape"/>
                        <wps:cNvSpPr/>
                        <wps:spPr>
                          <a:xfrm>
                            <a:off x="0" y="0"/>
                            <a:ext cx="7771132" cy="90398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14678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3032"/>
                                </a:lnTo>
                                <a:lnTo>
                                  <a:pt x="21600" y="0"/>
                                </a:lnTo>
                                <a:lnTo>
                                  <a:pt x="17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BF5E4F" id="Group 1" o:spid="_x0000_s1026" alt="&quot;&quot;" style="position:absolute;margin-left:-36.25pt;margin-top:1.1pt;width:612pt;height:791.7pt;z-index:-251657216;mso-position-horizontal-relative:margin;mso-position-vertical-relative:page;mso-width-relative:margin;mso-height-relative:margin" coordsize="77711,1005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">
                <v:shape id="Shape" o:spid="_x0000_s1027" style="position:absolute;top:25527;width:58458;height:75006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" path="m,10687l,21600r1769,l21600,6148,13712,,,10687xe" fillcolor="#d8d8d8 [2732]" stroked="f" strokeweight="1pt">
                  <v:stroke miterlimit="4" joinstyle="miter"/>
                  <v:path arrowok="t" o:extrusionok="f" o:connecttype="custom" o:connectlocs="2922906,3750311;2922906,3750311;2922906,3750311;2922906,3750311" o:connectangles="0,90,180,270"/>
                </v:shape>
                <v:shape id="Triangle" o:spid="_x0000_s1028" style="position:absolute;top:20447;width:39077;height:7816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" path="m,21600l21600,10802,,,,21600xe" fillcolor="#00c1c7 [3205]" stroked="f" strokeweight="1pt">
                  <v:stroke miterlimit="4" joinstyle="miter"/>
                  <v:path arrowok="t" o:extrusionok="f" o:connecttype="custom" o:connectlocs="1953896,3908426;1953896,3908426;1953896,3908426;1953896,3908426" o:connectangles="0,90,180,270"/>
                </v:shape>
                <v:shape id="Shape" o:spid="_x0000_s1029" style="position:absolute;width:77711;height:9039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" path="m,14678r,6922l21600,3032,21600,,17075,,,14678xe" fillcolor="#123869 [3204]" stroked="f" strokeweight="1pt">
                  <v:stroke miterlimit="4" joinstyle="miter"/>
                  <v:path arrowok="t" o:extrusionok="f" o:connecttype="custom" o:connectlocs="3885566,4519931;3885566,4519931;3885566,4519931;3885566,4519931" o:connectangles="0,90,180,270"/>
                </v:shape>
                <w10:wrap anchorx="margin" anchory="page"/>
              </v:group>
            </w:pict>
          </mc:Fallback>
        </mc:AlternateContent>
      </w:r>
    </w:p>
    <w:tbl>
      <w:tblPr>
        <w:tblW w:w="10666" w:type="dxa"/>
        <w:shd w:val="clear" w:color="auto" w:fill="EDF0F4" w:themeFill="accent3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21"/>
        <w:gridCol w:w="29"/>
        <w:gridCol w:w="9795"/>
        <w:gridCol w:w="421"/>
      </w:tblGrid>
      <w:tr w:rsidR="001205A1" w:rsidRPr="003A798E" w14:paraId="2E129590" w14:textId="77777777" w:rsidTr="00DB1B4E">
        <w:trPr>
          <w:trHeight w:val="441"/>
        </w:trPr>
        <w:tc>
          <w:tcPr>
            <w:tcW w:w="421" w:type="dxa"/>
            <w:shd w:val="clear" w:color="auto" w:fill="EDF0F4" w:themeFill="accent3"/>
          </w:tcPr>
          <w:p w14:paraId="2A490291" w14:textId="77777777" w:rsidR="00A81248" w:rsidRPr="003A798E" w:rsidRDefault="00A81248"/>
        </w:tc>
        <w:tc>
          <w:tcPr>
            <w:tcW w:w="29" w:type="dxa"/>
            <w:shd w:val="clear" w:color="auto" w:fill="EDF0F4" w:themeFill="accent3"/>
          </w:tcPr>
          <w:p w14:paraId="4DF44333" w14:textId="77777777" w:rsidR="00A81248" w:rsidRPr="003A798E" w:rsidRDefault="00A81248"/>
        </w:tc>
        <w:tc>
          <w:tcPr>
            <w:tcW w:w="9795" w:type="dxa"/>
            <w:shd w:val="clear" w:color="auto" w:fill="EDF0F4" w:themeFill="accent3"/>
          </w:tcPr>
          <w:p w14:paraId="2EC2E328" w14:textId="77777777" w:rsidR="00A81248" w:rsidRPr="003A798E" w:rsidRDefault="00A81248"/>
        </w:tc>
        <w:tc>
          <w:tcPr>
            <w:tcW w:w="421" w:type="dxa"/>
            <w:shd w:val="clear" w:color="auto" w:fill="EDF0F4" w:themeFill="accent3"/>
          </w:tcPr>
          <w:p w14:paraId="05913107" w14:textId="77777777" w:rsidR="00A81248" w:rsidRPr="003A798E" w:rsidRDefault="00A81248"/>
        </w:tc>
      </w:tr>
      <w:tr w:rsidR="001205A1" w:rsidRPr="003A798E" w14:paraId="09CD0F29" w14:textId="77777777" w:rsidTr="00A24793">
        <w:trPr>
          <w:trHeight w:val="4599"/>
        </w:trPr>
        <w:tc>
          <w:tcPr>
            <w:tcW w:w="421" w:type="dxa"/>
            <w:shd w:val="clear" w:color="auto" w:fill="EDF0F4" w:themeFill="accent3"/>
          </w:tcPr>
          <w:p w14:paraId="1A007BBF" w14:textId="77777777" w:rsidR="001205A1" w:rsidRPr="003A798E" w:rsidRDefault="001205A1"/>
        </w:tc>
        <w:tc>
          <w:tcPr>
            <w:tcW w:w="9824" w:type="dxa"/>
            <w:gridSpan w:val="2"/>
            <w:shd w:val="clear" w:color="auto" w:fill="EDF0F4" w:themeFill="accent3"/>
          </w:tcPr>
          <w:p w14:paraId="1F981E56" w14:textId="5AEB70E9" w:rsidR="001205A1" w:rsidRPr="00B628AF" w:rsidRDefault="00B628AF" w:rsidP="001205A1">
            <w:pPr>
              <w:pStyle w:val="3"/>
              <w:rPr>
                <w:lang w:val="en-AS"/>
              </w:rPr>
            </w:pPr>
            <w:r w:rsidRPr="00B628AF">
              <w:rPr>
                <w:lang w:val="en-AS"/>
              </w:rPr>
              <w:t xml:space="preserve">Report </w:t>
            </w:r>
            <w:r w:rsidR="009B6595">
              <w:rPr>
                <w:lang w:val="en-AS"/>
              </w:rPr>
              <w:t>Lab</w:t>
            </w:r>
            <w:r w:rsidR="00DB1B4E">
              <w:rPr>
                <w:lang w:val="en-AS"/>
              </w:rPr>
              <w:t>3</w:t>
            </w:r>
          </w:p>
          <w:p w14:paraId="29D09BD1" w14:textId="77777777" w:rsidR="001205A1" w:rsidRPr="00B628AF" w:rsidRDefault="001205A1" w:rsidP="001205A1">
            <w:pPr>
              <w:pStyle w:val="4"/>
              <w:rPr>
                <w:i w:val="0"/>
                <w:iCs w:val="0"/>
              </w:rPr>
            </w:pPr>
          </w:p>
          <w:p w14:paraId="76FD529E" w14:textId="341B9967" w:rsidR="00B628AF" w:rsidRDefault="009B6595" w:rsidP="00B628AF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 xml:space="preserve">Problem </w:t>
            </w:r>
            <w:proofErr w:type="gramStart"/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>Statement</w:t>
            </w:r>
            <w:r w:rsidR="00B628AF"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 xml:space="preserve"> :</w:t>
            </w:r>
            <w:proofErr w:type="gramEnd"/>
          </w:p>
          <w:p w14:paraId="173DE260" w14:textId="09F2D859" w:rsidR="00DB1B4E" w:rsidRPr="00DB1B4E" w:rsidRDefault="00DB1B4E" w:rsidP="00DB1B4E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44629165" wp14:editId="0121A6D3">
                  <wp:extent cx="5020376" cy="390580"/>
                  <wp:effectExtent l="0" t="0" r="0" b="9525"/>
                  <wp:docPr id="1462094087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2094087" name="صورة 1462094087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0376" cy="39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905E7F" w14:textId="0DE007DC" w:rsidR="00B628AF" w:rsidRPr="00B628AF" w:rsidRDefault="00B628AF" w:rsidP="009B6595">
            <w:pPr>
              <w:pStyle w:val="4"/>
              <w:rPr>
                <w:i w:val="0"/>
                <w:iCs w:val="0"/>
              </w:rPr>
            </w:pPr>
            <w:r w:rsidRPr="00B628AF">
              <w:rPr>
                <w:i w:val="0"/>
                <w:iCs w:val="0"/>
                <w:color w:val="FF0000"/>
              </w:rPr>
              <w:t xml:space="preserve"> </w:t>
            </w:r>
          </w:p>
          <w:p w14:paraId="08746FF3" w14:textId="482F3A8B" w:rsidR="009B6595" w:rsidRPr="009B6595" w:rsidRDefault="00B628AF" w:rsidP="009B6595">
            <w:pPr>
              <w:pStyle w:val="4"/>
              <w:rPr>
                <w:b/>
                <w:bCs/>
                <w:i w:val="0"/>
                <w:iCs w:val="0"/>
                <w:lang w:val="en-AS"/>
              </w:rPr>
            </w:pPr>
            <w:r w:rsidRPr="00B628AF">
              <w:rPr>
                <w:i w:val="0"/>
                <w:iCs w:val="0"/>
              </w:rPr>
              <w:t xml:space="preserve"> </w:t>
            </w:r>
            <w:r w:rsidR="009B6595"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>The Code</w:t>
            </w:r>
          </w:p>
          <w:p w14:paraId="598170B7" w14:textId="48511116" w:rsidR="009B6595" w:rsidRPr="009B6595" w:rsidRDefault="00DB1B4E" w:rsidP="009B6595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69095989" wp14:editId="71A67E78">
                  <wp:extent cx="6238240" cy="4312285"/>
                  <wp:effectExtent l="0" t="0" r="0" b="0"/>
                  <wp:docPr id="1834330299" name="صورة 2" descr="صورة تحتوي على نص, لقطة شاشة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4330299" name="صورة 2" descr="صورة تحتوي على نص, لقطة شاشة&#10;&#10;تم إنشاء الوصف تلقائياً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8240" cy="4312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0AC1B5" w14:textId="63411644" w:rsidR="001205A1" w:rsidRPr="009B6595" w:rsidRDefault="009B6595" w:rsidP="00B628AF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 xml:space="preserve">The Output </w:t>
            </w:r>
          </w:p>
          <w:p w14:paraId="68C9A047" w14:textId="77777777" w:rsidR="009B6595" w:rsidRDefault="009B6595" w:rsidP="009B6595">
            <w:pPr>
              <w:rPr>
                <w:lang w:val="en-AS"/>
              </w:rPr>
            </w:pPr>
          </w:p>
          <w:p w14:paraId="4D0D6F57" w14:textId="78E60E46" w:rsidR="009B6595" w:rsidRPr="009B6595" w:rsidRDefault="00DB1B4E" w:rsidP="009B6595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2CBE7A02" wp14:editId="06550F5A">
                  <wp:extent cx="3477110" cy="1867161"/>
                  <wp:effectExtent l="0" t="0" r="0" b="0"/>
                  <wp:docPr id="243381319" name="صورة 3" descr="صورة تحتوي على نص, لقطة شاشة, الخط, رقم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381319" name="صورة 3" descr="صورة تحتوي على نص, لقطة شاشة, الخط, رقم&#10;&#10;تم إنشاء الوصف تلقائياً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7110" cy="1867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1" w:type="dxa"/>
            <w:shd w:val="clear" w:color="auto" w:fill="EDF0F4" w:themeFill="accent3"/>
          </w:tcPr>
          <w:p w14:paraId="17754B0E" w14:textId="77777777" w:rsidR="001205A1" w:rsidRPr="003A798E" w:rsidRDefault="001205A1"/>
        </w:tc>
      </w:tr>
      <w:tr w:rsidR="00DB1B4E" w:rsidRPr="003A798E" w14:paraId="2A80D0CF" w14:textId="77777777" w:rsidTr="00DB1B4E">
        <w:trPr>
          <w:trHeight w:val="8100"/>
        </w:trPr>
        <w:tc>
          <w:tcPr>
            <w:tcW w:w="421" w:type="dxa"/>
            <w:shd w:val="clear" w:color="auto" w:fill="EDF0F4" w:themeFill="accent3"/>
          </w:tcPr>
          <w:p w14:paraId="1ACB5EC7" w14:textId="77777777" w:rsidR="00DB1B4E" w:rsidRPr="00B628AF" w:rsidRDefault="00DB1B4E" w:rsidP="00DB1B4E">
            <w:pPr>
              <w:rPr>
                <w:color w:val="FF0000"/>
              </w:rPr>
            </w:pPr>
          </w:p>
        </w:tc>
        <w:tc>
          <w:tcPr>
            <w:tcW w:w="29" w:type="dxa"/>
            <w:shd w:val="clear" w:color="auto" w:fill="EDF0F4" w:themeFill="accent3"/>
          </w:tcPr>
          <w:p w14:paraId="0FF230BA" w14:textId="4D46B165" w:rsidR="00DB1B4E" w:rsidRPr="00A80247" w:rsidRDefault="00DB1B4E" w:rsidP="00DB1B4E">
            <w:pPr>
              <w:pStyle w:val="Text"/>
              <w:ind w:left="360"/>
              <w:rPr>
                <w:i w:val="0"/>
                <w:iCs/>
                <w:color w:val="0D0D0D" w:themeColor="text1" w:themeTint="F2"/>
                <w:lang w:val="en-AS"/>
              </w:rPr>
            </w:pPr>
          </w:p>
        </w:tc>
        <w:tc>
          <w:tcPr>
            <w:tcW w:w="9795" w:type="dxa"/>
            <w:shd w:val="clear" w:color="auto" w:fill="EDF0F4" w:themeFill="accent3"/>
          </w:tcPr>
          <w:p w14:paraId="3D09E1D4" w14:textId="77777777" w:rsidR="00DB1B4E" w:rsidRDefault="00DB1B4E" w:rsidP="00DB1B4E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>
              <w:rPr>
                <w:b/>
                <w:bCs/>
                <w:i w:val="0"/>
                <w:iCs w:val="0"/>
                <w:color w:val="FF0000"/>
                <w:lang w:val="en-AS"/>
              </w:rPr>
              <w:t>P</w:t>
            </w: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 xml:space="preserve">roblem </w:t>
            </w:r>
            <w:proofErr w:type="gramStart"/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>Statement :</w:t>
            </w:r>
            <w:proofErr w:type="gramEnd"/>
          </w:p>
          <w:p w14:paraId="3F29459A" w14:textId="77777777" w:rsidR="00DB1B4E" w:rsidRPr="006C6124" w:rsidRDefault="00DB1B4E" w:rsidP="00DB1B4E">
            <w:pPr>
              <w:rPr>
                <w:lang w:val="en-AS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7D3C5218" wp14:editId="0E264AF3">
                  <wp:simplePos x="0" y="0"/>
                  <wp:positionH relativeFrom="column">
                    <wp:posOffset>453</wp:posOffset>
                  </wp:positionH>
                  <wp:positionV relativeFrom="paragraph">
                    <wp:posOffset>237036</wp:posOffset>
                  </wp:positionV>
                  <wp:extent cx="3119120" cy="1414145"/>
                  <wp:effectExtent l="0" t="0" r="5080" b="0"/>
                  <wp:wrapTight wrapText="bothSides">
                    <wp:wrapPolygon edited="0">
                      <wp:start x="0" y="0"/>
                      <wp:lineTo x="0" y="21241"/>
                      <wp:lineTo x="21503" y="21241"/>
                      <wp:lineTo x="21503" y="0"/>
                      <wp:lineTo x="0" y="0"/>
                    </wp:wrapPolygon>
                  </wp:wrapTight>
                  <wp:docPr id="378684704" name="صورة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684704" name="صورة 4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1414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E40CD16" w14:textId="77777777" w:rsidR="00DB1B4E" w:rsidRDefault="00DB1B4E" w:rsidP="00DB1B4E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</w:p>
          <w:p w14:paraId="22F86993" w14:textId="77777777" w:rsidR="00DB1B4E" w:rsidRDefault="00DB1B4E" w:rsidP="00DB1B4E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</w:p>
          <w:p w14:paraId="54BA5593" w14:textId="77777777" w:rsidR="00DB1B4E" w:rsidRDefault="00DB1B4E" w:rsidP="00DB1B4E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</w:p>
          <w:p w14:paraId="28BF38F8" w14:textId="77777777" w:rsidR="00DB1B4E" w:rsidRDefault="00DB1B4E" w:rsidP="00DB1B4E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</w:p>
          <w:p w14:paraId="599F44A3" w14:textId="77777777" w:rsidR="00DB1B4E" w:rsidRDefault="00DB1B4E" w:rsidP="00DB1B4E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</w:p>
          <w:p w14:paraId="2EBD6143" w14:textId="77777777" w:rsidR="00DB1B4E" w:rsidRDefault="00DB1B4E" w:rsidP="00DB1B4E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</w:p>
          <w:p w14:paraId="360CE71D" w14:textId="77777777" w:rsidR="00DB1B4E" w:rsidRDefault="00DB1B4E" w:rsidP="00DB1B4E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</w:p>
          <w:p w14:paraId="4D338064" w14:textId="77777777" w:rsidR="00DB1B4E" w:rsidRDefault="00DB1B4E" w:rsidP="00DB1B4E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</w:p>
          <w:p w14:paraId="2D5FF8A4" w14:textId="280B1BBA" w:rsidR="00DB1B4E" w:rsidRPr="009B6595" w:rsidRDefault="00DB1B4E" w:rsidP="00DB1B4E">
            <w:pPr>
              <w:pStyle w:val="4"/>
              <w:rPr>
                <w:b/>
                <w:bCs/>
                <w:i w:val="0"/>
                <w:iCs w:val="0"/>
                <w:lang w:val="en-AS"/>
              </w:rPr>
            </w:pP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>The Code</w:t>
            </w:r>
          </w:p>
          <w:p w14:paraId="55D2814C" w14:textId="77777777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  <w:r>
              <w:rPr>
                <w:b/>
                <w:bCs/>
                <w:i w:val="0"/>
                <w:iCs/>
                <w:noProof/>
                <w:color w:val="FF0000"/>
                <w:lang w:val="en-AS"/>
              </w:rPr>
              <w:drawing>
                <wp:inline distT="0" distB="0" distL="0" distR="0" wp14:anchorId="6E15F2DD" wp14:editId="70DD256A">
                  <wp:extent cx="3119120" cy="2119630"/>
                  <wp:effectExtent l="0" t="0" r="5080" b="0"/>
                  <wp:docPr id="1645340784" name="صورة 5" descr="صورة تحتوي على نص, لقطة شاشة, برمجيات, صفحة ويب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5340784" name="صورة 5" descr="صورة تحتوي على نص, لقطة شاشة, برمجيات, صفحة ويب&#10;&#10;تم إنشاء الوصف تلقائياً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2119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B712A9" w14:textId="77777777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15538CE7" w14:textId="77777777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151338A" w14:textId="77777777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633302C2" w14:textId="77777777" w:rsidR="00DB1B4E" w:rsidRPr="009B6595" w:rsidRDefault="00DB1B4E" w:rsidP="00DB1B4E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 xml:space="preserve">The Output </w:t>
            </w:r>
          </w:p>
          <w:p w14:paraId="36FDAD36" w14:textId="77777777" w:rsidR="00DB1B4E" w:rsidRDefault="00DB1B4E" w:rsidP="00DB1B4E">
            <w:pPr>
              <w:rPr>
                <w:lang w:val="en-AS"/>
              </w:rPr>
            </w:pPr>
          </w:p>
          <w:p w14:paraId="3CEAB733" w14:textId="77777777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  <w:r>
              <w:rPr>
                <w:b/>
                <w:bCs/>
                <w:i w:val="0"/>
                <w:iCs/>
                <w:noProof/>
                <w:color w:val="FF0000"/>
                <w:lang w:val="en-AS"/>
              </w:rPr>
              <w:drawing>
                <wp:inline distT="0" distB="0" distL="0" distR="0" wp14:anchorId="019BB35E" wp14:editId="4D3CDF3C">
                  <wp:extent cx="3119120" cy="817880"/>
                  <wp:effectExtent l="0" t="0" r="5080" b="1270"/>
                  <wp:docPr id="2077651553" name="صورة 6" descr="صورة تحتوي على نص, لقطة شاشة, رقم, خط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7651553" name="صورة 6" descr="صورة تحتوي على نص, لقطة شاشة, رقم, خط&#10;&#10;تم إنشاء الوصف تلقائياً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81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82FD6A" w14:textId="77777777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3AE8EA04" w14:textId="77777777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37AEE6F0" w14:textId="77777777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34095D7" w14:textId="77777777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7FC113C5" w14:textId="77777777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D207563" w14:textId="77777777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1442484" w14:textId="77777777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3E39B5B8" w14:textId="77777777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6FD1E8C" w14:textId="77777777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7789BE5E" w14:textId="77777777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7A59105C" w14:textId="77777777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5D58F22" w14:textId="77777777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CE0F2FB" w14:textId="77777777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1A381AFD" w14:textId="4B5E28CA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  <w:r w:rsidRPr="00DB1B4E">
              <w:rPr>
                <w:b/>
                <w:bCs/>
                <w:i w:val="0"/>
                <w:iCs/>
                <w:color w:val="FF0000"/>
                <w:lang w:val="en-AS"/>
              </w:rPr>
              <w:t xml:space="preserve">Problem </w:t>
            </w:r>
            <w:proofErr w:type="gramStart"/>
            <w:r w:rsidRPr="00DB1B4E">
              <w:rPr>
                <w:b/>
                <w:bCs/>
                <w:i w:val="0"/>
                <w:iCs/>
                <w:color w:val="FF0000"/>
                <w:lang w:val="en-AS"/>
              </w:rPr>
              <w:t>Statement :</w:t>
            </w:r>
            <w:proofErr w:type="gramEnd"/>
          </w:p>
          <w:p w14:paraId="22D247FD" w14:textId="0FC43EF5" w:rsidR="00661FB3" w:rsidRPr="00DB1B4E" w:rsidRDefault="00661FB3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  <w:r>
              <w:rPr>
                <w:b/>
                <w:bCs/>
                <w:i w:val="0"/>
                <w:iCs/>
                <w:noProof/>
                <w:color w:val="FF0000"/>
                <w:lang w:val="en-AS"/>
              </w:rPr>
              <w:drawing>
                <wp:inline distT="0" distB="0" distL="0" distR="0" wp14:anchorId="76AFF592" wp14:editId="69140D5E">
                  <wp:extent cx="5477639" cy="1457528"/>
                  <wp:effectExtent l="0" t="0" r="8890" b="9525"/>
                  <wp:docPr id="1856049449" name="صورة 7" descr="صورة تحتوي على نص, الخط, لقطة شاشة, إيصال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6049449" name="صورة 7" descr="صورة تحتوي على نص, الخط, لقطة شاشة, إيصال&#10;&#10;تم إنشاء الوصف تلقائياً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7639" cy="1457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702530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61FB72B1" w14:textId="77777777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  <w:r w:rsidRPr="00DB1B4E">
              <w:rPr>
                <w:b/>
                <w:bCs/>
                <w:i w:val="0"/>
                <w:iCs/>
                <w:color w:val="FF0000"/>
                <w:lang w:val="en-AS"/>
              </w:rPr>
              <w:t>The Code</w:t>
            </w:r>
          </w:p>
          <w:p w14:paraId="1C2E6D44" w14:textId="16B26B23" w:rsidR="00661FB3" w:rsidRPr="00DB1B4E" w:rsidRDefault="00661FB3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  <w:r>
              <w:rPr>
                <w:b/>
                <w:bCs/>
                <w:i w:val="0"/>
                <w:iCs/>
                <w:noProof/>
                <w:color w:val="FF0000"/>
                <w:lang w:val="en-AS"/>
              </w:rPr>
              <w:drawing>
                <wp:inline distT="0" distB="0" distL="0" distR="0" wp14:anchorId="55C4E7D1" wp14:editId="24452B72">
                  <wp:extent cx="6219825" cy="4077970"/>
                  <wp:effectExtent l="0" t="0" r="9525" b="0"/>
                  <wp:docPr id="944594932" name="صورة 9" descr="صورة تحتوي على نص, لقطة شاشة, برمجيات, صفحة ويب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4594932" name="صورة 9" descr="صورة تحتوي على نص, لقطة شاشة, برمجيات, صفحة ويب&#10;&#10;تم إنشاء الوصف تلقائياً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9825" cy="4077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6BCD11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  <w:r w:rsidRPr="00DB1B4E">
              <w:rPr>
                <w:b/>
                <w:bCs/>
                <w:i w:val="0"/>
                <w:iCs/>
                <w:color w:val="FF0000"/>
                <w:lang w:val="en-AS"/>
              </w:rPr>
              <w:t xml:space="preserve"> </w:t>
            </w:r>
          </w:p>
          <w:p w14:paraId="70A6B3B4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648F8E0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78808635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75A9A17A" w14:textId="77777777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  <w:r w:rsidRPr="00DB1B4E">
              <w:rPr>
                <w:b/>
                <w:bCs/>
                <w:i w:val="0"/>
                <w:iCs/>
                <w:color w:val="FF0000"/>
                <w:lang w:val="en-AS"/>
              </w:rPr>
              <w:t xml:space="preserve">The Output </w:t>
            </w:r>
          </w:p>
          <w:p w14:paraId="01F4D989" w14:textId="1B9738F5" w:rsidR="00661FB3" w:rsidRDefault="00661FB3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  <w:r>
              <w:rPr>
                <w:b/>
                <w:bCs/>
                <w:i w:val="0"/>
                <w:iCs/>
                <w:noProof/>
                <w:color w:val="FF0000"/>
                <w:lang w:val="en-AS"/>
              </w:rPr>
              <w:drawing>
                <wp:inline distT="0" distB="0" distL="0" distR="0" wp14:anchorId="1370CEB2" wp14:editId="2F48EEC7">
                  <wp:extent cx="4772691" cy="1200318"/>
                  <wp:effectExtent l="0" t="0" r="0" b="0"/>
                  <wp:docPr id="928739146" name="صورة 10" descr="صورة تحتوي على نص, لقطة شاشة, خط, رقم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8739146" name="صورة 10" descr="صورة تحتوي على نص, لقطة شاشة, خط, رقم&#10;&#10;تم إنشاء الوصف تلقائياً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2691" cy="1200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F39151" w14:textId="77777777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771A45DE" w14:textId="77777777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66668762" w14:textId="77777777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  <w:r w:rsidRPr="00DB1B4E">
              <w:rPr>
                <w:b/>
                <w:bCs/>
                <w:i w:val="0"/>
                <w:iCs/>
                <w:color w:val="FF0000"/>
                <w:lang w:val="en-AS"/>
              </w:rPr>
              <w:t xml:space="preserve">Problem </w:t>
            </w:r>
            <w:proofErr w:type="gramStart"/>
            <w:r w:rsidRPr="00DB1B4E">
              <w:rPr>
                <w:b/>
                <w:bCs/>
                <w:i w:val="0"/>
                <w:iCs/>
                <w:color w:val="FF0000"/>
                <w:lang w:val="en-AS"/>
              </w:rPr>
              <w:t>Statement :</w:t>
            </w:r>
            <w:proofErr w:type="gramEnd"/>
          </w:p>
          <w:p w14:paraId="563C04BE" w14:textId="1C6432F7" w:rsidR="00661FB3" w:rsidRPr="00DB1B4E" w:rsidRDefault="00661FB3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  <w:r>
              <w:rPr>
                <w:b/>
                <w:bCs/>
                <w:i w:val="0"/>
                <w:iCs/>
                <w:noProof/>
                <w:color w:val="FF0000"/>
                <w:lang w:val="en-AS"/>
              </w:rPr>
              <w:drawing>
                <wp:inline distT="0" distB="0" distL="0" distR="0" wp14:anchorId="4B040219" wp14:editId="17BE92A7">
                  <wp:extent cx="5229955" cy="543001"/>
                  <wp:effectExtent l="0" t="0" r="0" b="9525"/>
                  <wp:docPr id="1190282127" name="صورة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0282127" name="صورة 1190282127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9955" cy="543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64A8FA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53F81DB" w14:textId="11CC1B2B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  <w:r w:rsidRPr="00DB1B4E">
              <w:rPr>
                <w:b/>
                <w:bCs/>
                <w:i w:val="0"/>
                <w:iCs/>
                <w:color w:val="FF0000"/>
                <w:lang w:val="en-AS"/>
              </w:rPr>
              <w:t>The Code</w:t>
            </w:r>
          </w:p>
          <w:p w14:paraId="30E31932" w14:textId="260B9627" w:rsidR="00661FB3" w:rsidRPr="00DB1B4E" w:rsidRDefault="00661FB3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  <w:r>
              <w:rPr>
                <w:b/>
                <w:bCs/>
                <w:i w:val="0"/>
                <w:iCs/>
                <w:noProof/>
                <w:color w:val="FF0000"/>
                <w:lang w:val="en-AS"/>
              </w:rPr>
              <w:drawing>
                <wp:inline distT="0" distB="0" distL="0" distR="0" wp14:anchorId="258C290A" wp14:editId="3F91C998">
                  <wp:extent cx="6219825" cy="3865880"/>
                  <wp:effectExtent l="0" t="0" r="9525" b="1270"/>
                  <wp:docPr id="934169773" name="صورة 12" descr="صورة تحتوي على نص, لقطة شاشة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169773" name="صورة 12" descr="صورة تحتوي على نص, لقطة شاشة&#10;&#10;تم إنشاء الوصف تلقائياً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9825" cy="3865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6587A6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  <w:r w:rsidRPr="00DB1B4E">
              <w:rPr>
                <w:b/>
                <w:bCs/>
                <w:i w:val="0"/>
                <w:iCs/>
                <w:color w:val="FF0000"/>
                <w:lang w:val="en-AS"/>
              </w:rPr>
              <w:t xml:space="preserve"> </w:t>
            </w:r>
          </w:p>
          <w:p w14:paraId="4211C405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0A914A49" w14:textId="77777777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  <w:r w:rsidRPr="00DB1B4E">
              <w:rPr>
                <w:b/>
                <w:bCs/>
                <w:i w:val="0"/>
                <w:iCs/>
                <w:color w:val="FF0000"/>
                <w:lang w:val="en-AS"/>
              </w:rPr>
              <w:t xml:space="preserve">The Output </w:t>
            </w:r>
          </w:p>
          <w:p w14:paraId="401BFDA4" w14:textId="77777777" w:rsidR="00661FB3" w:rsidRDefault="00661FB3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A9A420A" w14:textId="461806F9" w:rsidR="00661FB3" w:rsidRPr="00DB1B4E" w:rsidRDefault="00661FB3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  <w:r>
              <w:rPr>
                <w:b/>
                <w:bCs/>
                <w:i w:val="0"/>
                <w:iCs/>
                <w:noProof/>
                <w:color w:val="FF0000"/>
                <w:lang w:val="en-AS"/>
              </w:rPr>
              <w:drawing>
                <wp:inline distT="0" distB="0" distL="0" distR="0" wp14:anchorId="22D04B43" wp14:editId="333C09A5">
                  <wp:extent cx="4839375" cy="1638529"/>
                  <wp:effectExtent l="0" t="0" r="0" b="0"/>
                  <wp:docPr id="116257823" name="صورة 13" descr="صورة تحتوي على نص, لقطة شاشة, الخط, خط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57823" name="صورة 13" descr="صورة تحتوي على نص, لقطة شاشة, الخط, خط&#10;&#10;تم إنشاء الوصف تلقائياً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9375" cy="163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DB8660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3ABEB8AA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  <w:r w:rsidRPr="00DB1B4E">
              <w:rPr>
                <w:b/>
                <w:bCs/>
                <w:i w:val="0"/>
                <w:iCs/>
                <w:color w:val="FF0000"/>
                <w:lang w:val="en-AS"/>
              </w:rPr>
              <w:t xml:space="preserve"> </w:t>
            </w:r>
          </w:p>
          <w:p w14:paraId="4D9F5705" w14:textId="77777777" w:rsidR="00661FB3" w:rsidRDefault="00661FB3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73259710" w14:textId="77777777" w:rsidR="00661FB3" w:rsidRDefault="00661FB3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06DFB536" w14:textId="77777777" w:rsidR="00661FB3" w:rsidRDefault="00661FB3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1E740402" w14:textId="77777777" w:rsidR="00661FB3" w:rsidRDefault="00661FB3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6C39F9A2" w14:textId="77777777" w:rsidR="00661FB3" w:rsidRDefault="00661FB3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1BF168B" w14:textId="63CA8AC1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  <w:r w:rsidRPr="00DB1B4E">
              <w:rPr>
                <w:b/>
                <w:bCs/>
                <w:i w:val="0"/>
                <w:iCs/>
                <w:color w:val="FF0000"/>
                <w:lang w:val="en-AS"/>
              </w:rPr>
              <w:t xml:space="preserve">Problem </w:t>
            </w:r>
            <w:proofErr w:type="gramStart"/>
            <w:r w:rsidRPr="00DB1B4E">
              <w:rPr>
                <w:b/>
                <w:bCs/>
                <w:i w:val="0"/>
                <w:iCs/>
                <w:color w:val="FF0000"/>
                <w:lang w:val="en-AS"/>
              </w:rPr>
              <w:t>Statement :</w:t>
            </w:r>
            <w:proofErr w:type="gramEnd"/>
          </w:p>
          <w:p w14:paraId="0B806DCD" w14:textId="0F75B13A" w:rsidR="00661FB3" w:rsidRPr="00DB1B4E" w:rsidRDefault="00661FB3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AD0B999" w14:textId="1DA183E8" w:rsidR="00DB1B4E" w:rsidRPr="00DB1B4E" w:rsidRDefault="00661FB3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  <w:r>
              <w:rPr>
                <w:b/>
                <w:bCs/>
                <w:i w:val="0"/>
                <w:iCs/>
                <w:noProof/>
                <w:color w:val="FF0000"/>
                <w:lang w:val="en-AS"/>
              </w:rPr>
              <w:drawing>
                <wp:inline distT="0" distB="0" distL="0" distR="0" wp14:anchorId="584E2FCD" wp14:editId="4A8CB81E">
                  <wp:extent cx="5144218" cy="562053"/>
                  <wp:effectExtent l="0" t="0" r="0" b="9525"/>
                  <wp:docPr id="978851837" name="صورة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8851837" name="صورة 978851837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4218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6CFA07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057FEAD2" w14:textId="77777777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  <w:r w:rsidRPr="00DB1B4E">
              <w:rPr>
                <w:b/>
                <w:bCs/>
                <w:i w:val="0"/>
                <w:iCs/>
                <w:color w:val="FF0000"/>
                <w:lang w:val="en-AS"/>
              </w:rPr>
              <w:t>The Code</w:t>
            </w:r>
          </w:p>
          <w:p w14:paraId="3A083B3E" w14:textId="655D9EA0" w:rsidR="00661FB3" w:rsidRPr="00DB1B4E" w:rsidRDefault="00661FB3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  <w:r>
              <w:rPr>
                <w:b/>
                <w:bCs/>
                <w:i w:val="0"/>
                <w:iCs/>
                <w:noProof/>
                <w:color w:val="FF0000"/>
                <w:lang w:val="en-AS"/>
              </w:rPr>
              <w:drawing>
                <wp:inline distT="0" distB="0" distL="0" distR="0" wp14:anchorId="539B5995" wp14:editId="697ED59F">
                  <wp:extent cx="6219825" cy="4217035"/>
                  <wp:effectExtent l="0" t="0" r="9525" b="0"/>
                  <wp:docPr id="1719670214" name="صورة 15" descr="صورة تحتوي على نص, لقطة شاشة, برمجيات, نظام التشغيل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9670214" name="صورة 15" descr="صورة تحتوي على نص, لقطة شاشة, برمجيات, نظام التشغيل&#10;&#10;تم إنشاء الوصف تلقائياً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9825" cy="4217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602633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  <w:r w:rsidRPr="00DB1B4E">
              <w:rPr>
                <w:b/>
                <w:bCs/>
                <w:i w:val="0"/>
                <w:iCs/>
                <w:color w:val="FF0000"/>
                <w:lang w:val="en-AS"/>
              </w:rPr>
              <w:t xml:space="preserve"> </w:t>
            </w:r>
          </w:p>
          <w:p w14:paraId="5EA636EF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99668CF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0A3F9BF4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54E8F72" w14:textId="77777777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  <w:r w:rsidRPr="00DB1B4E">
              <w:rPr>
                <w:b/>
                <w:bCs/>
                <w:i w:val="0"/>
                <w:iCs/>
                <w:color w:val="FF0000"/>
                <w:lang w:val="en-AS"/>
              </w:rPr>
              <w:t xml:space="preserve">The Output </w:t>
            </w:r>
          </w:p>
          <w:p w14:paraId="4E50E0B8" w14:textId="49B2FEC8" w:rsidR="00661FB3" w:rsidRPr="00DB1B4E" w:rsidRDefault="00661FB3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  <w:r>
              <w:rPr>
                <w:b/>
                <w:bCs/>
                <w:i w:val="0"/>
                <w:iCs/>
                <w:noProof/>
                <w:color w:val="FF0000"/>
                <w:lang w:val="en-AS"/>
              </w:rPr>
              <w:drawing>
                <wp:inline distT="0" distB="0" distL="0" distR="0" wp14:anchorId="72E52D2C" wp14:editId="739BA929">
                  <wp:extent cx="3505689" cy="2019582"/>
                  <wp:effectExtent l="0" t="0" r="0" b="0"/>
                  <wp:docPr id="1207285440" name="صورة 16" descr="صورة تحتوي على نص, لقطة شاشة, الخط, خط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7285440" name="صورة 16" descr="صورة تحتوي على نص, لقطة شاشة, الخط, خط&#10;&#10;تم إنشاء الوصف تلقائياً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689" cy="2019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E1DDE8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010AF0CA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  <w:r w:rsidRPr="00DB1B4E">
              <w:rPr>
                <w:b/>
                <w:bCs/>
                <w:i w:val="0"/>
                <w:iCs/>
                <w:color w:val="FF0000"/>
                <w:lang w:val="en-AS"/>
              </w:rPr>
              <w:t xml:space="preserve"> </w:t>
            </w:r>
          </w:p>
          <w:p w14:paraId="1BC43141" w14:textId="77777777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  <w:r w:rsidRPr="00DB1B4E">
              <w:rPr>
                <w:b/>
                <w:bCs/>
                <w:i w:val="0"/>
                <w:iCs/>
                <w:color w:val="FF0000"/>
                <w:lang w:val="en-AS"/>
              </w:rPr>
              <w:t xml:space="preserve">Problem </w:t>
            </w:r>
            <w:proofErr w:type="gramStart"/>
            <w:r w:rsidRPr="00DB1B4E">
              <w:rPr>
                <w:b/>
                <w:bCs/>
                <w:i w:val="0"/>
                <w:iCs/>
                <w:color w:val="FF0000"/>
                <w:lang w:val="en-AS"/>
              </w:rPr>
              <w:t>Statement :</w:t>
            </w:r>
            <w:proofErr w:type="gramEnd"/>
          </w:p>
          <w:p w14:paraId="0D7D557E" w14:textId="2F99E9A4" w:rsidR="00661FB3" w:rsidRPr="00DB1B4E" w:rsidRDefault="00661FB3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  <w:r>
              <w:rPr>
                <w:b/>
                <w:bCs/>
                <w:i w:val="0"/>
                <w:iCs/>
                <w:noProof/>
                <w:color w:val="FF0000"/>
                <w:lang w:val="en-AS"/>
              </w:rPr>
              <w:drawing>
                <wp:inline distT="0" distB="0" distL="0" distR="0" wp14:anchorId="3EA4F56C" wp14:editId="3B9DF138">
                  <wp:extent cx="5191850" cy="476316"/>
                  <wp:effectExtent l="0" t="0" r="8890" b="0"/>
                  <wp:docPr id="1322486483" name="صورة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2486483" name="صورة 1322486483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850" cy="476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A2431C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1337230" w14:textId="77777777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  <w:r w:rsidRPr="00DB1B4E">
              <w:rPr>
                <w:b/>
                <w:bCs/>
                <w:i w:val="0"/>
                <w:iCs/>
                <w:color w:val="FF0000"/>
                <w:lang w:val="en-AS"/>
              </w:rPr>
              <w:t>The Code</w:t>
            </w:r>
          </w:p>
          <w:p w14:paraId="52D77145" w14:textId="4DF74BF1" w:rsidR="00661FB3" w:rsidRPr="00DB1B4E" w:rsidRDefault="00661FB3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  <w:r>
              <w:rPr>
                <w:b/>
                <w:bCs/>
                <w:i w:val="0"/>
                <w:iCs/>
                <w:noProof/>
                <w:color w:val="FF0000"/>
                <w:lang w:val="en-AS"/>
              </w:rPr>
              <w:drawing>
                <wp:inline distT="0" distB="0" distL="0" distR="0" wp14:anchorId="23293DF6" wp14:editId="4085DFC6">
                  <wp:extent cx="6219825" cy="3977005"/>
                  <wp:effectExtent l="0" t="0" r="9525" b="4445"/>
                  <wp:docPr id="984690496" name="صورة 18" descr="صورة تحتوي على نص, لقطة شاشة, برمجيات, عرض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4690496" name="صورة 18" descr="صورة تحتوي على نص, لقطة شاشة, برمجيات, عرض&#10;&#10;تم إنشاء الوصف تلقائياً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9825" cy="3977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B0708E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  <w:r w:rsidRPr="00DB1B4E">
              <w:rPr>
                <w:b/>
                <w:bCs/>
                <w:i w:val="0"/>
                <w:iCs/>
                <w:color w:val="FF0000"/>
                <w:lang w:val="en-AS"/>
              </w:rPr>
              <w:t xml:space="preserve"> </w:t>
            </w:r>
          </w:p>
          <w:p w14:paraId="04DADE9E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B9AFD82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63FC4136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93F1D8F" w14:textId="77777777" w:rsidR="00661FB3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  <w:r w:rsidRPr="00DB1B4E">
              <w:rPr>
                <w:b/>
                <w:bCs/>
                <w:i w:val="0"/>
                <w:iCs/>
                <w:color w:val="FF0000"/>
                <w:lang w:val="en-AS"/>
              </w:rPr>
              <w:t>The Output</w:t>
            </w:r>
          </w:p>
          <w:p w14:paraId="5F5E9E6A" w14:textId="28C9C1F5" w:rsidR="00DB1B4E" w:rsidRPr="00DB1B4E" w:rsidRDefault="00661FB3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  <w:r>
              <w:rPr>
                <w:b/>
                <w:bCs/>
                <w:i w:val="0"/>
                <w:iCs/>
                <w:noProof/>
                <w:color w:val="FF0000"/>
                <w:lang w:val="en-AS"/>
              </w:rPr>
              <w:drawing>
                <wp:inline distT="0" distB="0" distL="0" distR="0" wp14:anchorId="5F22945E" wp14:editId="4120A9C9">
                  <wp:extent cx="3667637" cy="1695687"/>
                  <wp:effectExtent l="0" t="0" r="0" b="0"/>
                  <wp:docPr id="178092933" name="صورة 19" descr="صورة تحتوي على نص, لقطة شاشة, الخط, رقم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092933" name="صورة 19" descr="صورة تحتوي على نص, لقطة شاشة, الخط, رقم&#10;&#10;تم إنشاء الوصف تلقائياً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637" cy="169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B1B4E" w:rsidRPr="00DB1B4E">
              <w:rPr>
                <w:b/>
                <w:bCs/>
                <w:i w:val="0"/>
                <w:iCs/>
                <w:color w:val="FF0000"/>
                <w:lang w:val="en-AS"/>
              </w:rPr>
              <w:t xml:space="preserve"> </w:t>
            </w:r>
          </w:p>
          <w:p w14:paraId="4BF034A1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91FE272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  <w:r w:rsidRPr="00DB1B4E">
              <w:rPr>
                <w:b/>
                <w:bCs/>
                <w:i w:val="0"/>
                <w:iCs/>
                <w:color w:val="FF0000"/>
                <w:lang w:val="en-AS"/>
              </w:rPr>
              <w:t xml:space="preserve"> </w:t>
            </w:r>
          </w:p>
          <w:p w14:paraId="2E9C6E45" w14:textId="77777777" w:rsidR="00661FB3" w:rsidRDefault="00661FB3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373F2713" w14:textId="1D1E4DD4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  <w:r w:rsidRPr="00DB1B4E">
              <w:rPr>
                <w:b/>
                <w:bCs/>
                <w:i w:val="0"/>
                <w:iCs/>
                <w:color w:val="FF0000"/>
                <w:lang w:val="en-AS"/>
              </w:rPr>
              <w:lastRenderedPageBreak/>
              <w:t xml:space="preserve">Problem </w:t>
            </w:r>
            <w:proofErr w:type="gramStart"/>
            <w:r w:rsidRPr="00DB1B4E">
              <w:rPr>
                <w:b/>
                <w:bCs/>
                <w:i w:val="0"/>
                <w:iCs/>
                <w:color w:val="FF0000"/>
                <w:lang w:val="en-AS"/>
              </w:rPr>
              <w:t>Statement :</w:t>
            </w:r>
            <w:proofErr w:type="gramEnd"/>
          </w:p>
          <w:p w14:paraId="0BA1E582" w14:textId="6A1229B9" w:rsidR="00661FB3" w:rsidRPr="00DB1B4E" w:rsidRDefault="00661FB3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0CCAE0D1" w14:textId="55D79E69" w:rsidR="00DB1B4E" w:rsidRPr="00DB1B4E" w:rsidRDefault="00661FB3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  <w:r>
              <w:rPr>
                <w:b/>
                <w:bCs/>
                <w:i w:val="0"/>
                <w:iCs/>
                <w:noProof/>
                <w:color w:val="FF0000"/>
                <w:lang w:val="en-AS"/>
              </w:rPr>
              <w:drawing>
                <wp:anchor distT="0" distB="0" distL="114300" distR="114300" simplePos="0" relativeHeight="251663360" behindDoc="0" locked="0" layoutInCell="1" allowOverlap="1" wp14:anchorId="600051AD" wp14:editId="481C5BF4">
                  <wp:simplePos x="0" y="0"/>
                  <wp:positionH relativeFrom="column">
                    <wp:posOffset>67854</wp:posOffset>
                  </wp:positionH>
                  <wp:positionV relativeFrom="paragraph">
                    <wp:posOffset>172992</wp:posOffset>
                  </wp:positionV>
                  <wp:extent cx="5163185" cy="1257300"/>
                  <wp:effectExtent l="0" t="0" r="0" b="0"/>
                  <wp:wrapNone/>
                  <wp:docPr id="1498200419" name="صورة 20" descr="صورة تحتوي على نص, لقطة شاشة, الخط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8200419" name="صورة 20" descr="صورة تحتوي على نص, لقطة شاشة, الخط&#10;&#10;تم إنشاء الوصف تلقائياً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3185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E1F6E64" w14:textId="40B18346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76DAE291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632D8A0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7AD4705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3D8A5CF0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001C4007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6D1020A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B482E00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0B197B3D" w14:textId="77777777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  <w:r w:rsidRPr="00DB1B4E">
              <w:rPr>
                <w:b/>
                <w:bCs/>
                <w:i w:val="0"/>
                <w:iCs/>
                <w:color w:val="FF0000"/>
                <w:lang w:val="en-AS"/>
              </w:rPr>
              <w:t>The Code</w:t>
            </w:r>
          </w:p>
          <w:p w14:paraId="5E677333" w14:textId="1E392F07" w:rsidR="00661FB3" w:rsidRDefault="00661FB3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  <w:r>
              <w:rPr>
                <w:b/>
                <w:bCs/>
                <w:i w:val="0"/>
                <w:iCs/>
                <w:noProof/>
                <w:color w:val="FF0000"/>
                <w:lang w:val="en-AS"/>
              </w:rPr>
              <w:drawing>
                <wp:inline distT="0" distB="0" distL="0" distR="0" wp14:anchorId="12CDF08C" wp14:editId="0191DC8A">
                  <wp:extent cx="6219825" cy="3822065"/>
                  <wp:effectExtent l="0" t="0" r="9525" b="6985"/>
                  <wp:docPr id="1894894071" name="صورة 21" descr="صورة تحتوي على نص, الإلكترونيات, لقطة شاشة, برمجيات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4894071" name="صورة 21" descr="صورة تحتوي على نص, الإلكترونيات, لقطة شاشة, برمجيات&#10;&#10;تم إنشاء الوصف تلقائياً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9825" cy="3822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6A7251" w14:textId="54595CE2" w:rsidR="00661FB3" w:rsidRPr="00DB1B4E" w:rsidRDefault="00661FB3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  <w:r>
              <w:rPr>
                <w:b/>
                <w:bCs/>
                <w:i w:val="0"/>
                <w:iCs/>
                <w:noProof/>
                <w:color w:val="FF0000"/>
                <w:lang w:val="en-AS"/>
              </w:rPr>
              <w:lastRenderedPageBreak/>
              <w:drawing>
                <wp:inline distT="0" distB="0" distL="0" distR="0" wp14:anchorId="26CB559D" wp14:editId="034D3661">
                  <wp:extent cx="6219825" cy="3178175"/>
                  <wp:effectExtent l="0" t="0" r="9525" b="3175"/>
                  <wp:docPr id="176631499" name="صورة 22" descr="صورة تحتوي على نص, لقطة شاشة, الخط, برمجيات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631499" name="صورة 22" descr="صورة تحتوي على نص, لقطة شاشة, الخط, برمجيات&#10;&#10;تم إنشاء الوصف تلقائياً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9825" cy="317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998057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  <w:r w:rsidRPr="00DB1B4E">
              <w:rPr>
                <w:b/>
                <w:bCs/>
                <w:i w:val="0"/>
                <w:iCs/>
                <w:color w:val="FF0000"/>
                <w:lang w:val="en-AS"/>
              </w:rPr>
              <w:t xml:space="preserve"> </w:t>
            </w:r>
          </w:p>
          <w:p w14:paraId="7ADD77BF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1D47DB31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68B0A391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B7FD76D" w14:textId="77777777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  <w:r w:rsidRPr="00DB1B4E">
              <w:rPr>
                <w:b/>
                <w:bCs/>
                <w:i w:val="0"/>
                <w:iCs/>
                <w:color w:val="FF0000"/>
                <w:lang w:val="en-AS"/>
              </w:rPr>
              <w:t xml:space="preserve">The Output </w:t>
            </w:r>
          </w:p>
          <w:p w14:paraId="2B3D452D" w14:textId="69A63B34" w:rsidR="00661FB3" w:rsidRPr="00DB1B4E" w:rsidRDefault="00661FB3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2786410" w14:textId="57099D7F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6FA39021" w14:textId="293A3766" w:rsidR="00DB1B4E" w:rsidRPr="00DB1B4E" w:rsidRDefault="00661FB3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  <w:r>
              <w:rPr>
                <w:b/>
                <w:bCs/>
                <w:i w:val="0"/>
                <w:iCs/>
                <w:noProof/>
                <w:color w:val="FF0000"/>
                <w:lang w:val="en-AS"/>
              </w:rPr>
              <w:drawing>
                <wp:anchor distT="0" distB="0" distL="114300" distR="114300" simplePos="0" relativeHeight="251664384" behindDoc="0" locked="0" layoutInCell="1" allowOverlap="1" wp14:anchorId="3DA8E37E" wp14:editId="533498F9">
                  <wp:simplePos x="0" y="0"/>
                  <wp:positionH relativeFrom="column">
                    <wp:posOffset>949597</wp:posOffset>
                  </wp:positionH>
                  <wp:positionV relativeFrom="paragraph">
                    <wp:posOffset>36377</wp:posOffset>
                  </wp:positionV>
                  <wp:extent cx="3486150" cy="1066800"/>
                  <wp:effectExtent l="0" t="0" r="0" b="0"/>
                  <wp:wrapNone/>
                  <wp:docPr id="124358091" name="صورة 23" descr="صورة تحتوي على نص, الخط, خط, رسم بياني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358091" name="صورة 23" descr="صورة تحتوي على نص, الخط, خط, رسم بياني&#10;&#10;تم إنشاء الوصف تلقائياً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15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DB1B4E" w:rsidRPr="00DB1B4E">
              <w:rPr>
                <w:b/>
                <w:bCs/>
                <w:i w:val="0"/>
                <w:iCs/>
                <w:color w:val="FF0000"/>
                <w:lang w:val="en-AS"/>
              </w:rPr>
              <w:t xml:space="preserve"> </w:t>
            </w:r>
          </w:p>
          <w:p w14:paraId="3B8E8A90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07A4B9D6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57A0B9A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  <w:r w:rsidRPr="00DB1B4E">
              <w:rPr>
                <w:b/>
                <w:bCs/>
                <w:i w:val="0"/>
                <w:iCs/>
                <w:color w:val="FF0000"/>
                <w:lang w:val="en-AS"/>
              </w:rPr>
              <w:t xml:space="preserve"> </w:t>
            </w:r>
          </w:p>
          <w:p w14:paraId="461BEA03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37ED517A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65B8DBD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1594C07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79C65D24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9F01B8C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1B5DB23D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748B829B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71E7A35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7430D82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26A0E4A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79B31375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65FE62E4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6B24BA8A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7B1527AE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75A03F9C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1FB53830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06394E4D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F7D90AD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6F24193B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6E8EB36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0945D58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16CDD3EF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71483EEE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7BA318C2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3AF9C4AF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1AFB514E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366AEE1C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3F3D7AAB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3497CB70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3E644EF2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93569CA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012835FD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7EABE8F3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4149B68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59A9DCD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7A4A414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62376E9A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039AF3E6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6A8B6BE2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01B6B930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9EB121F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A230522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1C88B9FA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4537061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00B1ACB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50FCA9E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9DCE650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0A7C7FE1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65429508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65C39E2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B25751B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70A7D20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786F192D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925CA68" w14:textId="77777777" w:rsidR="00DB1B4E" w:rsidRP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A60EE98" w14:textId="77777777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3AE363A" w14:textId="77777777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D633652" w14:textId="77777777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227CD2B" w14:textId="77777777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0BF6BB3F" w14:textId="77777777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137A2473" w14:textId="77777777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FD50AF8" w14:textId="77777777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3B12B8F7" w14:textId="77777777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84EB2A5" w14:textId="77777777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E2858C1" w14:textId="77777777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CE1C4C5" w14:textId="77777777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0C469F8C" w14:textId="77777777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0C637981" w14:textId="77777777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F3913D1" w14:textId="77777777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BBA1D7B" w14:textId="77777777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1E09C862" w14:textId="77777777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78592320" w14:textId="77777777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0EA5866D" w14:textId="77777777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7F22CA8D" w14:textId="77777777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74C183F2" w14:textId="77777777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3EEFDD84" w14:textId="77777777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1311DB83" w14:textId="77777777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F1ED9CD" w14:textId="77777777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D966391" w14:textId="77777777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1D768034" w14:textId="77777777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66210C27" w14:textId="77777777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1CDC1607" w14:textId="77777777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245C690" w14:textId="77777777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09DF48C0" w14:textId="77777777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5F69756" w14:textId="77777777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701890D0" w14:textId="77777777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79785BD8" w14:textId="77777777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1968570C" w14:textId="77777777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2E01849" w14:textId="77777777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7A1099CF" w14:textId="77777777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69E98C9D" w14:textId="77777777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3FC44AF6" w14:textId="77777777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687C96BB" w14:textId="77777777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0EAF7C32" w14:textId="77777777" w:rsidR="00DB1B4E" w:rsidRDefault="00DB1B4E" w:rsidP="00DB1B4E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943FC87" w14:textId="2AA4EA8D" w:rsidR="00DB1B4E" w:rsidRPr="003A798E" w:rsidRDefault="00DB1B4E" w:rsidP="00DB1B4E">
            <w:pPr>
              <w:jc w:val="right"/>
            </w:pPr>
          </w:p>
        </w:tc>
        <w:tc>
          <w:tcPr>
            <w:tcW w:w="421" w:type="dxa"/>
            <w:shd w:val="clear" w:color="auto" w:fill="EDF0F4" w:themeFill="accent3"/>
          </w:tcPr>
          <w:p w14:paraId="334CE295" w14:textId="77777777" w:rsidR="00DB1B4E" w:rsidRDefault="00DB1B4E" w:rsidP="00DB1B4E">
            <w:pPr>
              <w:jc w:val="right"/>
            </w:pPr>
          </w:p>
          <w:p w14:paraId="203BA049" w14:textId="77777777" w:rsidR="00DB1B4E" w:rsidRPr="003A798E" w:rsidRDefault="00DB1B4E" w:rsidP="00DB1B4E"/>
        </w:tc>
      </w:tr>
    </w:tbl>
    <w:p w14:paraId="5BAFD15A" w14:textId="0B2EE425" w:rsidR="00A81248" w:rsidRPr="00F60206" w:rsidRDefault="00A81248" w:rsidP="006C6124">
      <w:pPr>
        <w:rPr>
          <w:lang w:val="en-AS"/>
        </w:rPr>
      </w:pPr>
    </w:p>
    <w:sectPr w:rsidR="00A81248" w:rsidRPr="00F60206" w:rsidSect="00D73262">
      <w:footerReference w:type="even" r:id="rId29"/>
      <w:footerReference w:type="default" r:id="rId30"/>
      <w:pgSz w:w="12240" w:h="15840" w:code="1"/>
      <w:pgMar w:top="720" w:right="720" w:bottom="1080" w:left="720" w:header="709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5CE33E" w14:textId="77777777" w:rsidR="00B52509" w:rsidRDefault="00B52509" w:rsidP="001205A1">
      <w:r>
        <w:separator/>
      </w:r>
    </w:p>
  </w:endnote>
  <w:endnote w:type="continuationSeparator" w:id="0">
    <w:p w14:paraId="6A68B0FD" w14:textId="77777777" w:rsidR="00B52509" w:rsidRDefault="00B52509" w:rsidP="00120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7"/>
      </w:rPr>
      <w:id w:val="1697884697"/>
      <w:docPartObj>
        <w:docPartGallery w:val="Page Numbers (Bottom of Page)"/>
        <w:docPartUnique/>
      </w:docPartObj>
    </w:sdtPr>
    <w:sdtContent>
      <w:p w14:paraId="13B5ADA9" w14:textId="77777777" w:rsidR="001205A1" w:rsidRDefault="001205A1" w:rsidP="001739D4">
        <w:pPr>
          <w:pStyle w:val="a6"/>
          <w:framePr w:wrap="none" w:vAnchor="text" w:hAnchor="margin" w:xAlign="right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 w:rsidR="007B0740">
          <w:rPr>
            <w:rStyle w:val="a7"/>
            <w:noProof/>
          </w:rPr>
          <w:t>2</w:t>
        </w:r>
        <w:r>
          <w:rPr>
            <w:rStyle w:val="a7"/>
          </w:rPr>
          <w:fldChar w:fldCharType="end"/>
        </w:r>
      </w:p>
    </w:sdtContent>
  </w:sdt>
  <w:p w14:paraId="3BD3D95A" w14:textId="77777777" w:rsidR="001205A1" w:rsidRDefault="001205A1" w:rsidP="001205A1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7"/>
      </w:rPr>
      <w:id w:val="-1041358343"/>
      <w:docPartObj>
        <w:docPartGallery w:val="Page Numbers (Bottom of Page)"/>
        <w:docPartUnique/>
      </w:docPartObj>
    </w:sdtPr>
    <w:sdtContent>
      <w:p w14:paraId="23E9F97A" w14:textId="77777777" w:rsidR="001205A1" w:rsidRDefault="001205A1" w:rsidP="001739D4">
        <w:pPr>
          <w:pStyle w:val="a6"/>
          <w:framePr w:wrap="none" w:vAnchor="text" w:hAnchor="margin" w:xAlign="right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 w:rsidR="00C66528">
          <w:rPr>
            <w:rStyle w:val="a7"/>
            <w:noProof/>
          </w:rPr>
          <w:t>4</w:t>
        </w:r>
        <w:r>
          <w:rPr>
            <w:rStyle w:val="a7"/>
          </w:rPr>
          <w:fldChar w:fldCharType="end"/>
        </w:r>
      </w:p>
    </w:sdtContent>
  </w:sdt>
  <w:tbl>
    <w:tblPr>
      <w:tblW w:w="0" w:type="auto"/>
      <w:tblLayout w:type="fixed"/>
      <w:tblCellMar>
        <w:left w:w="0" w:type="dxa"/>
        <w:right w:w="0" w:type="dxa"/>
      </w:tblCellMar>
      <w:tblLook w:val="0600" w:firstRow="0" w:lastRow="0" w:firstColumn="0" w:lastColumn="0" w:noHBand="1" w:noVBand="1"/>
    </w:tblPr>
    <w:tblGrid>
      <w:gridCol w:w="5395"/>
      <w:gridCol w:w="5395"/>
    </w:tblGrid>
    <w:tr w:rsidR="001205A1" w14:paraId="06BB3D99" w14:textId="77777777" w:rsidTr="005F4F46">
      <w:tc>
        <w:tcPr>
          <w:tcW w:w="5395" w:type="dxa"/>
        </w:tcPr>
        <w:p w14:paraId="62149150" w14:textId="078E494C" w:rsidR="001205A1" w:rsidRPr="001205A1" w:rsidRDefault="001205A1" w:rsidP="00C66528">
          <w:pPr>
            <w:pStyle w:val="a6"/>
          </w:pPr>
        </w:p>
      </w:tc>
      <w:tc>
        <w:tcPr>
          <w:tcW w:w="5395" w:type="dxa"/>
        </w:tcPr>
        <w:p w14:paraId="4A179BA7" w14:textId="77777777" w:rsidR="001205A1" w:rsidRPr="001205A1" w:rsidRDefault="001205A1" w:rsidP="001205A1">
          <w:pPr>
            <w:pStyle w:val="a6"/>
          </w:pPr>
          <w:r w:rsidRPr="001205A1">
            <w:t xml:space="preserve">   </w:t>
          </w:r>
        </w:p>
      </w:tc>
    </w:tr>
  </w:tbl>
  <w:p w14:paraId="5836C796" w14:textId="77777777" w:rsidR="001205A1" w:rsidRDefault="001205A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A660CF" w14:textId="77777777" w:rsidR="00B52509" w:rsidRDefault="00B52509" w:rsidP="001205A1">
      <w:r>
        <w:separator/>
      </w:r>
    </w:p>
  </w:footnote>
  <w:footnote w:type="continuationSeparator" w:id="0">
    <w:p w14:paraId="66D5638C" w14:textId="77777777" w:rsidR="00B52509" w:rsidRDefault="00B52509" w:rsidP="001205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8194B"/>
    <w:multiLevelType w:val="hybridMultilevel"/>
    <w:tmpl w:val="B874ADDE"/>
    <w:lvl w:ilvl="0" w:tplc="CC6257DC">
      <w:start w:val="1"/>
      <w:numFmt w:val="decimal"/>
      <w:lvlText w:val="%1)"/>
      <w:lvlJc w:val="left"/>
      <w:pPr>
        <w:ind w:left="72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20DA3"/>
    <w:multiLevelType w:val="hybridMultilevel"/>
    <w:tmpl w:val="747E7D72"/>
    <w:lvl w:ilvl="0" w:tplc="0498BC6E">
      <w:numFmt w:val="decimal"/>
      <w:lvlText w:val="%1"/>
      <w:lvlJc w:val="left"/>
      <w:pPr>
        <w:ind w:left="1164" w:hanging="44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4E2C35"/>
    <w:multiLevelType w:val="hybridMultilevel"/>
    <w:tmpl w:val="5AB65F74"/>
    <w:lvl w:ilvl="0" w:tplc="2154FD06">
      <w:start w:val="4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3164D9"/>
    <w:multiLevelType w:val="hybridMultilevel"/>
    <w:tmpl w:val="5B1E2298"/>
    <w:lvl w:ilvl="0" w:tplc="78A8399A"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424CA3"/>
    <w:multiLevelType w:val="hybridMultilevel"/>
    <w:tmpl w:val="71A2D3B2"/>
    <w:lvl w:ilvl="0" w:tplc="E5605A5E">
      <w:start w:val="1"/>
      <w:numFmt w:val="decimal"/>
      <w:lvlText w:val="%1-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0C1945"/>
    <w:multiLevelType w:val="hybridMultilevel"/>
    <w:tmpl w:val="FB5ED192"/>
    <w:lvl w:ilvl="0" w:tplc="936C0960"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8E66F88"/>
    <w:multiLevelType w:val="hybridMultilevel"/>
    <w:tmpl w:val="E15E923A"/>
    <w:lvl w:ilvl="0" w:tplc="D3FE5C8C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76434A"/>
    <w:multiLevelType w:val="hybridMultilevel"/>
    <w:tmpl w:val="8AF8CC08"/>
    <w:lvl w:ilvl="0" w:tplc="E6169D0E">
      <w:start w:val="2"/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507C28"/>
    <w:multiLevelType w:val="hybridMultilevel"/>
    <w:tmpl w:val="E14E2554"/>
    <w:lvl w:ilvl="0" w:tplc="E932ACF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9399897">
    <w:abstractNumId w:val="7"/>
  </w:num>
  <w:num w:numId="2" w16cid:durableId="622005391">
    <w:abstractNumId w:val="0"/>
  </w:num>
  <w:num w:numId="3" w16cid:durableId="1320425559">
    <w:abstractNumId w:val="8"/>
  </w:num>
  <w:num w:numId="4" w16cid:durableId="501893177">
    <w:abstractNumId w:val="6"/>
  </w:num>
  <w:num w:numId="5" w16cid:durableId="389351305">
    <w:abstractNumId w:val="5"/>
  </w:num>
  <w:num w:numId="6" w16cid:durableId="561139546">
    <w:abstractNumId w:val="1"/>
  </w:num>
  <w:num w:numId="7" w16cid:durableId="639263071">
    <w:abstractNumId w:val="3"/>
  </w:num>
  <w:num w:numId="8" w16cid:durableId="510144392">
    <w:abstractNumId w:val="4"/>
  </w:num>
  <w:num w:numId="9" w16cid:durableId="11994698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28AF"/>
    <w:rsid w:val="000C4ED1"/>
    <w:rsid w:val="000F7E33"/>
    <w:rsid w:val="001205A1"/>
    <w:rsid w:val="00142538"/>
    <w:rsid w:val="00154D3B"/>
    <w:rsid w:val="001A51A8"/>
    <w:rsid w:val="001D7B6E"/>
    <w:rsid w:val="00225F56"/>
    <w:rsid w:val="002877E8"/>
    <w:rsid w:val="002E7C4E"/>
    <w:rsid w:val="002F26D7"/>
    <w:rsid w:val="0031055C"/>
    <w:rsid w:val="003317AD"/>
    <w:rsid w:val="00352490"/>
    <w:rsid w:val="00371EE1"/>
    <w:rsid w:val="003A798E"/>
    <w:rsid w:val="00425A99"/>
    <w:rsid w:val="0047527A"/>
    <w:rsid w:val="005E6B25"/>
    <w:rsid w:val="005F4F46"/>
    <w:rsid w:val="00661FB3"/>
    <w:rsid w:val="006C60E6"/>
    <w:rsid w:val="006C6124"/>
    <w:rsid w:val="006F508F"/>
    <w:rsid w:val="007B0740"/>
    <w:rsid w:val="007C1BAB"/>
    <w:rsid w:val="00860037"/>
    <w:rsid w:val="00946CD8"/>
    <w:rsid w:val="009B6595"/>
    <w:rsid w:val="009C6907"/>
    <w:rsid w:val="009F5A90"/>
    <w:rsid w:val="00A15CF7"/>
    <w:rsid w:val="00A24793"/>
    <w:rsid w:val="00A80247"/>
    <w:rsid w:val="00A81248"/>
    <w:rsid w:val="00A90FB2"/>
    <w:rsid w:val="00AA6192"/>
    <w:rsid w:val="00B52509"/>
    <w:rsid w:val="00B628AF"/>
    <w:rsid w:val="00C325F7"/>
    <w:rsid w:val="00C66528"/>
    <w:rsid w:val="00C915F0"/>
    <w:rsid w:val="00CE14FC"/>
    <w:rsid w:val="00D73262"/>
    <w:rsid w:val="00DB1B4E"/>
    <w:rsid w:val="00E26FF4"/>
    <w:rsid w:val="00E339AD"/>
    <w:rsid w:val="00F037AF"/>
    <w:rsid w:val="00F22315"/>
    <w:rsid w:val="00F60206"/>
    <w:rsid w:val="00FB65B8"/>
    <w:rsid w:val="00FC49AE"/>
    <w:rsid w:val="00FD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FF8AC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6"/>
    <w:qFormat/>
    <w:rsid w:val="00FC49AE"/>
  </w:style>
  <w:style w:type="paragraph" w:styleId="1">
    <w:name w:val="heading 1"/>
    <w:basedOn w:val="a"/>
    <w:next w:val="a"/>
    <w:link w:val="1Char"/>
    <w:qFormat/>
    <w:rsid w:val="00C6652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123869" w:themeColor="accent1"/>
      <w:sz w:val="80"/>
      <w:szCs w:val="32"/>
    </w:rPr>
  </w:style>
  <w:style w:type="paragraph" w:styleId="2">
    <w:name w:val="heading 2"/>
    <w:basedOn w:val="a"/>
    <w:next w:val="a"/>
    <w:link w:val="2Char"/>
    <w:uiPriority w:val="1"/>
    <w:qFormat/>
    <w:rsid w:val="006F508F"/>
    <w:pPr>
      <w:keepNext/>
      <w:keepLines/>
      <w:outlineLvl w:val="1"/>
    </w:pPr>
    <w:rPr>
      <w:rFonts w:eastAsiaTheme="majorEastAsia" w:cstheme="majorBidi"/>
      <w:i/>
      <w:color w:val="009095" w:themeColor="accent2" w:themeShade="BF"/>
      <w:sz w:val="42"/>
      <w:szCs w:val="26"/>
    </w:rPr>
  </w:style>
  <w:style w:type="paragraph" w:styleId="3">
    <w:name w:val="heading 3"/>
    <w:basedOn w:val="a"/>
    <w:next w:val="a"/>
    <w:link w:val="3Char"/>
    <w:uiPriority w:val="2"/>
    <w:qFormat/>
    <w:rsid w:val="00C66528"/>
    <w:pPr>
      <w:keepNext/>
      <w:keepLines/>
      <w:outlineLvl w:val="2"/>
    </w:pPr>
    <w:rPr>
      <w:rFonts w:asciiTheme="majorHAnsi" w:eastAsiaTheme="majorEastAsia" w:hAnsiTheme="majorHAnsi" w:cstheme="majorBidi"/>
      <w:b/>
      <w:color w:val="123869" w:themeColor="accent1"/>
      <w:sz w:val="36"/>
    </w:rPr>
  </w:style>
  <w:style w:type="paragraph" w:styleId="4">
    <w:name w:val="heading 4"/>
    <w:basedOn w:val="a"/>
    <w:next w:val="a"/>
    <w:link w:val="4Char"/>
    <w:uiPriority w:val="3"/>
    <w:qFormat/>
    <w:rsid w:val="00C66528"/>
    <w:pPr>
      <w:keepNext/>
      <w:keepLines/>
      <w:outlineLvl w:val="3"/>
    </w:pPr>
    <w:rPr>
      <w:rFonts w:eastAsiaTheme="majorEastAsia" w:cstheme="majorBidi"/>
      <w:i/>
      <w:iCs/>
      <w:color w:val="000000" w:themeColor="text1"/>
      <w:sz w:val="32"/>
    </w:rPr>
  </w:style>
  <w:style w:type="paragraph" w:styleId="5">
    <w:name w:val="heading 5"/>
    <w:basedOn w:val="a"/>
    <w:next w:val="a"/>
    <w:link w:val="5Char"/>
    <w:uiPriority w:val="4"/>
    <w:qFormat/>
    <w:rsid w:val="00C66528"/>
    <w:pPr>
      <w:keepNext/>
      <w:keepLines/>
      <w:spacing w:line="192" w:lineRule="auto"/>
      <w:outlineLvl w:val="4"/>
    </w:pPr>
    <w:rPr>
      <w:rFonts w:asciiTheme="majorHAnsi" w:eastAsiaTheme="majorEastAsia" w:hAnsiTheme="majorHAnsi" w:cstheme="majorBidi"/>
      <w:b/>
      <w:color w:val="123869" w:themeColor="accent1"/>
      <w:sz w:val="7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812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Char"/>
    <w:uiPriority w:val="99"/>
    <w:semiHidden/>
    <w:rsid w:val="00A81248"/>
    <w:rPr>
      <w:rFonts w:ascii="Times New Roman" w:hAnsi="Times New Roman" w:cs="Times New Roman"/>
      <w:sz w:val="18"/>
      <w:szCs w:val="18"/>
    </w:rPr>
  </w:style>
  <w:style w:type="character" w:customStyle="1" w:styleId="Char">
    <w:name w:val="نص في بالون Char"/>
    <w:basedOn w:val="a0"/>
    <w:link w:val="a4"/>
    <w:uiPriority w:val="99"/>
    <w:semiHidden/>
    <w:rsid w:val="00C66528"/>
    <w:rPr>
      <w:rFonts w:ascii="Times New Roman" w:hAnsi="Times New Roman" w:cs="Times New Roman"/>
      <w:sz w:val="18"/>
      <w:szCs w:val="18"/>
    </w:rPr>
  </w:style>
  <w:style w:type="character" w:customStyle="1" w:styleId="1Char">
    <w:name w:val="العنوان 1 Char"/>
    <w:basedOn w:val="a0"/>
    <w:link w:val="1"/>
    <w:rsid w:val="00C66528"/>
    <w:rPr>
      <w:rFonts w:asciiTheme="majorHAnsi" w:eastAsiaTheme="majorEastAsia" w:hAnsiTheme="majorHAnsi" w:cstheme="majorBidi"/>
      <w:b/>
      <w:color w:val="123869" w:themeColor="accent1"/>
      <w:sz w:val="80"/>
      <w:szCs w:val="32"/>
    </w:rPr>
  </w:style>
  <w:style w:type="character" w:customStyle="1" w:styleId="2Char">
    <w:name w:val="عنوان 2 Char"/>
    <w:basedOn w:val="a0"/>
    <w:link w:val="2"/>
    <w:uiPriority w:val="1"/>
    <w:rsid w:val="006F508F"/>
    <w:rPr>
      <w:rFonts w:eastAsiaTheme="majorEastAsia" w:cstheme="majorBidi"/>
      <w:i/>
      <w:color w:val="009095" w:themeColor="accent2" w:themeShade="BF"/>
      <w:sz w:val="42"/>
      <w:szCs w:val="26"/>
    </w:rPr>
  </w:style>
  <w:style w:type="paragraph" w:customStyle="1" w:styleId="GraphicAnchor">
    <w:name w:val="Graphic Anchor"/>
    <w:basedOn w:val="a"/>
    <w:uiPriority w:val="7"/>
    <w:qFormat/>
    <w:rsid w:val="00A81248"/>
    <w:rPr>
      <w:sz w:val="10"/>
    </w:rPr>
  </w:style>
  <w:style w:type="character" w:customStyle="1" w:styleId="3Char">
    <w:name w:val="عنوان 3 Char"/>
    <w:basedOn w:val="a0"/>
    <w:link w:val="3"/>
    <w:uiPriority w:val="2"/>
    <w:rsid w:val="00C66528"/>
    <w:rPr>
      <w:rFonts w:asciiTheme="majorHAnsi" w:eastAsiaTheme="majorEastAsia" w:hAnsiTheme="majorHAnsi" w:cstheme="majorBidi"/>
      <w:b/>
      <w:color w:val="123869" w:themeColor="accent1"/>
      <w:sz w:val="36"/>
    </w:rPr>
  </w:style>
  <w:style w:type="character" w:customStyle="1" w:styleId="4Char">
    <w:name w:val="عنوان 4 Char"/>
    <w:basedOn w:val="a0"/>
    <w:link w:val="4"/>
    <w:uiPriority w:val="3"/>
    <w:rsid w:val="00C66528"/>
    <w:rPr>
      <w:rFonts w:eastAsiaTheme="majorEastAsia" w:cstheme="majorBidi"/>
      <w:i/>
      <w:iCs/>
      <w:color w:val="000000" w:themeColor="text1"/>
      <w:sz w:val="32"/>
    </w:rPr>
  </w:style>
  <w:style w:type="paragraph" w:customStyle="1" w:styleId="Text">
    <w:name w:val="Text"/>
    <w:basedOn w:val="a"/>
    <w:uiPriority w:val="5"/>
    <w:qFormat/>
    <w:rsid w:val="00C66528"/>
    <w:rPr>
      <w:i/>
      <w:color w:val="000000" w:themeColor="text1"/>
      <w:sz w:val="28"/>
    </w:rPr>
  </w:style>
  <w:style w:type="paragraph" w:styleId="a5">
    <w:name w:val="header"/>
    <w:basedOn w:val="a"/>
    <w:link w:val="Char0"/>
    <w:uiPriority w:val="99"/>
    <w:rsid w:val="00C66528"/>
    <w:pPr>
      <w:tabs>
        <w:tab w:val="center" w:pos="4680"/>
        <w:tab w:val="right" w:pos="9360"/>
      </w:tabs>
    </w:pPr>
  </w:style>
  <w:style w:type="character" w:customStyle="1" w:styleId="Char0">
    <w:name w:val="رأس الصفحة Char"/>
    <w:basedOn w:val="a0"/>
    <w:link w:val="a5"/>
    <w:uiPriority w:val="99"/>
    <w:rsid w:val="00C66528"/>
  </w:style>
  <w:style w:type="paragraph" w:styleId="a6">
    <w:name w:val="footer"/>
    <w:basedOn w:val="a"/>
    <w:link w:val="Char1"/>
    <w:uiPriority w:val="99"/>
    <w:rsid w:val="006F508F"/>
    <w:pPr>
      <w:tabs>
        <w:tab w:val="center" w:pos="4680"/>
        <w:tab w:val="right" w:pos="9360"/>
      </w:tabs>
    </w:pPr>
    <w:rPr>
      <w:rFonts w:asciiTheme="majorHAnsi" w:hAnsiTheme="majorHAnsi"/>
      <w:color w:val="595959" w:themeColor="text1" w:themeTint="A6"/>
      <w:sz w:val="20"/>
    </w:rPr>
  </w:style>
  <w:style w:type="character" w:customStyle="1" w:styleId="Char1">
    <w:name w:val="تذييل الصفحة Char"/>
    <w:basedOn w:val="a0"/>
    <w:link w:val="a6"/>
    <w:uiPriority w:val="99"/>
    <w:rsid w:val="006F508F"/>
    <w:rPr>
      <w:rFonts w:asciiTheme="majorHAnsi" w:hAnsiTheme="majorHAnsi"/>
      <w:color w:val="595959" w:themeColor="text1" w:themeTint="A6"/>
      <w:sz w:val="20"/>
    </w:rPr>
  </w:style>
  <w:style w:type="character" w:styleId="a7">
    <w:name w:val="page number"/>
    <w:basedOn w:val="a0"/>
    <w:uiPriority w:val="99"/>
    <w:semiHidden/>
    <w:rsid w:val="001205A1"/>
  </w:style>
  <w:style w:type="character" w:customStyle="1" w:styleId="5Char">
    <w:name w:val="عنوان 5 Char"/>
    <w:basedOn w:val="a0"/>
    <w:link w:val="5"/>
    <w:uiPriority w:val="4"/>
    <w:rsid w:val="00C66528"/>
    <w:rPr>
      <w:rFonts w:asciiTheme="majorHAnsi" w:eastAsiaTheme="majorEastAsia" w:hAnsiTheme="majorHAnsi" w:cstheme="majorBidi"/>
      <w:b/>
      <w:color w:val="123869" w:themeColor="accent1"/>
      <w:sz w:val="76"/>
    </w:rPr>
  </w:style>
  <w:style w:type="character" w:styleId="a8">
    <w:name w:val="Placeholder Text"/>
    <w:basedOn w:val="a0"/>
    <w:uiPriority w:val="99"/>
    <w:semiHidden/>
    <w:rsid w:val="00C66528"/>
    <w:rPr>
      <w:color w:val="808080"/>
    </w:rPr>
  </w:style>
  <w:style w:type="character" w:styleId="a9">
    <w:name w:val="Emphasis"/>
    <w:basedOn w:val="a0"/>
    <w:uiPriority w:val="20"/>
    <w:qFormat/>
    <w:rsid w:val="006F508F"/>
    <w:rPr>
      <w:i w:val="0"/>
      <w:iCs/>
      <w:color w:val="009095" w:themeColor="accent2" w:themeShade="BF"/>
    </w:rPr>
  </w:style>
  <w:style w:type="paragraph" w:styleId="aa">
    <w:name w:val="Quote"/>
    <w:basedOn w:val="a"/>
    <w:next w:val="a"/>
    <w:link w:val="Char2"/>
    <w:uiPriority w:val="29"/>
    <w:qFormat/>
    <w:rsid w:val="00FC49AE"/>
    <w:pPr>
      <w:spacing w:line="192" w:lineRule="auto"/>
      <w:jc w:val="center"/>
    </w:pPr>
    <w:rPr>
      <w:rFonts w:asciiTheme="majorHAnsi" w:hAnsiTheme="majorHAnsi"/>
      <w:iCs/>
      <w:color w:val="123869" w:themeColor="accent1"/>
      <w:sz w:val="76"/>
    </w:rPr>
  </w:style>
  <w:style w:type="character" w:customStyle="1" w:styleId="Char2">
    <w:name w:val="اقتباس Char"/>
    <w:basedOn w:val="a0"/>
    <w:link w:val="aa"/>
    <w:uiPriority w:val="29"/>
    <w:rsid w:val="00FC49AE"/>
    <w:rPr>
      <w:rFonts w:asciiTheme="majorHAnsi" w:hAnsiTheme="majorHAnsi"/>
      <w:iCs/>
      <w:color w:val="123869" w:themeColor="accent1"/>
      <w:sz w:val="7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ya%20Mohamed\AppData\Roaming\Microsoft\Templates\Jazzy%20student%20report.dotx" TargetMode="External"/></Relationships>
</file>

<file path=word/theme/theme1.xml><?xml version="1.0" encoding="utf-8"?>
<a:theme xmlns:a="http://schemas.openxmlformats.org/drawingml/2006/main" name="CSR">
  <a:themeElements>
    <a:clrScheme name="CSR 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123869"/>
      </a:accent1>
      <a:accent2>
        <a:srgbClr val="00C1C7"/>
      </a:accent2>
      <a:accent3>
        <a:srgbClr val="EDF0F4"/>
      </a:accent3>
      <a:accent4>
        <a:srgbClr val="ECFBFB"/>
      </a:accent4>
      <a:accent5>
        <a:srgbClr val="DBE8ED"/>
      </a:accent5>
      <a:accent6>
        <a:srgbClr val="F2F2F2"/>
      </a:accent6>
      <a:hlink>
        <a:srgbClr val="0000FF"/>
      </a:hlink>
      <a:folHlink>
        <a:srgbClr val="FF00FF"/>
      </a:folHlink>
    </a:clrScheme>
    <a:fontScheme name="ArialBlack Georgia">
      <a:majorFont>
        <a:latin typeface="Arial Black"/>
        <a:ea typeface=""/>
        <a:cs typeface=""/>
      </a:majorFont>
      <a:minorFont>
        <a:latin typeface="Georgi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CSR" id="{37F35FE8-81C2-834E-B0F5-A2BA747F975B}" vid="{780CE211-85CD-264E-8CB1-DEA4BD2090A5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Jazzy student report</Template>
  <TotalTime>0</TotalTime>
  <Pages>11</Pages>
  <Words>89</Words>
  <Characters>510</Characters>
  <Application>Microsoft Office Word</Application>
  <DocSecurity>0</DocSecurity>
  <Lines>4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2024-05-21T16:14:00Z</dcterms:created>
  <dcterms:modified xsi:type="dcterms:W3CDTF">2024-05-21T17:05:00Z</dcterms:modified>
</cp:coreProperties>
</file>