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776A6D" w:rsidRDefault="00A81248" w:rsidP="00A81248">
            <w:pPr>
              <w:pStyle w:val="GraphicAnchor"/>
              <w:rPr>
                <w:lang w:val="en-AS"/>
              </w:rPr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5E2594CC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 w:rsidR="00776A6D">
              <w:rPr>
                <w:lang w:val="en-AS"/>
              </w:rPr>
              <w:t>6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3A798E" w14:paraId="2E129590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04AF0BA6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</w:t>
            </w:r>
            <w:r w:rsidR="00776A6D">
              <w:rPr>
                <w:lang w:val="en-AS"/>
              </w:rPr>
              <w:t>6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4A5E85D1" w:rsidR="00B628AF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7215E4D1" w14:textId="15A43D67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98C6138" wp14:editId="2342DB4B">
                  <wp:extent cx="5344271" cy="752580"/>
                  <wp:effectExtent l="0" t="0" r="8890" b="9525"/>
                  <wp:docPr id="1084028677" name="صورة 1" descr="صورة تحتوي على نص, الخط, لقطة شاشة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028677" name="صورة 1" descr="صورة تحتوي على نص, الخط, لقطة شاشة, الجبر&#10;&#10;تم إنشاء الوصف تلقائياً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05E7F" w14:textId="0DE007DC" w:rsidR="00B628AF" w:rsidRPr="00B628AF" w:rsidRDefault="00B628AF" w:rsidP="009B6595">
            <w:pPr>
              <w:pStyle w:val="4"/>
              <w:rPr>
                <w:i w:val="0"/>
                <w:iCs w:val="0"/>
              </w:rPr>
            </w:pPr>
            <w:r w:rsidRPr="00B628AF">
              <w:rPr>
                <w:i w:val="0"/>
                <w:iCs w:val="0"/>
                <w:color w:val="FF0000"/>
              </w:rPr>
              <w:t xml:space="preserve"> </w:t>
            </w:r>
          </w:p>
          <w:p w14:paraId="08746FF3" w14:textId="482F3A8B" w:rsidR="009B6595" w:rsidRDefault="00B628AF" w:rsidP="009B6595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B628AF">
              <w:rPr>
                <w:i w:val="0"/>
                <w:iCs w:val="0"/>
              </w:rPr>
              <w:t xml:space="preserve"> </w:t>
            </w:r>
            <w:r w:rsidR="009B6595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452BB6E9" w14:textId="77777777" w:rsidR="00776A6D" w:rsidRDefault="00776A6D" w:rsidP="00776A6D">
            <w:pPr>
              <w:rPr>
                <w:lang w:val="en-AS"/>
              </w:rPr>
            </w:pPr>
          </w:p>
          <w:p w14:paraId="6EF15B5B" w14:textId="77777777" w:rsidR="00776A6D" w:rsidRDefault="00776A6D" w:rsidP="00776A6D">
            <w:pPr>
              <w:rPr>
                <w:lang w:val="en-AS"/>
              </w:rPr>
            </w:pPr>
          </w:p>
          <w:p w14:paraId="1951FE54" w14:textId="244944F8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9E796D1" wp14:editId="0A3D6A52">
                  <wp:extent cx="6238240" cy="3780790"/>
                  <wp:effectExtent l="0" t="0" r="0" b="0"/>
                  <wp:docPr id="618568902" name="صورة 8" descr="صورة تحتوي على نص, لقطة شاشة, برمجيات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568902" name="صورة 8" descr="صورة تحتوي على نص, لقطة شاشة, برمجيات, عرض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378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D5F85" w14:textId="77777777" w:rsidR="00776A6D" w:rsidRDefault="00776A6D" w:rsidP="00776A6D">
            <w:pPr>
              <w:rPr>
                <w:lang w:val="en-AS"/>
              </w:rPr>
            </w:pPr>
          </w:p>
          <w:p w14:paraId="6BA2FB8B" w14:textId="77777777" w:rsidR="00776A6D" w:rsidRDefault="00776A6D" w:rsidP="00776A6D">
            <w:pPr>
              <w:rPr>
                <w:lang w:val="en-AS"/>
              </w:rPr>
            </w:pPr>
          </w:p>
          <w:p w14:paraId="153B9248" w14:textId="77777777" w:rsidR="00776A6D" w:rsidRDefault="00776A6D" w:rsidP="00776A6D">
            <w:pPr>
              <w:rPr>
                <w:lang w:val="en-AS"/>
              </w:rPr>
            </w:pPr>
          </w:p>
          <w:p w14:paraId="02FF0CB6" w14:textId="77777777" w:rsidR="00776A6D" w:rsidRDefault="00776A6D" w:rsidP="00776A6D">
            <w:pPr>
              <w:rPr>
                <w:lang w:val="en-AS"/>
              </w:rPr>
            </w:pPr>
          </w:p>
          <w:p w14:paraId="1EA95718" w14:textId="6088CC05" w:rsid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7B07B98C" wp14:editId="44394CA0">
                  <wp:extent cx="6238240" cy="3660140"/>
                  <wp:effectExtent l="0" t="0" r="0" b="0"/>
                  <wp:docPr id="1144754361" name="صورة 9" descr="صورة تحتوي على نص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754361" name="صورة 9" descr="صورة تحتوي على نص, لقطة شاشة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366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5335E" w14:textId="77777777" w:rsidR="00776A6D" w:rsidRDefault="00776A6D" w:rsidP="00776A6D">
            <w:pPr>
              <w:rPr>
                <w:lang w:val="en-AS"/>
              </w:rPr>
            </w:pPr>
          </w:p>
          <w:p w14:paraId="7B0167FE" w14:textId="77777777" w:rsidR="00776A6D" w:rsidRDefault="00776A6D" w:rsidP="00776A6D">
            <w:pPr>
              <w:rPr>
                <w:lang w:val="en-AS"/>
              </w:rPr>
            </w:pPr>
          </w:p>
          <w:p w14:paraId="06BAEE73" w14:textId="77777777" w:rsidR="00776A6D" w:rsidRDefault="00776A6D" w:rsidP="00776A6D">
            <w:pPr>
              <w:rPr>
                <w:lang w:val="en-AS"/>
              </w:rPr>
            </w:pPr>
          </w:p>
          <w:p w14:paraId="4186D052" w14:textId="000033CA" w:rsid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2CF6A6E" wp14:editId="1567753C">
                  <wp:extent cx="6238240" cy="4455160"/>
                  <wp:effectExtent l="0" t="0" r="0" b="2540"/>
                  <wp:docPr id="806353766" name="صورة 10" descr="صورة تحتوي على نص, لقطة شاشة, برمجيات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353766" name="صورة 10" descr="صورة تحتوي على نص, لقطة شاشة, برمجيات, عرض&#10;&#10;تم إنشاء الوصف تلقائياً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45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824BA" w14:textId="77777777" w:rsidR="00776A6D" w:rsidRDefault="00776A6D" w:rsidP="00776A6D">
            <w:pPr>
              <w:rPr>
                <w:lang w:val="en-AS"/>
              </w:rPr>
            </w:pPr>
          </w:p>
          <w:p w14:paraId="310D05C8" w14:textId="77777777" w:rsidR="00776A6D" w:rsidRDefault="00776A6D" w:rsidP="00776A6D">
            <w:pPr>
              <w:rPr>
                <w:lang w:val="en-AS"/>
              </w:rPr>
            </w:pPr>
          </w:p>
          <w:p w14:paraId="3D0AC1B5" w14:textId="63411644" w:rsidR="001205A1" w:rsidRPr="009B6595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68C9A047" w14:textId="77777777" w:rsidR="009B6595" w:rsidRDefault="009B6595" w:rsidP="009B6595">
            <w:pPr>
              <w:rPr>
                <w:lang w:val="en-AS"/>
              </w:rPr>
            </w:pPr>
          </w:p>
          <w:p w14:paraId="4D0D6F57" w14:textId="00244B1E" w:rsidR="009B6595" w:rsidRPr="009B6595" w:rsidRDefault="00776A6D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0B6280E3" wp14:editId="57C64871">
                  <wp:extent cx="3877216" cy="2076740"/>
                  <wp:effectExtent l="0" t="0" r="9525" b="0"/>
                  <wp:docPr id="1919342874" name="صورة 11" descr="صورة تحتوي على نص, لقطة شاشة, الخط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342874" name="صورة 11" descr="صورة تحتوي على نص, لقطة شاشة, الخط, عرض&#10;&#10;تم إنشاء الوصف تلقائياً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1205A1" w:rsidRPr="003A798E" w14:paraId="2A80D0CF" w14:textId="77777777" w:rsidTr="00A24793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A81248" w:rsidRPr="00B628AF" w:rsidRDefault="00A81248">
            <w:pPr>
              <w:rPr>
                <w:color w:val="FF0000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59D48828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19DA65D9" w14:textId="14B80F2F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742B446E" wp14:editId="05807F69">
                  <wp:extent cx="3119120" cy="523875"/>
                  <wp:effectExtent l="0" t="0" r="5080" b="9525"/>
                  <wp:docPr id="303674602" name="صورة 12" descr="صورة تحتوي على نص, الخط, لقطة شاشة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74602" name="صورة 12" descr="صورة تحتوي على نص, الخط, لقطة شاشة, الجبر&#10;&#10;تم إنشاء الوصف تلقائياً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F660A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72F0A973" w14:textId="7347FEC2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C056066" wp14:editId="258DB4EF">
                  <wp:extent cx="3119120" cy="2075815"/>
                  <wp:effectExtent l="0" t="0" r="5080" b="635"/>
                  <wp:docPr id="1741344924" name="صورة 13" descr="صورة تحتوي على نص, لقطة شاشة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44924" name="صورة 13" descr="صورة تحتوي على نص, لقطة شاشة, برمجيات&#10;&#10;تم إنشاء الوصف تلقائياً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D44AD" w14:textId="77777777" w:rsidR="00776A6D" w:rsidRDefault="00776A6D" w:rsidP="00776A6D">
            <w:pPr>
              <w:rPr>
                <w:lang w:val="en-AS"/>
              </w:rPr>
            </w:pPr>
          </w:p>
          <w:p w14:paraId="1EF29FEB" w14:textId="77777777" w:rsidR="00776A6D" w:rsidRDefault="00776A6D" w:rsidP="00776A6D">
            <w:pPr>
              <w:rPr>
                <w:lang w:val="en-AS"/>
              </w:rPr>
            </w:pPr>
          </w:p>
          <w:p w14:paraId="25C2E90A" w14:textId="07850234" w:rsid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4B23CCA" wp14:editId="72A4563F">
                  <wp:extent cx="3119120" cy="2018665"/>
                  <wp:effectExtent l="0" t="0" r="5080" b="635"/>
                  <wp:docPr id="82438" name="صورة 14" descr="صورة تحتوي على نص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38" name="صورة 14" descr="صورة تحتوي على نص, لقطة شاشة&#10;&#10;تم إنشاء الوصف تلقائياً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1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5D2F9" w14:textId="77777777" w:rsidR="00776A6D" w:rsidRDefault="00776A6D" w:rsidP="00776A6D">
            <w:pPr>
              <w:rPr>
                <w:lang w:val="en-AS"/>
              </w:rPr>
            </w:pPr>
          </w:p>
          <w:p w14:paraId="5788544C" w14:textId="77777777" w:rsidR="00776A6D" w:rsidRDefault="00776A6D" w:rsidP="00776A6D">
            <w:pPr>
              <w:rPr>
                <w:lang w:val="en-AS"/>
              </w:rPr>
            </w:pPr>
          </w:p>
          <w:p w14:paraId="16EB9741" w14:textId="77777777" w:rsidR="00776A6D" w:rsidRDefault="00776A6D" w:rsidP="00776A6D">
            <w:pPr>
              <w:rPr>
                <w:lang w:val="en-AS"/>
              </w:rPr>
            </w:pPr>
          </w:p>
          <w:p w14:paraId="6106D6C5" w14:textId="77777777" w:rsidR="00776A6D" w:rsidRDefault="00776A6D" w:rsidP="00776A6D">
            <w:pPr>
              <w:rPr>
                <w:lang w:val="en-AS"/>
              </w:rPr>
            </w:pPr>
          </w:p>
          <w:p w14:paraId="2C1BA0BC" w14:textId="3B387531" w:rsid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7FF4B08A" wp14:editId="4D390CD3">
                  <wp:extent cx="3119120" cy="2397760"/>
                  <wp:effectExtent l="0" t="0" r="5080" b="2540"/>
                  <wp:docPr id="1804405514" name="صورة 15" descr="صورة تحتوي على نص, لقطة شاشة, برمجيات, نظام التشغي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405514" name="صورة 15" descr="صورة تحتوي على نص, لقطة شاشة, برمجيات, نظام التشغيل&#10;&#10;تم إنشاء الوصف تلقائياً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40D88" w14:textId="77777777" w:rsidR="00776A6D" w:rsidRDefault="00776A6D" w:rsidP="00776A6D">
            <w:pPr>
              <w:rPr>
                <w:lang w:val="en-AS"/>
              </w:rPr>
            </w:pPr>
          </w:p>
          <w:p w14:paraId="09E5723C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48CBEB4A" w14:textId="09744520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C8C9040" wp14:editId="11C8FAE4">
                  <wp:extent cx="3119120" cy="1783080"/>
                  <wp:effectExtent l="0" t="0" r="5080" b="7620"/>
                  <wp:docPr id="536352644" name="صورة 16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352644" name="صورة 16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8EC68" w14:textId="77777777" w:rsidR="00776A6D" w:rsidRDefault="00776A6D" w:rsidP="00776A6D">
            <w:pPr>
              <w:rPr>
                <w:lang w:val="en-AS"/>
              </w:rPr>
            </w:pPr>
          </w:p>
          <w:p w14:paraId="00C3330A" w14:textId="77777777" w:rsidR="00776A6D" w:rsidRPr="00776A6D" w:rsidRDefault="00776A6D" w:rsidP="00776A6D">
            <w:pPr>
              <w:rPr>
                <w:lang w:val="en-AS"/>
              </w:rPr>
            </w:pPr>
          </w:p>
          <w:p w14:paraId="1581E03D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115905EB" w14:textId="77777777" w:rsidR="00776A6D" w:rsidRPr="00776A6D" w:rsidRDefault="00776A6D" w:rsidP="00776A6D">
            <w:pPr>
              <w:rPr>
                <w:lang w:val="en-AS"/>
              </w:rPr>
            </w:pPr>
          </w:p>
          <w:p w14:paraId="4F0F5F62" w14:textId="5AA5BA52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2E9C584" wp14:editId="430A983D">
                  <wp:extent cx="3119120" cy="300355"/>
                  <wp:effectExtent l="0" t="0" r="5080" b="4445"/>
                  <wp:docPr id="274590071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90071" name="صورة 27459007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43F94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2D9366BA" w14:textId="3613FF19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382E33AE" wp14:editId="2D4CB40E">
                  <wp:extent cx="3119120" cy="2054225"/>
                  <wp:effectExtent l="0" t="0" r="5080" b="3175"/>
                  <wp:docPr id="1874373235" name="صورة 18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73235" name="صورة 18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D9AA7" w14:textId="64254A14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lastRenderedPageBreak/>
              <w:drawing>
                <wp:inline distT="0" distB="0" distL="0" distR="0" wp14:anchorId="0597DDA7" wp14:editId="5FBF5CBD">
                  <wp:extent cx="3119120" cy="1918335"/>
                  <wp:effectExtent l="0" t="0" r="5080" b="5715"/>
                  <wp:docPr id="2134695993" name="صورة 19" descr="صورة تحتوي على نص, لقطة شاشة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695993" name="صورة 19" descr="صورة تحتوي على نص, لقطة شاشة, برمجيات&#10;&#10;تم إنشاء الوصف تلقائياً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A20E6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1687EC2E" w14:textId="60645DA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31269160" w14:textId="3CEB32EE" w:rsidR="00776A6D" w:rsidRPr="00776A6D" w:rsidRDefault="00776A6D" w:rsidP="00776A6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60DB1E6" wp14:editId="46EA8066">
                  <wp:extent cx="3119120" cy="662940"/>
                  <wp:effectExtent l="0" t="0" r="5080" b="3810"/>
                  <wp:docPr id="396638523" name="صورة 20" descr="صورة تحتوي على نص, الخط, خط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38523" name="صورة 20" descr="صورة تحتوي على نص, الخط, خط, لقطة شاشة&#10;&#10;تم إنشاء الوصف تلقائياً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8B76E" w14:textId="77777777" w:rsidR="00776A6D" w:rsidRDefault="00776A6D" w:rsidP="00776A6D">
            <w:pPr>
              <w:rPr>
                <w:lang w:val="en-AS"/>
              </w:rPr>
            </w:pPr>
          </w:p>
          <w:p w14:paraId="5D217D09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70AE54C7" w14:textId="77777777" w:rsidR="002E55AD" w:rsidRDefault="002E55AD" w:rsidP="002E55AD">
            <w:pPr>
              <w:rPr>
                <w:lang w:val="en-AS"/>
              </w:rPr>
            </w:pPr>
          </w:p>
          <w:p w14:paraId="29152D7B" w14:textId="0E8EFFCE" w:rsidR="002E55AD" w:rsidRPr="002E55AD" w:rsidRDefault="002E55AD" w:rsidP="002E55A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EF84D24" wp14:editId="4BB32C51">
                  <wp:extent cx="3119120" cy="793750"/>
                  <wp:effectExtent l="0" t="0" r="5080" b="6350"/>
                  <wp:docPr id="120312036" name="صورة 21" descr="صورة تحتوي على نص, الخط, لقطة شاشة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12036" name="صورة 21" descr="صورة تحتوي على نص, الخط, لقطة شاشة, الجبر&#10;&#10;تم إنشاء الوصف تلقائياً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69ECE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32390A84" w14:textId="77777777" w:rsidR="002E55AD" w:rsidRDefault="002E55AD" w:rsidP="002E55AD">
            <w:pPr>
              <w:rPr>
                <w:lang w:val="en-AS"/>
              </w:rPr>
            </w:pPr>
          </w:p>
          <w:p w14:paraId="4E6FDBEB" w14:textId="3CCD3498" w:rsidR="002E55AD" w:rsidRDefault="002E55AD" w:rsidP="002E55A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7677EC4" wp14:editId="335A7F81">
                  <wp:extent cx="3119120" cy="2009140"/>
                  <wp:effectExtent l="0" t="0" r="5080" b="0"/>
                  <wp:docPr id="341000291" name="صورة 22" descr="صورة تحتوي على نص, لقطة شاشة, الخط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000291" name="صورة 22" descr="صورة تحتوي على نص, لقطة شاشة, الخط, برمجيات&#10;&#10;تم إنشاء الوصف تلقائياً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0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4FACE" w14:textId="77777777" w:rsidR="002E55AD" w:rsidRDefault="002E55AD" w:rsidP="002E55AD">
            <w:pPr>
              <w:rPr>
                <w:lang w:val="en-AS"/>
              </w:rPr>
            </w:pPr>
          </w:p>
          <w:p w14:paraId="78711D10" w14:textId="6DBA8CF1" w:rsidR="002E55AD" w:rsidRDefault="002E55AD" w:rsidP="002E55AD">
            <w:pPr>
              <w:rPr>
                <w:lang w:val="en-AS"/>
              </w:rPr>
            </w:pP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28BDE35A" wp14:editId="6FC9413A">
                  <wp:extent cx="3119120" cy="2985135"/>
                  <wp:effectExtent l="0" t="0" r="5080" b="5715"/>
                  <wp:docPr id="1075479912" name="صورة 23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479912" name="صورة 23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98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3A35C" w14:textId="77777777" w:rsidR="002E55AD" w:rsidRDefault="002E55AD" w:rsidP="002E55AD">
            <w:pPr>
              <w:rPr>
                <w:lang w:val="en-AS"/>
              </w:rPr>
            </w:pPr>
          </w:p>
          <w:p w14:paraId="027F0DC5" w14:textId="77777777" w:rsidR="002E55AD" w:rsidRDefault="002E55AD" w:rsidP="002E55AD">
            <w:pPr>
              <w:rPr>
                <w:lang w:val="en-AS"/>
              </w:rPr>
            </w:pPr>
          </w:p>
          <w:p w14:paraId="34467563" w14:textId="22401F8D" w:rsidR="002E55AD" w:rsidRDefault="002E55AD" w:rsidP="002E55A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1073047" wp14:editId="2070AA9C">
                  <wp:extent cx="3119120" cy="2978150"/>
                  <wp:effectExtent l="0" t="0" r="5080" b="0"/>
                  <wp:docPr id="404781208" name="صورة 24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781208" name="صورة 24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AC95F" w14:textId="77777777" w:rsidR="002E55AD" w:rsidRPr="002E55AD" w:rsidRDefault="002E55AD" w:rsidP="002E55AD">
            <w:pPr>
              <w:rPr>
                <w:lang w:val="en-AS"/>
              </w:rPr>
            </w:pPr>
          </w:p>
          <w:p w14:paraId="4ACD1757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Output</w:t>
            </w:r>
          </w:p>
          <w:p w14:paraId="52CECB6B" w14:textId="77777777" w:rsidR="002E55AD" w:rsidRDefault="002E55AD" w:rsidP="002E55AD">
            <w:pPr>
              <w:rPr>
                <w:lang w:val="en-AS"/>
              </w:rPr>
            </w:pPr>
          </w:p>
          <w:p w14:paraId="63ED0F19" w14:textId="127C5D14" w:rsidR="002E55AD" w:rsidRPr="002E55AD" w:rsidRDefault="002E55AD" w:rsidP="002E55A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80B9285" wp14:editId="444F25FC">
                  <wp:extent cx="3119120" cy="1447800"/>
                  <wp:effectExtent l="0" t="0" r="5080" b="0"/>
                  <wp:docPr id="912860161" name="صورة 25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860161" name="صورة 25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72B31" w14:textId="5B89A6B3" w:rsidR="00776A6D" w:rsidRPr="009B6595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lastRenderedPageBreak/>
              <w:t xml:space="preserve"> </w:t>
            </w:r>
          </w:p>
          <w:p w14:paraId="41D0AEEC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2AF42121" w14:textId="5B56BF31" w:rsidR="002E55AD" w:rsidRPr="002E55AD" w:rsidRDefault="002E55AD" w:rsidP="002E55AD">
            <w:pPr>
              <w:rPr>
                <w:sz w:val="28"/>
                <w:szCs w:val="28"/>
                <w:lang w:val="en-AS"/>
              </w:rPr>
            </w:pPr>
            <w:r w:rsidRPr="002E55AD">
              <w:rPr>
                <w:sz w:val="28"/>
                <w:szCs w:val="28"/>
                <w:lang w:val="en-AS"/>
              </w:rPr>
              <w:t xml:space="preserve">Same as problem 1 but signed </w:t>
            </w:r>
            <w:proofErr w:type="gramStart"/>
            <w:r w:rsidRPr="002E55AD">
              <w:rPr>
                <w:sz w:val="28"/>
                <w:szCs w:val="28"/>
                <w:lang w:val="en-AS"/>
              </w:rPr>
              <w:t>numbers</w:t>
            </w:r>
            <w:proofErr w:type="gramEnd"/>
          </w:p>
          <w:p w14:paraId="7DD36F71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AAD1546" w14:textId="7417EEE5" w:rsidR="002E55AD" w:rsidRPr="002E55AD" w:rsidRDefault="002E55AD" w:rsidP="002E55A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8C1E0E4" wp14:editId="4A9AE546">
                  <wp:extent cx="3119120" cy="1868805"/>
                  <wp:effectExtent l="0" t="0" r="5080" b="0"/>
                  <wp:docPr id="1827922565" name="صورة 26" descr="صورة تحتوي على نص, لقطة شاشة, برمجيات, نظام التشغي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922565" name="صورة 26" descr="صورة تحتوي على نص, لقطة شاشة, برمجيات, نظام التشغيل&#10;&#10;تم إنشاء الوصف تلقائياً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1D7CBB5F" wp14:editId="130F3CC4">
                  <wp:extent cx="3119120" cy="2140585"/>
                  <wp:effectExtent l="0" t="0" r="5080" b="0"/>
                  <wp:docPr id="58677263" name="صورة 27" descr="صورة تحتوي على نص, لقطة شاشة, برمجيات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77263" name="صورة 27" descr="صورة تحتوي على نص, لقطة شاشة, برمجيات, عرض&#10;&#10;تم إنشاء الوصف تلقائياً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02458FAA" wp14:editId="6E60CFC2">
                  <wp:extent cx="3119120" cy="2223770"/>
                  <wp:effectExtent l="0" t="0" r="5080" b="5080"/>
                  <wp:docPr id="1456081372" name="صورة 28" descr="صورة تحتوي على نص, لقطة شاشة, عرض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081372" name="صورة 28" descr="صورة تحتوي على نص, لقطة شاشة, عرض, برمجيات&#10;&#10;تم إنشاء الوصف تلقائياً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22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5534BB8E" wp14:editId="5585AD54">
                  <wp:extent cx="3119120" cy="2769870"/>
                  <wp:effectExtent l="0" t="0" r="5080" b="0"/>
                  <wp:docPr id="1474733549" name="صورة 29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33549" name="صورة 29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76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74ED8" w14:textId="77777777" w:rsidR="00776A6D" w:rsidRDefault="00776A6D" w:rsidP="00776A6D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0581CC1B" w14:textId="77777777" w:rsidR="002E55AD" w:rsidRDefault="002E55AD" w:rsidP="002E55AD">
            <w:pPr>
              <w:rPr>
                <w:lang w:val="en-AS"/>
              </w:rPr>
            </w:pPr>
          </w:p>
          <w:p w14:paraId="45A2217D" w14:textId="2099127B" w:rsidR="002E55AD" w:rsidRPr="002E55AD" w:rsidRDefault="002E55AD" w:rsidP="002E55A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B66B3F4" wp14:editId="3C5B3F3D">
                  <wp:extent cx="3119120" cy="1829435"/>
                  <wp:effectExtent l="0" t="0" r="5080" b="0"/>
                  <wp:docPr id="1668625858" name="صورة 30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625858" name="صورة 30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BDF46" w14:textId="77777777" w:rsidR="00776A6D" w:rsidRPr="00776A6D" w:rsidRDefault="00776A6D" w:rsidP="00776A6D">
            <w:pPr>
              <w:rPr>
                <w:lang w:val="en-AS"/>
              </w:rPr>
            </w:pPr>
          </w:p>
          <w:p w14:paraId="0FF230BA" w14:textId="4D46B165" w:rsidR="00AA6192" w:rsidRPr="00A80247" w:rsidRDefault="00AA6192" w:rsidP="006C6124">
            <w:pPr>
              <w:pStyle w:val="Text"/>
              <w:ind w:left="360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BB0469B" w14:textId="77777777" w:rsidR="00E26FF4" w:rsidRDefault="00E26FF4" w:rsidP="00A24793">
            <w:pPr>
              <w:jc w:val="right"/>
            </w:pPr>
          </w:p>
          <w:p w14:paraId="5943FC87" w14:textId="6CD60245" w:rsidR="00A81248" w:rsidRPr="003A798E" w:rsidRDefault="00A81248" w:rsidP="00A24793">
            <w:pPr>
              <w:jc w:val="right"/>
            </w:pPr>
          </w:p>
        </w:tc>
        <w:tc>
          <w:tcPr>
            <w:tcW w:w="421" w:type="dxa"/>
            <w:shd w:val="clear" w:color="auto" w:fill="EDF0F4" w:themeFill="accent3"/>
          </w:tcPr>
          <w:p w14:paraId="203BA049" w14:textId="77777777" w:rsidR="00A81248" w:rsidRPr="003A798E" w:rsidRDefault="00A81248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31"/>
      <w:footerReference w:type="default" r:id="rId3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86E2C6" w14:textId="77777777" w:rsidR="00D01990" w:rsidRDefault="00D01990" w:rsidP="001205A1">
      <w:r>
        <w:separator/>
      </w:r>
    </w:p>
  </w:endnote>
  <w:endnote w:type="continuationSeparator" w:id="0">
    <w:p w14:paraId="728F9798" w14:textId="77777777" w:rsidR="00D01990" w:rsidRDefault="00D01990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AC14FA" w14:textId="77777777" w:rsidR="00D01990" w:rsidRDefault="00D01990" w:rsidP="001205A1">
      <w:r>
        <w:separator/>
      </w:r>
    </w:p>
  </w:footnote>
  <w:footnote w:type="continuationSeparator" w:id="0">
    <w:p w14:paraId="1BD6D875" w14:textId="77777777" w:rsidR="00D01990" w:rsidRDefault="00D01990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C4ED1"/>
    <w:rsid w:val="000F7E33"/>
    <w:rsid w:val="001205A1"/>
    <w:rsid w:val="00142538"/>
    <w:rsid w:val="00154D3B"/>
    <w:rsid w:val="001A51A8"/>
    <w:rsid w:val="001D7B6E"/>
    <w:rsid w:val="00225F56"/>
    <w:rsid w:val="002877E8"/>
    <w:rsid w:val="002E48E9"/>
    <w:rsid w:val="002E55AD"/>
    <w:rsid w:val="002E7C4E"/>
    <w:rsid w:val="002F26D7"/>
    <w:rsid w:val="0031055C"/>
    <w:rsid w:val="003317AD"/>
    <w:rsid w:val="00352490"/>
    <w:rsid w:val="00371EE1"/>
    <w:rsid w:val="003A798E"/>
    <w:rsid w:val="00425A99"/>
    <w:rsid w:val="0047527A"/>
    <w:rsid w:val="004F32A9"/>
    <w:rsid w:val="005E6B25"/>
    <w:rsid w:val="005F4F46"/>
    <w:rsid w:val="006C60E6"/>
    <w:rsid w:val="006C6124"/>
    <w:rsid w:val="006F508F"/>
    <w:rsid w:val="00776A6D"/>
    <w:rsid w:val="007B0740"/>
    <w:rsid w:val="007C1BAB"/>
    <w:rsid w:val="00860037"/>
    <w:rsid w:val="009B6595"/>
    <w:rsid w:val="009C6907"/>
    <w:rsid w:val="009F5A90"/>
    <w:rsid w:val="00A15CF7"/>
    <w:rsid w:val="00A24793"/>
    <w:rsid w:val="00A80247"/>
    <w:rsid w:val="00A81248"/>
    <w:rsid w:val="00A90FB2"/>
    <w:rsid w:val="00AA6192"/>
    <w:rsid w:val="00B628AF"/>
    <w:rsid w:val="00C325F7"/>
    <w:rsid w:val="00C66528"/>
    <w:rsid w:val="00C915F0"/>
    <w:rsid w:val="00CE14FC"/>
    <w:rsid w:val="00D01990"/>
    <w:rsid w:val="00D73262"/>
    <w:rsid w:val="00E26FF4"/>
    <w:rsid w:val="00E339AD"/>
    <w:rsid w:val="00F22315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9</Pages>
  <Words>60</Words>
  <Characters>347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2024-05-21T18:08:00Z</dcterms:modified>
</cp:coreProperties>
</file>