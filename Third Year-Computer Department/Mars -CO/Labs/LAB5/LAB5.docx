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0B2C4A9C" w14:textId="77777777" w:rsidTr="00FB65B8">
        <w:tc>
          <w:tcPr>
            <w:tcW w:w="5395" w:type="dxa"/>
          </w:tcPr>
          <w:p w14:paraId="0D6C3C5A" w14:textId="77777777"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14:paraId="0C53F009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051298D9" w14:textId="77777777" w:rsidTr="00FB65B8">
        <w:trPr>
          <w:trHeight w:val="2719"/>
        </w:trPr>
        <w:tc>
          <w:tcPr>
            <w:tcW w:w="5395" w:type="dxa"/>
          </w:tcPr>
          <w:p w14:paraId="3D370522" w14:textId="1C825678" w:rsidR="00A81248" w:rsidRPr="00B628AF" w:rsidRDefault="009B6595" w:rsidP="00C66528">
            <w:pPr>
              <w:pStyle w:val="1"/>
              <w:rPr>
                <w:lang w:val="en-AS"/>
              </w:rPr>
            </w:pPr>
            <w:r>
              <w:rPr>
                <w:lang w:val="en-AS"/>
              </w:rPr>
              <w:t>Report</w:t>
            </w:r>
            <w:r w:rsidR="00B628AF">
              <w:rPr>
                <w:lang w:val="en-AS"/>
              </w:rPr>
              <w:br/>
              <w:t>LAB</w:t>
            </w:r>
            <w:r w:rsidR="000047F8">
              <w:rPr>
                <w:lang w:val="en-AS"/>
              </w:rPr>
              <w:t>5</w:t>
            </w:r>
          </w:p>
        </w:tc>
        <w:tc>
          <w:tcPr>
            <w:tcW w:w="5395" w:type="dxa"/>
          </w:tcPr>
          <w:p w14:paraId="02CCC79E" w14:textId="77777777" w:rsidR="00A81248" w:rsidRPr="003A798E" w:rsidRDefault="00A81248"/>
        </w:tc>
      </w:tr>
      <w:tr w:rsidR="00A81248" w:rsidRPr="003A798E" w14:paraId="6D2C1FC1" w14:textId="77777777" w:rsidTr="00FB65B8">
        <w:trPr>
          <w:trHeight w:val="8059"/>
        </w:trPr>
        <w:tc>
          <w:tcPr>
            <w:tcW w:w="5395" w:type="dxa"/>
          </w:tcPr>
          <w:p w14:paraId="357E62E6" w14:textId="77777777" w:rsidR="00A81248" w:rsidRPr="003A798E" w:rsidRDefault="00A81248"/>
        </w:tc>
        <w:tc>
          <w:tcPr>
            <w:tcW w:w="5395" w:type="dxa"/>
          </w:tcPr>
          <w:p w14:paraId="4CA4E683" w14:textId="77777777" w:rsidR="00A81248" w:rsidRPr="003A798E" w:rsidRDefault="00A81248"/>
        </w:tc>
      </w:tr>
      <w:tr w:rsidR="00A81248" w:rsidRPr="003A798E" w14:paraId="650DF776" w14:textId="77777777" w:rsidTr="00FB65B8">
        <w:trPr>
          <w:trHeight w:val="1299"/>
        </w:trPr>
        <w:tc>
          <w:tcPr>
            <w:tcW w:w="5395" w:type="dxa"/>
          </w:tcPr>
          <w:p w14:paraId="50CB2C18" w14:textId="77777777" w:rsidR="00A81248" w:rsidRPr="003A798E" w:rsidRDefault="00A81248"/>
        </w:tc>
        <w:tc>
          <w:tcPr>
            <w:tcW w:w="5395" w:type="dxa"/>
          </w:tcPr>
          <w:p w14:paraId="1D676DA9" w14:textId="572A7E84" w:rsidR="00A81248" w:rsidRPr="003A798E" w:rsidRDefault="00A81248" w:rsidP="00A81248">
            <w:pPr>
              <w:pStyle w:val="2"/>
            </w:pPr>
          </w:p>
          <w:p w14:paraId="23E6B72D" w14:textId="15E07AB7" w:rsidR="00A81248" w:rsidRPr="00B628AF" w:rsidRDefault="00B628AF" w:rsidP="00C6652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AYA MOHAMED</w:t>
            </w:r>
          </w:p>
        </w:tc>
      </w:tr>
      <w:tr w:rsidR="00A81248" w:rsidRPr="003A798E" w14:paraId="34130282" w14:textId="77777777" w:rsidTr="00FB65B8">
        <w:trPr>
          <w:trHeight w:val="1402"/>
        </w:trPr>
        <w:tc>
          <w:tcPr>
            <w:tcW w:w="5395" w:type="dxa"/>
          </w:tcPr>
          <w:p w14:paraId="63DB59F5" w14:textId="77777777" w:rsidR="00A81248" w:rsidRPr="003A798E" w:rsidRDefault="00A81248"/>
        </w:tc>
        <w:tc>
          <w:tcPr>
            <w:tcW w:w="5395" w:type="dxa"/>
          </w:tcPr>
          <w:p w14:paraId="71170203" w14:textId="2ACD76AA" w:rsidR="00A81248" w:rsidRPr="003A798E" w:rsidRDefault="00B628AF" w:rsidP="00A81248">
            <w:pPr>
              <w:pStyle w:val="2"/>
            </w:pPr>
            <w:r>
              <w:rPr>
                <w:lang w:val="en-AS"/>
              </w:rPr>
              <w:t>SEC: 1</w:t>
            </w:r>
            <w:r w:rsidR="00C66528" w:rsidRPr="003A798E">
              <w:t xml:space="preserve"> </w:t>
            </w:r>
          </w:p>
          <w:p w14:paraId="1AB53084" w14:textId="1873F52B" w:rsidR="00A81248" w:rsidRPr="00B628AF" w:rsidRDefault="00B628AF" w:rsidP="00A81248">
            <w:pPr>
              <w:pStyle w:val="2"/>
              <w:rPr>
                <w:lang w:val="en-AS"/>
              </w:rPr>
            </w:pPr>
            <w:r>
              <w:rPr>
                <w:lang w:val="en-AS"/>
              </w:rPr>
              <w:t>B.NO: 9</w:t>
            </w:r>
          </w:p>
        </w:tc>
      </w:tr>
    </w:tbl>
    <w:p w14:paraId="585404CD" w14:textId="77777777" w:rsidR="000C4ED1" w:rsidRPr="003A798E" w:rsidRDefault="006F508F">
      <w:r w:rsidRPr="003A798E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FF5B5B" wp14:editId="19606B4E">
                <wp:simplePos x="0" y="0"/>
                <wp:positionH relativeFrom="margin">
                  <wp:posOffset>-460375</wp:posOffset>
                </wp:positionH>
                <wp:positionV relativeFrom="page">
                  <wp:posOffset>13970</wp:posOffset>
                </wp:positionV>
                <wp:extent cx="7772400" cy="10054800"/>
                <wp:effectExtent l="0" t="0" r="0" b="381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48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BF5E4F" id="Group 1" o:spid="_x0000_s1026" alt="&quot;&quot;" style="position:absolute;margin-left:-36.25pt;margin-top:1.1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 anchory="page"/>
              </v:group>
            </w:pict>
          </mc:Fallback>
        </mc:AlternateContent>
      </w:r>
    </w:p>
    <w:tbl>
      <w:tblPr>
        <w:tblW w:w="10666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4912"/>
        <w:gridCol w:w="4912"/>
        <w:gridCol w:w="421"/>
      </w:tblGrid>
      <w:tr w:rsidR="001205A1" w:rsidRPr="003A798E" w14:paraId="2E129590" w14:textId="77777777" w:rsidTr="00A24793">
        <w:trPr>
          <w:trHeight w:val="441"/>
        </w:trPr>
        <w:tc>
          <w:tcPr>
            <w:tcW w:w="421" w:type="dxa"/>
            <w:shd w:val="clear" w:color="auto" w:fill="EDF0F4" w:themeFill="accent3"/>
          </w:tcPr>
          <w:p w14:paraId="2A490291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4DF44333" w14:textId="77777777" w:rsidR="00A81248" w:rsidRPr="003A798E" w:rsidRDefault="00A81248"/>
        </w:tc>
        <w:tc>
          <w:tcPr>
            <w:tcW w:w="4912" w:type="dxa"/>
            <w:shd w:val="clear" w:color="auto" w:fill="EDF0F4" w:themeFill="accent3"/>
          </w:tcPr>
          <w:p w14:paraId="2EC2E328" w14:textId="77777777" w:rsidR="00A81248" w:rsidRPr="003A798E" w:rsidRDefault="00A81248"/>
        </w:tc>
        <w:tc>
          <w:tcPr>
            <w:tcW w:w="421" w:type="dxa"/>
            <w:shd w:val="clear" w:color="auto" w:fill="EDF0F4" w:themeFill="accent3"/>
          </w:tcPr>
          <w:p w14:paraId="05913107" w14:textId="77777777" w:rsidR="00A81248" w:rsidRPr="003A798E" w:rsidRDefault="00A81248"/>
        </w:tc>
      </w:tr>
      <w:tr w:rsidR="001205A1" w:rsidRPr="003A798E" w14:paraId="09CD0F29" w14:textId="77777777" w:rsidTr="00A24793">
        <w:trPr>
          <w:trHeight w:val="4599"/>
        </w:trPr>
        <w:tc>
          <w:tcPr>
            <w:tcW w:w="421" w:type="dxa"/>
            <w:shd w:val="clear" w:color="auto" w:fill="EDF0F4" w:themeFill="accent3"/>
          </w:tcPr>
          <w:p w14:paraId="1A007BBF" w14:textId="77777777" w:rsidR="001205A1" w:rsidRPr="003A798E" w:rsidRDefault="001205A1"/>
        </w:tc>
        <w:tc>
          <w:tcPr>
            <w:tcW w:w="9824" w:type="dxa"/>
            <w:gridSpan w:val="2"/>
            <w:shd w:val="clear" w:color="auto" w:fill="EDF0F4" w:themeFill="accent3"/>
          </w:tcPr>
          <w:p w14:paraId="1F981E56" w14:textId="4C52970F" w:rsidR="001205A1" w:rsidRPr="00B628AF" w:rsidRDefault="00B628AF" w:rsidP="001205A1">
            <w:pPr>
              <w:pStyle w:val="3"/>
              <w:rPr>
                <w:lang w:val="en-AS"/>
              </w:rPr>
            </w:pPr>
            <w:r w:rsidRPr="00B628AF">
              <w:rPr>
                <w:lang w:val="en-AS"/>
              </w:rPr>
              <w:t xml:space="preserve">Report </w:t>
            </w:r>
            <w:r w:rsidR="009B6595">
              <w:rPr>
                <w:lang w:val="en-AS"/>
              </w:rPr>
              <w:t>Lab</w:t>
            </w:r>
            <w:r w:rsidR="000047F8">
              <w:rPr>
                <w:lang w:val="en-AS"/>
              </w:rPr>
              <w:t>5</w:t>
            </w:r>
          </w:p>
          <w:p w14:paraId="29D09BD1" w14:textId="77777777" w:rsidR="001205A1" w:rsidRPr="00B628AF" w:rsidRDefault="001205A1" w:rsidP="001205A1">
            <w:pPr>
              <w:pStyle w:val="4"/>
              <w:rPr>
                <w:i w:val="0"/>
                <w:iCs w:val="0"/>
              </w:rPr>
            </w:pPr>
          </w:p>
          <w:p w14:paraId="76FD529E" w14:textId="1779FFC1" w:rsidR="00B628AF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</w:t>
            </w:r>
            <w:r w:rsidR="00B628AF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 :</w:t>
            </w:r>
            <w:proofErr w:type="gramEnd"/>
          </w:p>
          <w:p w14:paraId="6B3B463F" w14:textId="708F3CA4" w:rsidR="000047F8" w:rsidRPr="000047F8" w:rsidRDefault="000047F8" w:rsidP="000047F8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42165212" wp14:editId="7B8026FD">
                  <wp:extent cx="5058481" cy="1895740"/>
                  <wp:effectExtent l="0" t="0" r="0" b="9525"/>
                  <wp:docPr id="1176400140" name="صورة 1" descr="صورة تحتوي على نص, لقطة شاشة, الخط, الجبر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400140" name="صورة 1" descr="صورة تحتوي على نص, لقطة شاشة, الخط, الجبر&#10;&#10;تم إنشاء الوصف تلقائياً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189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05E7F" w14:textId="0DE007DC" w:rsidR="00B628AF" w:rsidRPr="00B628AF" w:rsidRDefault="00B628AF" w:rsidP="009B6595">
            <w:pPr>
              <w:pStyle w:val="4"/>
              <w:rPr>
                <w:i w:val="0"/>
                <w:iCs w:val="0"/>
              </w:rPr>
            </w:pPr>
            <w:r w:rsidRPr="00B628AF">
              <w:rPr>
                <w:i w:val="0"/>
                <w:iCs w:val="0"/>
                <w:color w:val="FF0000"/>
              </w:rPr>
              <w:t xml:space="preserve"> </w:t>
            </w:r>
          </w:p>
          <w:p w14:paraId="08746FF3" w14:textId="482F3A8B" w:rsidR="009B6595" w:rsidRPr="009B6595" w:rsidRDefault="00B628AF" w:rsidP="009B6595">
            <w:pPr>
              <w:pStyle w:val="4"/>
              <w:rPr>
                <w:b/>
                <w:bCs/>
                <w:i w:val="0"/>
                <w:iCs w:val="0"/>
                <w:lang w:val="en-AS"/>
              </w:rPr>
            </w:pPr>
            <w:r w:rsidRPr="00B628AF">
              <w:rPr>
                <w:i w:val="0"/>
                <w:iCs w:val="0"/>
              </w:rPr>
              <w:t xml:space="preserve"> </w:t>
            </w:r>
            <w:r w:rsidR="009B6595"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598170B7" w14:textId="43D1D610" w:rsidR="009B6595" w:rsidRPr="009B6595" w:rsidRDefault="001A795B" w:rsidP="009B6595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640DF316" wp14:editId="4EE411D1">
                  <wp:extent cx="6238240" cy="2230120"/>
                  <wp:effectExtent l="0" t="0" r="0" b="0"/>
                  <wp:docPr id="498412500" name="صورة 2" descr="صورة تحتوي على نص, الخط, لقطة شاشة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412500" name="صورة 2" descr="صورة تحتوي على نص, الخط, لقطة شاشة&#10;&#10;تم إنشاء الوصف تلقائياً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223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83A8A" w14:textId="77777777" w:rsidR="001A795B" w:rsidRDefault="001A795B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3D0AC1B5" w14:textId="32B0137C" w:rsidR="001205A1" w:rsidRDefault="009B6595" w:rsidP="00B628AF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729225CB" w14:textId="070DACEF" w:rsidR="001A795B" w:rsidRDefault="001A795B" w:rsidP="001A795B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anchor distT="0" distB="0" distL="114300" distR="114300" simplePos="0" relativeHeight="251684864" behindDoc="0" locked="0" layoutInCell="1" allowOverlap="1" wp14:anchorId="319B3297" wp14:editId="59A7F661">
                  <wp:simplePos x="0" y="0"/>
                  <wp:positionH relativeFrom="column">
                    <wp:posOffset>913765</wp:posOffset>
                  </wp:positionH>
                  <wp:positionV relativeFrom="paragraph">
                    <wp:posOffset>33201</wp:posOffset>
                  </wp:positionV>
                  <wp:extent cx="3445329" cy="2394834"/>
                  <wp:effectExtent l="0" t="0" r="3175" b="5715"/>
                  <wp:wrapNone/>
                  <wp:docPr id="1421715245" name="صورة 3" descr="صورة تحتوي على نص, لقطة شاشة, عرض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715245" name="صورة 3" descr="صورة تحتوي على نص, لقطة شاشة, عرض, رقم&#10;&#10;تم إنشاء الوصف تلقائياً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152" cy="239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6DE4AE" w14:textId="026D1C13" w:rsidR="001A795B" w:rsidRDefault="001A795B" w:rsidP="001A795B">
            <w:pPr>
              <w:rPr>
                <w:lang w:val="en-AS"/>
              </w:rPr>
            </w:pPr>
          </w:p>
          <w:p w14:paraId="2186DB30" w14:textId="320864BE" w:rsidR="001A795B" w:rsidRPr="001A795B" w:rsidRDefault="001A795B" w:rsidP="001A795B">
            <w:pPr>
              <w:rPr>
                <w:lang w:val="en-AS"/>
              </w:rPr>
            </w:pPr>
          </w:p>
          <w:p w14:paraId="68C9A047" w14:textId="573C93D0" w:rsidR="009B6595" w:rsidRDefault="009B6595" w:rsidP="009B6595">
            <w:pPr>
              <w:rPr>
                <w:lang w:val="en-AS"/>
              </w:rPr>
            </w:pPr>
          </w:p>
          <w:p w14:paraId="6AB451A2" w14:textId="77777777" w:rsidR="001A795B" w:rsidRDefault="001A795B" w:rsidP="009B6595">
            <w:pPr>
              <w:rPr>
                <w:lang w:val="en-AS"/>
              </w:rPr>
            </w:pPr>
          </w:p>
          <w:p w14:paraId="5E978233" w14:textId="77777777" w:rsidR="001A795B" w:rsidRDefault="001A795B" w:rsidP="009B6595">
            <w:pPr>
              <w:rPr>
                <w:lang w:val="en-AS"/>
              </w:rPr>
            </w:pPr>
          </w:p>
          <w:p w14:paraId="1DE17546" w14:textId="77777777" w:rsidR="001A795B" w:rsidRDefault="001A795B" w:rsidP="009B6595">
            <w:pPr>
              <w:rPr>
                <w:lang w:val="en-AS"/>
              </w:rPr>
            </w:pPr>
          </w:p>
          <w:p w14:paraId="1BDC3805" w14:textId="77777777" w:rsidR="001A795B" w:rsidRDefault="001A795B" w:rsidP="009B6595">
            <w:pPr>
              <w:rPr>
                <w:lang w:val="en-AS"/>
              </w:rPr>
            </w:pPr>
          </w:p>
          <w:p w14:paraId="2D2FB831" w14:textId="77777777" w:rsidR="001A795B" w:rsidRDefault="001A795B" w:rsidP="009B6595">
            <w:pPr>
              <w:rPr>
                <w:lang w:val="en-AS"/>
              </w:rPr>
            </w:pPr>
          </w:p>
          <w:p w14:paraId="6DBA6E21" w14:textId="77777777" w:rsidR="001A795B" w:rsidRDefault="001A795B" w:rsidP="009B6595">
            <w:pPr>
              <w:rPr>
                <w:lang w:val="en-AS"/>
              </w:rPr>
            </w:pPr>
          </w:p>
          <w:p w14:paraId="5CC07F61" w14:textId="77777777" w:rsidR="009B6595" w:rsidRDefault="009B6595" w:rsidP="009B6595">
            <w:pPr>
              <w:rPr>
                <w:noProof/>
                <w:lang w:val="en-AS"/>
              </w:rPr>
            </w:pPr>
          </w:p>
          <w:p w14:paraId="4B3D7808" w14:textId="77777777" w:rsidR="001A795B" w:rsidRDefault="001A795B" w:rsidP="009B6595">
            <w:pPr>
              <w:rPr>
                <w:noProof/>
                <w:lang w:val="en-AS"/>
              </w:rPr>
            </w:pPr>
          </w:p>
          <w:p w14:paraId="03B8B01D" w14:textId="77777777" w:rsidR="001A795B" w:rsidRDefault="001A795B" w:rsidP="009B6595">
            <w:pPr>
              <w:rPr>
                <w:noProof/>
                <w:lang w:val="en-AS"/>
              </w:rPr>
            </w:pPr>
          </w:p>
          <w:p w14:paraId="7BA09902" w14:textId="77777777" w:rsidR="001A795B" w:rsidRDefault="001A795B" w:rsidP="009B6595">
            <w:pPr>
              <w:rPr>
                <w:noProof/>
                <w:lang w:val="en-AS"/>
              </w:rPr>
            </w:pPr>
          </w:p>
          <w:p w14:paraId="32B88359" w14:textId="77777777" w:rsidR="001A795B" w:rsidRDefault="001A795B" w:rsidP="009B6595">
            <w:pPr>
              <w:rPr>
                <w:noProof/>
                <w:lang w:val="en-AS"/>
              </w:rPr>
            </w:pPr>
          </w:p>
          <w:p w14:paraId="1F1BD6DB" w14:textId="77777777" w:rsidR="001A795B" w:rsidRDefault="001A795B" w:rsidP="009B6595">
            <w:pPr>
              <w:rPr>
                <w:noProof/>
                <w:lang w:val="en-AS"/>
              </w:rPr>
            </w:pPr>
          </w:p>
          <w:p w14:paraId="7B0FA41A" w14:textId="77777777" w:rsidR="001A795B" w:rsidRDefault="001A795B" w:rsidP="001A795B">
            <w:pPr>
              <w:pStyle w:val="4"/>
              <w:rPr>
                <w:i w:val="0"/>
                <w:iCs w:val="0"/>
              </w:rPr>
            </w:pPr>
          </w:p>
          <w:p w14:paraId="007888A2" w14:textId="5D6CADC6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Explain Problem 1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:</w:t>
            </w:r>
          </w:p>
          <w:p w14:paraId="283017B4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457C4951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 xml:space="preserve">To compute the addresses of arr2, arr3, str1, and str2, given that the address of arr1 is 0x10010000, we need to consider the size of each data type and the alignment </w:t>
            </w:r>
            <w:proofErr w:type="gramStart"/>
            <w:r w:rsidRPr="001A795B">
              <w:rPr>
                <w:lang w:val="en-AS"/>
              </w:rPr>
              <w:t>requirements</w:t>
            </w:r>
            <w:proofErr w:type="gramEnd"/>
          </w:p>
          <w:p w14:paraId="2690DCF2" w14:textId="4C157022" w:rsidR="001A795B" w:rsidRPr="001A795B" w:rsidRDefault="001A795B" w:rsidP="001A795B">
            <w:pPr>
              <w:rPr>
                <w:lang w:val="en-AS"/>
              </w:rPr>
            </w:pPr>
          </w:p>
          <w:p w14:paraId="1E790542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highlight w:val="yellow"/>
                <w:lang w:val="en-AS"/>
              </w:rPr>
              <w:t>Given:</w:t>
            </w:r>
          </w:p>
          <w:p w14:paraId="18A52A3B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23CB8A8C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arr1</w:t>
            </w:r>
            <w:proofErr w:type="gramStart"/>
            <w:r w:rsidRPr="001A795B">
              <w:rPr>
                <w:lang w:val="en-AS"/>
              </w:rPr>
              <w:t>: .word</w:t>
            </w:r>
            <w:proofErr w:type="gramEnd"/>
            <w:r w:rsidRPr="001A795B">
              <w:rPr>
                <w:lang w:val="en-AS"/>
              </w:rPr>
              <w:t xml:space="preserve"> 5:20 (20 words, each 4 bytes)</w:t>
            </w:r>
          </w:p>
          <w:p w14:paraId="528EE0F8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arr2</w:t>
            </w:r>
            <w:proofErr w:type="gramStart"/>
            <w:r w:rsidRPr="001A795B">
              <w:rPr>
                <w:lang w:val="en-AS"/>
              </w:rPr>
              <w:t>: .half</w:t>
            </w:r>
            <w:proofErr w:type="gramEnd"/>
            <w:r w:rsidRPr="001A795B">
              <w:rPr>
                <w:lang w:val="en-AS"/>
              </w:rPr>
              <w:t xml:space="preserve"> 7, -2, 8, -6 (4 half-words, each 2 bytes)</w:t>
            </w:r>
          </w:p>
          <w:p w14:paraId="4E596834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arr3</w:t>
            </w:r>
            <w:proofErr w:type="gramStart"/>
            <w:r w:rsidRPr="001A795B">
              <w:rPr>
                <w:lang w:val="en-AS"/>
              </w:rPr>
              <w:t>: .space</w:t>
            </w:r>
            <w:proofErr w:type="gramEnd"/>
            <w:r w:rsidRPr="001A795B">
              <w:rPr>
                <w:lang w:val="en-AS"/>
              </w:rPr>
              <w:t xml:space="preserve"> 100 (100 bytes)</w:t>
            </w:r>
          </w:p>
          <w:p w14:paraId="56FF7220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str1</w:t>
            </w:r>
            <w:proofErr w:type="gramStart"/>
            <w:r w:rsidRPr="001A795B">
              <w:rPr>
                <w:lang w:val="en-AS"/>
              </w:rPr>
              <w:t>: .</w:t>
            </w:r>
            <w:proofErr w:type="spellStart"/>
            <w:r w:rsidRPr="001A795B">
              <w:rPr>
                <w:lang w:val="en-AS"/>
              </w:rPr>
              <w:t>asciiz</w:t>
            </w:r>
            <w:proofErr w:type="spellEnd"/>
            <w:proofErr w:type="gramEnd"/>
            <w:r w:rsidRPr="001A795B">
              <w:rPr>
                <w:lang w:val="en-AS"/>
              </w:rPr>
              <w:t xml:space="preserve"> "This is a message" (17 bytes, including null terminator)</w:t>
            </w:r>
          </w:p>
          <w:p w14:paraId="20CA0A4C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str2</w:t>
            </w:r>
            <w:proofErr w:type="gramStart"/>
            <w:r w:rsidRPr="001A795B">
              <w:rPr>
                <w:lang w:val="en-AS"/>
              </w:rPr>
              <w:t>: .</w:t>
            </w:r>
            <w:proofErr w:type="spellStart"/>
            <w:r w:rsidRPr="001A795B">
              <w:rPr>
                <w:lang w:val="en-AS"/>
              </w:rPr>
              <w:t>asciiz</w:t>
            </w:r>
            <w:proofErr w:type="spellEnd"/>
            <w:proofErr w:type="gramEnd"/>
            <w:r w:rsidRPr="001A795B">
              <w:rPr>
                <w:lang w:val="en-AS"/>
              </w:rPr>
              <w:t xml:space="preserve"> "Another important string" (23 bytes, including null terminator)</w:t>
            </w:r>
          </w:p>
          <w:p w14:paraId="3A0FEEBA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01F9C2D4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highlight w:val="yellow"/>
                <w:lang w:val="en-AS"/>
              </w:rPr>
              <w:t>Step 1:</w:t>
            </w:r>
            <w:r w:rsidRPr="001A795B">
              <w:rPr>
                <w:lang w:val="en-AS"/>
              </w:rPr>
              <w:t xml:space="preserve"> Calculate the address of arr2.</w:t>
            </w:r>
          </w:p>
          <w:p w14:paraId="65B401DA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Size of arr1 = 20 words × 4 bytes/word = 80 bytes</w:t>
            </w:r>
          </w:p>
          <w:p w14:paraId="45B7E2F0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arr2 = Address of arr1 + Size of arr1</w:t>
            </w:r>
          </w:p>
          <w:p w14:paraId="3A89DA65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arr2 = 0x10010000 + 80 = 0x10010050</w:t>
            </w:r>
          </w:p>
          <w:p w14:paraId="6BC44CC9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558C19ED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highlight w:val="yellow"/>
                <w:lang w:val="en-AS"/>
              </w:rPr>
              <w:t>Step 2</w:t>
            </w:r>
            <w:r w:rsidRPr="001A795B">
              <w:rPr>
                <w:lang w:val="en-AS"/>
              </w:rPr>
              <w:t>: Calculate the address of arr3.</w:t>
            </w:r>
          </w:p>
          <w:p w14:paraId="7ACB6CA4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Size of arr2 = 4 half-words × 2 bytes/half-word = 8 bytes</w:t>
            </w:r>
          </w:p>
          <w:p w14:paraId="6913BDB8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Address of arr2 + Size of arr2</w:t>
            </w:r>
          </w:p>
          <w:p w14:paraId="35623CA5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0x10010050 + 8 = 0x10010058</w:t>
            </w:r>
          </w:p>
          <w:p w14:paraId="1AC6ABCA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14BD6900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highlight w:val="yellow"/>
                <w:lang w:val="en-AS"/>
              </w:rPr>
              <w:t>Step 3</w:t>
            </w:r>
            <w:r w:rsidRPr="001A795B">
              <w:rPr>
                <w:lang w:val="en-AS"/>
              </w:rPr>
              <w:t>: Calculate the address of str1.</w:t>
            </w:r>
          </w:p>
          <w:p w14:paraId="4171DD6C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Size of arr3 = 100 bytes</w:t>
            </w:r>
          </w:p>
          <w:p w14:paraId="48484975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str1 = Address of arr3 + Size of arr3</w:t>
            </w:r>
          </w:p>
          <w:p w14:paraId="1836E373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str1 = 0x10010058 + 100 = 0x100100BC</w:t>
            </w:r>
          </w:p>
          <w:p w14:paraId="21FA82EA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0CC0735E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highlight w:val="yellow"/>
                <w:lang w:val="en-AS"/>
              </w:rPr>
              <w:t>Step 4</w:t>
            </w:r>
            <w:r w:rsidRPr="001A795B">
              <w:rPr>
                <w:lang w:val="en-AS"/>
              </w:rPr>
              <w:t>: Calculate the address of str2.</w:t>
            </w:r>
          </w:p>
          <w:p w14:paraId="4E16A6A7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Size of str1 = 17 bytes (including null terminator)</w:t>
            </w:r>
          </w:p>
          <w:p w14:paraId="560435C6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str2 = Address of str1 + Size of str1</w:t>
            </w:r>
          </w:p>
          <w:p w14:paraId="7A8FD65A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str2 = 0x100100BC + 17 = 0x100100CD</w:t>
            </w:r>
          </w:p>
          <w:p w14:paraId="33A2A589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7B1F2A56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highlight w:val="yellow"/>
                <w:lang w:val="en-AS"/>
              </w:rPr>
              <w:t>The computed addresses are:</w:t>
            </w:r>
          </w:p>
          <w:p w14:paraId="75A817F4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arr2: 0x10010050</w:t>
            </w:r>
          </w:p>
          <w:p w14:paraId="4CABEF70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arr3: 0x10010058</w:t>
            </w:r>
          </w:p>
          <w:p w14:paraId="7B0D8901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str1: 0x100100BC</w:t>
            </w:r>
          </w:p>
          <w:p w14:paraId="72649D5D" w14:textId="514DEC1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str2: 0x100100CD</w:t>
            </w:r>
          </w:p>
          <w:p w14:paraId="16A62F7D" w14:textId="77777777" w:rsidR="001A795B" w:rsidRPr="001A795B" w:rsidRDefault="001A795B" w:rsidP="001A795B"/>
          <w:p w14:paraId="221780C5" w14:textId="77777777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20F60176" w14:textId="14F38E84" w:rsidR="001A795B" w:rsidRPr="001A795B" w:rsidRDefault="001A795B" w:rsidP="001A795B">
            <w:pPr>
              <w:rPr>
                <w:lang w:val="en-AS"/>
              </w:rPr>
            </w:pPr>
          </w:p>
          <w:p w14:paraId="5C13A990" w14:textId="5EAF1C71" w:rsidR="001A795B" w:rsidRDefault="001A795B" w:rsidP="001A795B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anchor distT="0" distB="0" distL="114300" distR="114300" simplePos="0" relativeHeight="251685888" behindDoc="0" locked="0" layoutInCell="1" allowOverlap="1" wp14:anchorId="503A8974" wp14:editId="65AF8FCF">
                  <wp:simplePos x="0" y="0"/>
                  <wp:positionH relativeFrom="column">
                    <wp:posOffset>42908</wp:posOffset>
                  </wp:positionH>
                  <wp:positionV relativeFrom="paragraph">
                    <wp:posOffset>43089</wp:posOffset>
                  </wp:positionV>
                  <wp:extent cx="6238240" cy="391160"/>
                  <wp:effectExtent l="0" t="0" r="0" b="8890"/>
                  <wp:wrapNone/>
                  <wp:docPr id="402226751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226751" name="صورة 40222675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B7EB56B" w14:textId="77777777" w:rsidR="001A795B" w:rsidRDefault="001A795B" w:rsidP="001A795B">
            <w:pPr>
              <w:rPr>
                <w:lang w:val="en-AS"/>
              </w:rPr>
            </w:pPr>
          </w:p>
          <w:p w14:paraId="5250FE2A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64C4B52C" w14:textId="77777777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66A8402B" w14:textId="77777777" w:rsidR="001A795B" w:rsidRDefault="001A795B" w:rsidP="001A795B">
            <w:pPr>
              <w:rPr>
                <w:lang w:val="en-AS"/>
              </w:rPr>
            </w:pPr>
          </w:p>
          <w:p w14:paraId="0F6F7EE3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0C2572B2" w14:textId="77777777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22CD7059" w14:textId="77777777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01B313E4" w14:textId="6D098F5A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Explain Problem </w:t>
            </w: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2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:</w:t>
            </w:r>
          </w:p>
          <w:p w14:paraId="79BC9B87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0564622D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Given that arr1 is a one-dimensional array of integers and the address of arr1 is 0x10010000, we can calculate the addresses of arr1 and arr1 as follows:</w:t>
            </w:r>
          </w:p>
          <w:p w14:paraId="5EAE765A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77170FF1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 xml:space="preserve">Each integer in the array occupies 4 bytes (since it's </w:t>
            </w:r>
            <w:proofErr w:type="gramStart"/>
            <w:r w:rsidRPr="001A795B">
              <w:rPr>
                <w:lang w:val="en-AS"/>
              </w:rPr>
              <w:t>a .word</w:t>
            </w:r>
            <w:proofErr w:type="gramEnd"/>
            <w:r w:rsidRPr="001A795B">
              <w:rPr>
                <w:lang w:val="en-AS"/>
              </w:rPr>
              <w:t xml:space="preserve"> array). To find the address of a specific element, we add the base address of the array (0x10010000) to the product of the element's index and the size of each element (4 bytes).</w:t>
            </w:r>
          </w:p>
          <w:p w14:paraId="0D04C11F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4ACB8836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arr1 = Base address of arr1 + (Index × Size of each element)</w:t>
            </w:r>
          </w:p>
          <w:p w14:paraId="7D355C9A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arr1 = 0x10010000 + (5 × 4)</w:t>
            </w:r>
          </w:p>
          <w:p w14:paraId="032E69C0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arr1 = 0x10010000 + 20</w:t>
            </w:r>
          </w:p>
          <w:p w14:paraId="269B8A26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arr1 = 0x10010014</w:t>
            </w:r>
          </w:p>
          <w:p w14:paraId="380F8B68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arr1 = Base address of arr1 + (Index × Size of each element)</w:t>
            </w:r>
          </w:p>
          <w:p w14:paraId="4763D6B8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arr1 = 0x10010000 + (17 × 4)</w:t>
            </w:r>
          </w:p>
          <w:p w14:paraId="5C3124B0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arr1 = 0x10010000 + 68</w:t>
            </w:r>
          </w:p>
          <w:p w14:paraId="64595797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arr1 = 0x10010044</w:t>
            </w:r>
          </w:p>
          <w:p w14:paraId="4067E6AF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52822C06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highlight w:val="yellow"/>
                <w:lang w:val="en-AS"/>
              </w:rPr>
              <w:t>The addresses are</w:t>
            </w:r>
            <w:r w:rsidRPr="001A795B">
              <w:rPr>
                <w:lang w:val="en-AS"/>
              </w:rPr>
              <w:t>:</w:t>
            </w:r>
          </w:p>
          <w:p w14:paraId="66DFB8CB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arr1: 0x10010014</w:t>
            </w:r>
          </w:p>
          <w:p w14:paraId="0AB423C6" w14:textId="2FC1430D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arr1: 0x10010044</w:t>
            </w:r>
          </w:p>
          <w:p w14:paraId="4E0ECD9F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606076BE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269C0D82" w14:textId="77777777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650191AC" w14:textId="456ACF4B" w:rsidR="001A795B" w:rsidRPr="001A795B" w:rsidRDefault="001A795B" w:rsidP="001A795B">
            <w:pPr>
              <w:rPr>
                <w:lang w:val="en-AS"/>
              </w:rPr>
            </w:pPr>
          </w:p>
          <w:p w14:paraId="4BBF0C91" w14:textId="2D9F4F55" w:rsidR="001A795B" w:rsidRDefault="001A795B" w:rsidP="001A795B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anchor distT="0" distB="0" distL="114300" distR="114300" simplePos="0" relativeHeight="251686912" behindDoc="0" locked="0" layoutInCell="1" allowOverlap="1" wp14:anchorId="2113DDBF" wp14:editId="66D31248">
                  <wp:simplePos x="0" y="0"/>
                  <wp:positionH relativeFrom="column">
                    <wp:posOffset>42907</wp:posOffset>
                  </wp:positionH>
                  <wp:positionV relativeFrom="paragraph">
                    <wp:posOffset>43089</wp:posOffset>
                  </wp:positionV>
                  <wp:extent cx="6238240" cy="596900"/>
                  <wp:effectExtent l="0" t="0" r="0" b="0"/>
                  <wp:wrapNone/>
                  <wp:docPr id="1883853293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853293" name="صورة 188385329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B51F66E" w14:textId="77777777" w:rsidR="001A795B" w:rsidRDefault="001A795B" w:rsidP="001A795B">
            <w:pPr>
              <w:rPr>
                <w:lang w:val="en-AS"/>
              </w:rPr>
            </w:pPr>
          </w:p>
          <w:p w14:paraId="1267DF69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35F285F4" w14:textId="77777777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2B2ACC3A" w14:textId="39ADAF35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Explain Problem </w:t>
            </w:r>
            <w:r>
              <w:rPr>
                <w:b/>
                <w:bCs/>
                <w:i w:val="0"/>
                <w:iCs w:val="0"/>
                <w:color w:val="FF0000"/>
                <w:lang w:val="en-AS"/>
              </w:rPr>
              <w:t>3</w:t>
            </w: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:</w:t>
            </w:r>
          </w:p>
          <w:p w14:paraId="1AC7C21C" w14:textId="77777777" w:rsidR="001A795B" w:rsidRDefault="001A795B" w:rsidP="001A795B">
            <w:pPr>
              <w:rPr>
                <w:lang w:val="en-AS"/>
              </w:rPr>
            </w:pPr>
          </w:p>
          <w:p w14:paraId="0C361AFD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To calculate the addresses of specific elements in a two-dimensional array like arr3, which is a 20x5 array of bytes, we need to consider the size of each element and the layout of a two-dimensional array in memory.</w:t>
            </w:r>
          </w:p>
          <w:p w14:paraId="07113072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12B60D24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Given that arr3 is a two-dimensional array of bytes with 20 rows and 5 columns, and the base address of arr3 is 0x10010058 (as calculated in the previous response), where each byte occupies 1 byte.</w:t>
            </w:r>
          </w:p>
          <w:p w14:paraId="6D8B3567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6D22DE84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To find the address of a specific element in a two-dimensional array, we use the formula:</w:t>
            </w:r>
          </w:p>
          <w:p w14:paraId="6DBF4FE2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arr3[</w:t>
            </w:r>
            <w:proofErr w:type="spellStart"/>
            <w:r w:rsidRPr="001A795B">
              <w:rPr>
                <w:lang w:val="en-AS"/>
              </w:rPr>
              <w:t>i</w:t>
            </w:r>
            <w:proofErr w:type="spellEnd"/>
            <w:r w:rsidRPr="001A795B">
              <w:rPr>
                <w:lang w:val="en-AS"/>
              </w:rPr>
              <w:t>][j] = Base address of arr3 + ((</w:t>
            </w:r>
            <w:proofErr w:type="spellStart"/>
            <w:r w:rsidRPr="001A795B">
              <w:rPr>
                <w:lang w:val="en-AS"/>
              </w:rPr>
              <w:t>i</w:t>
            </w:r>
            <w:proofErr w:type="spellEnd"/>
            <w:r w:rsidRPr="001A795B">
              <w:rPr>
                <w:lang w:val="en-AS"/>
              </w:rPr>
              <w:t xml:space="preserve"> * number of columns + j) * size of each element)</w:t>
            </w:r>
          </w:p>
          <w:p w14:paraId="7EE246C8" w14:textId="77777777" w:rsidR="001A795B" w:rsidRDefault="001A795B" w:rsidP="001A795B">
            <w:pPr>
              <w:rPr>
                <w:lang w:val="en-AS"/>
              </w:rPr>
            </w:pPr>
          </w:p>
          <w:p w14:paraId="1F2ED753" w14:textId="77777777" w:rsidR="00F45519" w:rsidRDefault="00F45519" w:rsidP="001A795B">
            <w:pPr>
              <w:rPr>
                <w:lang w:val="en-AS"/>
              </w:rPr>
            </w:pPr>
          </w:p>
          <w:p w14:paraId="2975E717" w14:textId="77777777" w:rsidR="00F45519" w:rsidRDefault="00F45519" w:rsidP="001A795B">
            <w:pPr>
              <w:rPr>
                <w:lang w:val="en-AS"/>
              </w:rPr>
            </w:pPr>
          </w:p>
          <w:p w14:paraId="4C4B9782" w14:textId="77777777" w:rsidR="00F45519" w:rsidRDefault="00F45519" w:rsidP="001A795B">
            <w:pPr>
              <w:rPr>
                <w:lang w:val="en-AS"/>
              </w:rPr>
            </w:pPr>
          </w:p>
          <w:p w14:paraId="2437ABB5" w14:textId="77777777" w:rsidR="00F45519" w:rsidRDefault="00F45519" w:rsidP="001A795B">
            <w:pPr>
              <w:rPr>
                <w:lang w:val="en-AS"/>
              </w:rPr>
            </w:pPr>
          </w:p>
          <w:p w14:paraId="03712977" w14:textId="77777777" w:rsidR="00F45519" w:rsidRDefault="00F45519" w:rsidP="001A795B">
            <w:pPr>
              <w:rPr>
                <w:lang w:val="en-AS"/>
              </w:rPr>
            </w:pPr>
          </w:p>
          <w:p w14:paraId="55D7F00B" w14:textId="77777777" w:rsidR="00F45519" w:rsidRPr="001A795B" w:rsidRDefault="00F45519" w:rsidP="001A795B">
            <w:pPr>
              <w:rPr>
                <w:lang w:val="en-AS"/>
              </w:rPr>
            </w:pPr>
          </w:p>
          <w:p w14:paraId="5F687A86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Let's calculate the addresses for the given elements:</w:t>
            </w:r>
          </w:p>
          <w:p w14:paraId="46315666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For arr3:</w:t>
            </w:r>
          </w:p>
          <w:p w14:paraId="3FDD0FAB" w14:textId="77777777" w:rsidR="001A795B" w:rsidRDefault="001A795B" w:rsidP="001A795B">
            <w:pPr>
              <w:rPr>
                <w:lang w:val="en-AS"/>
              </w:rPr>
            </w:pPr>
          </w:p>
          <w:p w14:paraId="6DCC5A39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0x10010058 + ((7 * 5 + 2) * 1)</w:t>
            </w:r>
          </w:p>
          <w:p w14:paraId="53AE2E5F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0x10010058 + (37 * 1)</w:t>
            </w:r>
          </w:p>
          <w:p w14:paraId="5C35E17B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0x10010058 + 37</w:t>
            </w:r>
          </w:p>
          <w:p w14:paraId="1A1805E6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0x1001008F</w:t>
            </w:r>
          </w:p>
          <w:p w14:paraId="7973B17F" w14:textId="77777777" w:rsidR="00F45519" w:rsidRPr="001A795B" w:rsidRDefault="00F45519" w:rsidP="001A795B">
            <w:pPr>
              <w:rPr>
                <w:lang w:val="en-AS"/>
              </w:rPr>
            </w:pPr>
          </w:p>
          <w:p w14:paraId="26A716B5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For arr3:</w:t>
            </w:r>
          </w:p>
          <w:p w14:paraId="731EE289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0x10010058 + ((11 * 5 + 4) * 1)</w:t>
            </w:r>
          </w:p>
          <w:p w14:paraId="02E5983C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0x10010058 + (59 * 1)</w:t>
            </w:r>
          </w:p>
          <w:p w14:paraId="3D0DF004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0x10010058 + 59</w:t>
            </w:r>
          </w:p>
          <w:p w14:paraId="5ABDA877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0x1001008D</w:t>
            </w:r>
          </w:p>
          <w:p w14:paraId="38F4B400" w14:textId="77777777" w:rsid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For arr3:</w:t>
            </w:r>
          </w:p>
          <w:p w14:paraId="0AE5C290" w14:textId="77777777" w:rsidR="00F45519" w:rsidRPr="001A795B" w:rsidRDefault="00F45519" w:rsidP="001A795B">
            <w:pPr>
              <w:rPr>
                <w:lang w:val="en-AS"/>
              </w:rPr>
            </w:pPr>
          </w:p>
          <w:p w14:paraId="1EAA2484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0x10010058 + ((19 * 5 + 3) * 1)</w:t>
            </w:r>
          </w:p>
          <w:p w14:paraId="00479E7E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0x10010058 + (98 * 1)</w:t>
            </w:r>
          </w:p>
          <w:p w14:paraId="569806A3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0x10010058 + 98</w:t>
            </w:r>
          </w:p>
          <w:p w14:paraId="21438445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 = 0x100100A0</w:t>
            </w:r>
          </w:p>
          <w:p w14:paraId="7BA83E74" w14:textId="77777777" w:rsidR="00F45519" w:rsidRDefault="00F45519" w:rsidP="001A795B">
            <w:pPr>
              <w:rPr>
                <w:highlight w:val="yellow"/>
                <w:lang w:val="en-AS"/>
              </w:rPr>
            </w:pPr>
          </w:p>
          <w:p w14:paraId="3635FFE4" w14:textId="2B65CE4E" w:rsidR="001A795B" w:rsidRPr="001A795B" w:rsidRDefault="001A795B" w:rsidP="001A795B">
            <w:pPr>
              <w:rPr>
                <w:lang w:val="en-AS"/>
              </w:rPr>
            </w:pPr>
            <w:r w:rsidRPr="00F45519">
              <w:rPr>
                <w:highlight w:val="yellow"/>
                <w:lang w:val="en-AS"/>
              </w:rPr>
              <w:t>The addresses are:</w:t>
            </w:r>
          </w:p>
          <w:p w14:paraId="50A6A9D7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arr3: 0x1001008F</w:t>
            </w:r>
          </w:p>
          <w:p w14:paraId="24CE790B" w14:textId="77777777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arr3: 0x1001008D</w:t>
            </w:r>
          </w:p>
          <w:p w14:paraId="3565E64A" w14:textId="20066FF8" w:rsidR="001A795B" w:rsidRPr="001A795B" w:rsidRDefault="001A795B" w:rsidP="001A795B">
            <w:pPr>
              <w:rPr>
                <w:lang w:val="en-AS"/>
              </w:rPr>
            </w:pPr>
            <w:r w:rsidRPr="001A795B">
              <w:rPr>
                <w:lang w:val="en-AS"/>
              </w:rPr>
              <w:t>Address of arr3: 0x100100A0</w:t>
            </w:r>
          </w:p>
          <w:p w14:paraId="23E9887E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0D6B8506" w14:textId="77777777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06D62669" w14:textId="00E265E5" w:rsidR="00F45519" w:rsidRPr="00F45519" w:rsidRDefault="00F45519" w:rsidP="00F45519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086BAAF5" wp14:editId="549B9CCA">
                  <wp:extent cx="6238240" cy="563245"/>
                  <wp:effectExtent l="0" t="0" r="0" b="8255"/>
                  <wp:docPr id="1993302091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302091" name="صورة 199330209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56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AE8DB" w14:textId="77777777" w:rsidR="001A795B" w:rsidRDefault="001A795B" w:rsidP="001A795B">
            <w:pPr>
              <w:rPr>
                <w:lang w:val="en-AS"/>
              </w:rPr>
            </w:pPr>
          </w:p>
          <w:p w14:paraId="192403CF" w14:textId="77777777" w:rsidR="001A795B" w:rsidRDefault="001A795B" w:rsidP="001A795B">
            <w:pPr>
              <w:rPr>
                <w:lang w:val="en-AS"/>
              </w:rPr>
            </w:pPr>
          </w:p>
          <w:p w14:paraId="491E54AE" w14:textId="0B8C5436" w:rsidR="00F45519" w:rsidRDefault="00F45519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3A3FF9DC" w14:textId="30A20D1F" w:rsidR="00F45519" w:rsidRDefault="00F45519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7DF01CC7" w14:textId="2BA37EB0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17C6B7F2" w14:textId="3252E182" w:rsidR="00F45519" w:rsidRPr="00F45519" w:rsidRDefault="00F45519" w:rsidP="00F45519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C599124" wp14:editId="4DD011B6">
                  <wp:extent cx="6238240" cy="4144645"/>
                  <wp:effectExtent l="0" t="0" r="0" b="8255"/>
                  <wp:docPr id="127971212" name="صورة 7" descr="صورة تحتوي على نص, لقطة شاشة, برمجيات, صفحة ويب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1212" name="صورة 7" descr="صورة تحتوي على نص, لقطة شاشة, برمجيات, صفحة ويب&#10;&#10;تم إنشاء الوصف تلقائياً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414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S"/>
              </w:rPr>
              <w:drawing>
                <wp:inline distT="0" distB="0" distL="0" distR="0" wp14:anchorId="245B9FE1" wp14:editId="03410B44">
                  <wp:extent cx="5506218" cy="3439005"/>
                  <wp:effectExtent l="0" t="0" r="0" b="9525"/>
                  <wp:docPr id="1427745223" name="صورة 8" descr="صورة تحتوي على نص, لقطة شاشة, عرض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745223" name="صورة 8" descr="صورة تحتوي على نص, لقطة شاشة, عرض, رقم&#10;&#10;تم إنشاء الوصف تلقائياً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343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E516E" w14:textId="77777777" w:rsidR="00F45519" w:rsidRDefault="00F45519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264A232F" w14:textId="77777777" w:rsidR="00F45519" w:rsidRDefault="00F45519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4D00C0AE" w14:textId="77777777" w:rsidR="00F45519" w:rsidRDefault="00F45519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054CBFA7" w14:textId="77777777" w:rsidR="00F45519" w:rsidRDefault="00F45519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7F8CED2F" w14:textId="30ECBE49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The Output </w:t>
            </w:r>
          </w:p>
          <w:p w14:paraId="6645D37D" w14:textId="77777777" w:rsidR="00F45519" w:rsidRDefault="00F45519" w:rsidP="00F45519">
            <w:pPr>
              <w:rPr>
                <w:lang w:val="en-AS"/>
              </w:rPr>
            </w:pPr>
          </w:p>
          <w:p w14:paraId="6F499243" w14:textId="56247782" w:rsidR="00F45519" w:rsidRDefault="00F45519" w:rsidP="00F45519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5009A4F8" wp14:editId="2003BBA5">
                  <wp:extent cx="4201111" cy="3810532"/>
                  <wp:effectExtent l="0" t="0" r="0" b="0"/>
                  <wp:docPr id="1915136390" name="صورة 9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136390" name="صورة 9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381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F5F43" w14:textId="77777777" w:rsidR="00F45519" w:rsidRDefault="00F45519" w:rsidP="00F45519">
            <w:pPr>
              <w:rPr>
                <w:lang w:val="en-AS"/>
              </w:rPr>
            </w:pPr>
          </w:p>
          <w:p w14:paraId="6D4D1104" w14:textId="77777777" w:rsidR="00F45519" w:rsidRPr="00F45519" w:rsidRDefault="00F45519" w:rsidP="00F45519">
            <w:pPr>
              <w:rPr>
                <w:lang w:val="en-AS"/>
              </w:rPr>
            </w:pPr>
          </w:p>
          <w:p w14:paraId="5C741DAE" w14:textId="77777777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 xml:space="preserve">Problem </w:t>
            </w:r>
            <w:proofErr w:type="gramStart"/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Statement :</w:t>
            </w:r>
            <w:proofErr w:type="gramEnd"/>
          </w:p>
          <w:p w14:paraId="286FB51D" w14:textId="4141D9DE" w:rsidR="007E16F4" w:rsidRPr="007E16F4" w:rsidRDefault="007E16F4" w:rsidP="007E16F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64FE3D5" wp14:editId="59A89CAD">
                  <wp:extent cx="6238240" cy="2545080"/>
                  <wp:effectExtent l="0" t="0" r="0" b="7620"/>
                  <wp:docPr id="150754895" name="صورة 10" descr="صورة تحتوي على نص, لقطة شاشة, الخط, الجبر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54895" name="صورة 10" descr="صورة تحتوي على نص, لقطة شاشة, الخط, الجبر&#10;&#10;تم إنشاء الوصف تلقائياً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254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394EB" w14:textId="77777777" w:rsidR="001A795B" w:rsidRDefault="001A795B" w:rsidP="001A795B">
            <w:pPr>
              <w:rPr>
                <w:lang w:val="en-AS"/>
              </w:rPr>
            </w:pPr>
          </w:p>
          <w:p w14:paraId="3794ED1D" w14:textId="77777777" w:rsidR="001A795B" w:rsidRDefault="001A795B" w:rsidP="001A795B">
            <w:pPr>
              <w:rPr>
                <w:lang w:val="en-AS"/>
              </w:rPr>
            </w:pPr>
          </w:p>
          <w:p w14:paraId="6759412F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66268522" w14:textId="77777777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7D6664A9" w14:textId="77777777" w:rsidR="007E16F4" w:rsidRDefault="007E16F4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4EC60AEB" w14:textId="77777777" w:rsidR="007E16F4" w:rsidRDefault="007E16F4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24528062" w14:textId="77777777" w:rsidR="007E16F4" w:rsidRDefault="007E16F4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</w:p>
          <w:p w14:paraId="6ECE5A1E" w14:textId="1E9DBC6E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t>The Code</w:t>
            </w:r>
          </w:p>
          <w:p w14:paraId="757EA1A6" w14:textId="77777777" w:rsidR="007E16F4" w:rsidRDefault="007E16F4" w:rsidP="007E16F4">
            <w:pPr>
              <w:rPr>
                <w:lang w:val="en-AS"/>
              </w:rPr>
            </w:pPr>
          </w:p>
          <w:p w14:paraId="6FFC7D8B" w14:textId="41401EE4" w:rsidR="007E16F4" w:rsidRDefault="007E16F4" w:rsidP="007E16F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1FDCCF63" wp14:editId="49855845">
                  <wp:extent cx="6238240" cy="3238500"/>
                  <wp:effectExtent l="0" t="0" r="0" b="0"/>
                  <wp:docPr id="2031899509" name="صورة 12" descr="صورة تحتوي على نص, لقطة شاشة, برمجيات, صفحة ويب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899509" name="صورة 12" descr="صورة تحتوي على نص, لقطة شاشة, برمجيات, صفحة ويب&#10;&#10;تم إنشاء الوصف تلقائياً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S"/>
              </w:rPr>
              <w:drawing>
                <wp:inline distT="0" distB="0" distL="0" distR="0" wp14:anchorId="7CEA8131" wp14:editId="3DC16E52">
                  <wp:extent cx="6238240" cy="4377690"/>
                  <wp:effectExtent l="0" t="0" r="0" b="3810"/>
                  <wp:docPr id="2138185767" name="صورة 13" descr="صورة تحتوي على نص, لقطة شاشة, عرض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185767" name="صورة 13" descr="صورة تحتوي على نص, لقطة شاشة, عرض, برمجيات&#10;&#10;تم إنشاء الوصف تلقائياً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437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S"/>
              </w:rPr>
              <w:lastRenderedPageBreak/>
              <w:drawing>
                <wp:inline distT="0" distB="0" distL="0" distR="0" wp14:anchorId="2CB79F51" wp14:editId="473B44A4">
                  <wp:extent cx="6238240" cy="4961255"/>
                  <wp:effectExtent l="0" t="0" r="0" b="0"/>
                  <wp:docPr id="139067426" name="صورة 14" descr="صورة تحتوي على نص, لقطة شاشة, عرض, برمجيات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67426" name="صورة 14" descr="صورة تحتوي على نص, لقطة شاشة, عرض, برمجيات&#10;&#10;تم إنشاء الوصف تلقائياً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8240" cy="496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S"/>
              </w:rPr>
              <w:lastRenderedPageBreak/>
              <w:drawing>
                <wp:inline distT="0" distB="0" distL="0" distR="0" wp14:anchorId="38CC80D8" wp14:editId="7DEB1CA3">
                  <wp:extent cx="4515480" cy="4020111"/>
                  <wp:effectExtent l="0" t="0" r="0" b="0"/>
                  <wp:docPr id="2141307340" name="صورة 15" descr="صورة تحتوي على نص, لقطة شاشة, الخط, عرض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307340" name="صورة 15" descr="صورة تحتوي على نص, لقطة شاشة, الخط, عرض&#10;&#10;تم إنشاء الوصف تلقائياً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4020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AS"/>
              </w:rPr>
              <w:drawing>
                <wp:inline distT="0" distB="0" distL="0" distR="0" wp14:anchorId="53EDF7B4" wp14:editId="4BB4BF24">
                  <wp:extent cx="3439005" cy="3048425"/>
                  <wp:effectExtent l="0" t="0" r="9525" b="0"/>
                  <wp:docPr id="1589491674" name="صورة 16" descr="صورة تحتوي على نص, لقطة شاشة, الخط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491674" name="صورة 16" descr="صورة تحتوي على نص, لقطة شاشة, الخط&#10;&#10;تم إنشاء الوصف تلقائياً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304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D2AFC" w14:textId="77777777" w:rsidR="007E16F4" w:rsidRDefault="007E16F4" w:rsidP="007E16F4">
            <w:pPr>
              <w:rPr>
                <w:lang w:val="en-AS"/>
              </w:rPr>
            </w:pPr>
          </w:p>
          <w:p w14:paraId="683ADC5A" w14:textId="77777777" w:rsidR="007E16F4" w:rsidRPr="007E16F4" w:rsidRDefault="007E16F4" w:rsidP="007E16F4">
            <w:pPr>
              <w:rPr>
                <w:lang w:val="en-AS"/>
              </w:rPr>
            </w:pPr>
          </w:p>
          <w:p w14:paraId="76707498" w14:textId="77777777" w:rsidR="007E16F4" w:rsidRDefault="007E16F4" w:rsidP="007E16F4">
            <w:pPr>
              <w:rPr>
                <w:lang w:val="en-AS"/>
              </w:rPr>
            </w:pPr>
          </w:p>
          <w:p w14:paraId="52CCABA3" w14:textId="77777777" w:rsidR="007E16F4" w:rsidRDefault="007E16F4" w:rsidP="007E16F4">
            <w:pPr>
              <w:rPr>
                <w:lang w:val="en-AS"/>
              </w:rPr>
            </w:pPr>
          </w:p>
          <w:p w14:paraId="35427429" w14:textId="77777777" w:rsidR="007E16F4" w:rsidRPr="007E16F4" w:rsidRDefault="007E16F4" w:rsidP="007E16F4">
            <w:pPr>
              <w:rPr>
                <w:lang w:val="en-AS"/>
              </w:rPr>
            </w:pPr>
          </w:p>
          <w:p w14:paraId="7D6418E5" w14:textId="77777777" w:rsidR="001A795B" w:rsidRDefault="001A795B" w:rsidP="001A795B">
            <w:pPr>
              <w:pStyle w:val="4"/>
              <w:rPr>
                <w:b/>
                <w:bCs/>
                <w:i w:val="0"/>
                <w:iCs w:val="0"/>
                <w:color w:val="FF0000"/>
                <w:lang w:val="en-AS"/>
              </w:rPr>
            </w:pPr>
            <w:r w:rsidRPr="009B6595">
              <w:rPr>
                <w:b/>
                <w:bCs/>
                <w:i w:val="0"/>
                <w:iCs w:val="0"/>
                <w:color w:val="FF0000"/>
                <w:lang w:val="en-AS"/>
              </w:rPr>
              <w:lastRenderedPageBreak/>
              <w:t xml:space="preserve">The Output </w:t>
            </w:r>
          </w:p>
          <w:p w14:paraId="2D35D342" w14:textId="7989AE7C" w:rsidR="007E16F4" w:rsidRPr="007E16F4" w:rsidRDefault="007E16F4" w:rsidP="007E16F4">
            <w:pPr>
              <w:rPr>
                <w:lang w:val="en-AS"/>
              </w:rPr>
            </w:pPr>
            <w:r>
              <w:rPr>
                <w:noProof/>
                <w:lang w:val="en-AS"/>
              </w:rPr>
              <w:drawing>
                <wp:inline distT="0" distB="0" distL="0" distR="0" wp14:anchorId="31F7CB53" wp14:editId="2D08D551">
                  <wp:extent cx="3505689" cy="1819529"/>
                  <wp:effectExtent l="0" t="0" r="0" b="9525"/>
                  <wp:docPr id="2060995074" name="صورة 11" descr="صورة تحتوي على نص, لقطة شاشة, الخط, رقم&#10;&#10;تم إنشاء الوصف تلقائيا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995074" name="صورة 11" descr="صورة تحتوي على نص, لقطة شاشة, الخط, رقم&#10;&#10;تم إنشاء الوصف تلقائياً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2F2DD" w14:textId="77777777" w:rsidR="001A795B" w:rsidRPr="001A795B" w:rsidRDefault="001A795B" w:rsidP="001A795B">
            <w:pPr>
              <w:rPr>
                <w:lang w:val="en-AS"/>
              </w:rPr>
            </w:pPr>
          </w:p>
          <w:p w14:paraId="4D0D6F57" w14:textId="43D810ED" w:rsidR="001A795B" w:rsidRPr="009B6595" w:rsidRDefault="001A795B" w:rsidP="001A795B">
            <w:pPr>
              <w:rPr>
                <w:lang w:val="en-AS"/>
              </w:rPr>
            </w:pPr>
          </w:p>
        </w:tc>
        <w:tc>
          <w:tcPr>
            <w:tcW w:w="421" w:type="dxa"/>
            <w:shd w:val="clear" w:color="auto" w:fill="EDF0F4" w:themeFill="accent3"/>
          </w:tcPr>
          <w:p w14:paraId="17754B0E" w14:textId="77777777" w:rsidR="001205A1" w:rsidRPr="003A798E" w:rsidRDefault="001205A1"/>
        </w:tc>
      </w:tr>
      <w:tr w:rsidR="001205A1" w:rsidRPr="003A798E" w14:paraId="2A80D0CF" w14:textId="77777777" w:rsidTr="00A24793">
        <w:trPr>
          <w:trHeight w:val="8100"/>
        </w:trPr>
        <w:tc>
          <w:tcPr>
            <w:tcW w:w="421" w:type="dxa"/>
            <w:shd w:val="clear" w:color="auto" w:fill="EDF0F4" w:themeFill="accent3"/>
          </w:tcPr>
          <w:p w14:paraId="1ACB5EC7" w14:textId="77777777" w:rsidR="00A81248" w:rsidRPr="00B628AF" w:rsidRDefault="00A81248">
            <w:pPr>
              <w:rPr>
                <w:color w:val="FF0000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0FF230BA" w14:textId="4D46B165" w:rsidR="00AA6192" w:rsidRPr="00A80247" w:rsidRDefault="00AA6192" w:rsidP="006C6124">
            <w:pPr>
              <w:pStyle w:val="Text"/>
              <w:ind w:left="360"/>
              <w:rPr>
                <w:i w:val="0"/>
                <w:iCs/>
                <w:color w:val="0D0D0D" w:themeColor="text1" w:themeTint="F2"/>
                <w:lang w:val="en-AS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7BB0469B" w14:textId="77777777" w:rsidR="00E26FF4" w:rsidRDefault="00E26FF4" w:rsidP="00A24793">
            <w:pPr>
              <w:jc w:val="right"/>
            </w:pPr>
          </w:p>
          <w:p w14:paraId="5943FC87" w14:textId="4A44B352" w:rsidR="00A81248" w:rsidRPr="003A798E" w:rsidRDefault="00A81248" w:rsidP="00A24793">
            <w:pPr>
              <w:jc w:val="right"/>
            </w:pPr>
          </w:p>
        </w:tc>
        <w:tc>
          <w:tcPr>
            <w:tcW w:w="421" w:type="dxa"/>
            <w:shd w:val="clear" w:color="auto" w:fill="EDF0F4" w:themeFill="accent3"/>
          </w:tcPr>
          <w:p w14:paraId="203BA049" w14:textId="77777777" w:rsidR="00A81248" w:rsidRPr="003A798E" w:rsidRDefault="00A81248"/>
        </w:tc>
      </w:tr>
    </w:tbl>
    <w:p w14:paraId="5BAFD15A" w14:textId="0B2EE425" w:rsidR="00A81248" w:rsidRPr="00F60206" w:rsidRDefault="00A81248" w:rsidP="006C6124">
      <w:pPr>
        <w:rPr>
          <w:lang w:val="en-AS"/>
        </w:rPr>
      </w:pPr>
    </w:p>
    <w:sectPr w:rsidR="00A81248" w:rsidRPr="00F60206" w:rsidSect="00D73262">
      <w:footerReference w:type="even" r:id="rId23"/>
      <w:footerReference w:type="default" r:id="rId24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20B5CA" w14:textId="77777777" w:rsidR="002E3CFF" w:rsidRDefault="002E3CFF" w:rsidP="001205A1">
      <w:r>
        <w:separator/>
      </w:r>
    </w:p>
  </w:endnote>
  <w:endnote w:type="continuationSeparator" w:id="0">
    <w:p w14:paraId="5C1F451D" w14:textId="77777777" w:rsidR="002E3CFF" w:rsidRDefault="002E3CFF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1697884697"/>
      <w:docPartObj>
        <w:docPartGallery w:val="Page Numbers (Bottom of Page)"/>
        <w:docPartUnique/>
      </w:docPartObj>
    </w:sdtPr>
    <w:sdtContent>
      <w:p w14:paraId="13B5ADA9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7B0740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3BD3D95A" w14:textId="77777777" w:rsidR="001205A1" w:rsidRDefault="001205A1" w:rsidP="001205A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1041358343"/>
      <w:docPartObj>
        <w:docPartGallery w:val="Page Numbers (Bottom of Page)"/>
        <w:docPartUnique/>
      </w:docPartObj>
    </w:sdtPr>
    <w:sdtContent>
      <w:p w14:paraId="23E9F97A" w14:textId="77777777" w:rsidR="001205A1" w:rsidRDefault="001205A1" w:rsidP="001739D4">
        <w:pPr>
          <w:pStyle w:val="a6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C66528">
          <w:rPr>
            <w:rStyle w:val="a7"/>
            <w:noProof/>
          </w:rPr>
          <w:t>4</w:t>
        </w:r>
        <w:r>
          <w:rPr>
            <w:rStyle w:val="a7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14:paraId="06BB3D99" w14:textId="77777777" w:rsidTr="005F4F46">
      <w:tc>
        <w:tcPr>
          <w:tcW w:w="5395" w:type="dxa"/>
        </w:tcPr>
        <w:p w14:paraId="62149150" w14:textId="078E494C" w:rsidR="001205A1" w:rsidRPr="001205A1" w:rsidRDefault="001205A1" w:rsidP="00C66528">
          <w:pPr>
            <w:pStyle w:val="a6"/>
          </w:pPr>
        </w:p>
      </w:tc>
      <w:tc>
        <w:tcPr>
          <w:tcW w:w="5395" w:type="dxa"/>
        </w:tcPr>
        <w:p w14:paraId="4A179BA7" w14:textId="77777777" w:rsidR="001205A1" w:rsidRPr="001205A1" w:rsidRDefault="001205A1" w:rsidP="001205A1">
          <w:pPr>
            <w:pStyle w:val="a6"/>
          </w:pPr>
          <w:r w:rsidRPr="001205A1">
            <w:t xml:space="preserve">   </w:t>
          </w:r>
        </w:p>
      </w:tc>
    </w:tr>
  </w:tbl>
  <w:p w14:paraId="5836C796" w14:textId="77777777" w:rsidR="001205A1" w:rsidRDefault="001205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C12ACA" w14:textId="77777777" w:rsidR="002E3CFF" w:rsidRDefault="002E3CFF" w:rsidP="001205A1">
      <w:r>
        <w:separator/>
      </w:r>
    </w:p>
  </w:footnote>
  <w:footnote w:type="continuationSeparator" w:id="0">
    <w:p w14:paraId="2842A4B4" w14:textId="77777777" w:rsidR="002E3CFF" w:rsidRDefault="002E3CFF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194B"/>
    <w:multiLevelType w:val="hybridMultilevel"/>
    <w:tmpl w:val="B874ADDE"/>
    <w:lvl w:ilvl="0" w:tplc="CC6257DC">
      <w:start w:val="1"/>
      <w:numFmt w:val="decimal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20DA3"/>
    <w:multiLevelType w:val="hybridMultilevel"/>
    <w:tmpl w:val="747E7D72"/>
    <w:lvl w:ilvl="0" w:tplc="0498BC6E">
      <w:numFmt w:val="decimal"/>
      <w:lvlText w:val="%1"/>
      <w:lvlJc w:val="left"/>
      <w:pPr>
        <w:ind w:left="1164" w:hanging="4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4E2C35"/>
    <w:multiLevelType w:val="hybridMultilevel"/>
    <w:tmpl w:val="5AB65F74"/>
    <w:lvl w:ilvl="0" w:tplc="2154FD06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164D9"/>
    <w:multiLevelType w:val="hybridMultilevel"/>
    <w:tmpl w:val="5B1E2298"/>
    <w:lvl w:ilvl="0" w:tplc="78A8399A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424CA3"/>
    <w:multiLevelType w:val="hybridMultilevel"/>
    <w:tmpl w:val="71A2D3B2"/>
    <w:lvl w:ilvl="0" w:tplc="E5605A5E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C1945"/>
    <w:multiLevelType w:val="hybridMultilevel"/>
    <w:tmpl w:val="FB5ED192"/>
    <w:lvl w:ilvl="0" w:tplc="936C0960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8E66F88"/>
    <w:multiLevelType w:val="hybridMultilevel"/>
    <w:tmpl w:val="E15E923A"/>
    <w:lvl w:ilvl="0" w:tplc="D3FE5C8C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6434A"/>
    <w:multiLevelType w:val="hybridMultilevel"/>
    <w:tmpl w:val="8AF8CC08"/>
    <w:lvl w:ilvl="0" w:tplc="E6169D0E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507C28"/>
    <w:multiLevelType w:val="hybridMultilevel"/>
    <w:tmpl w:val="E14E2554"/>
    <w:lvl w:ilvl="0" w:tplc="E932ACF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99897">
    <w:abstractNumId w:val="7"/>
  </w:num>
  <w:num w:numId="2" w16cid:durableId="622005391">
    <w:abstractNumId w:val="0"/>
  </w:num>
  <w:num w:numId="3" w16cid:durableId="1320425559">
    <w:abstractNumId w:val="8"/>
  </w:num>
  <w:num w:numId="4" w16cid:durableId="501893177">
    <w:abstractNumId w:val="6"/>
  </w:num>
  <w:num w:numId="5" w16cid:durableId="389351305">
    <w:abstractNumId w:val="5"/>
  </w:num>
  <w:num w:numId="6" w16cid:durableId="561139546">
    <w:abstractNumId w:val="1"/>
  </w:num>
  <w:num w:numId="7" w16cid:durableId="639263071">
    <w:abstractNumId w:val="3"/>
  </w:num>
  <w:num w:numId="8" w16cid:durableId="510144392">
    <w:abstractNumId w:val="4"/>
  </w:num>
  <w:num w:numId="9" w16cid:durableId="1199469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8AF"/>
    <w:rsid w:val="000047F8"/>
    <w:rsid w:val="000C4ED1"/>
    <w:rsid w:val="000F7E33"/>
    <w:rsid w:val="001205A1"/>
    <w:rsid w:val="00142538"/>
    <w:rsid w:val="00154D3B"/>
    <w:rsid w:val="001A51A8"/>
    <w:rsid w:val="001A795B"/>
    <w:rsid w:val="001D7B6E"/>
    <w:rsid w:val="00225F56"/>
    <w:rsid w:val="002729B6"/>
    <w:rsid w:val="002877E8"/>
    <w:rsid w:val="002E3CFF"/>
    <w:rsid w:val="002E7C4E"/>
    <w:rsid w:val="002F26D7"/>
    <w:rsid w:val="0031055C"/>
    <w:rsid w:val="003317AD"/>
    <w:rsid w:val="00352490"/>
    <w:rsid w:val="00371EE1"/>
    <w:rsid w:val="003A798E"/>
    <w:rsid w:val="00425A99"/>
    <w:rsid w:val="0047527A"/>
    <w:rsid w:val="005E6B25"/>
    <w:rsid w:val="005F4F46"/>
    <w:rsid w:val="006C60E6"/>
    <w:rsid w:val="006C6124"/>
    <w:rsid w:val="006F508F"/>
    <w:rsid w:val="007B0740"/>
    <w:rsid w:val="007C1BAB"/>
    <w:rsid w:val="007E16F4"/>
    <w:rsid w:val="00860037"/>
    <w:rsid w:val="009B6595"/>
    <w:rsid w:val="009C6907"/>
    <w:rsid w:val="009F5A90"/>
    <w:rsid w:val="00A15CF7"/>
    <w:rsid w:val="00A24793"/>
    <w:rsid w:val="00A80247"/>
    <w:rsid w:val="00A81248"/>
    <w:rsid w:val="00A90FB2"/>
    <w:rsid w:val="00AA6192"/>
    <w:rsid w:val="00B628AF"/>
    <w:rsid w:val="00BA0285"/>
    <w:rsid w:val="00C325F7"/>
    <w:rsid w:val="00C66528"/>
    <w:rsid w:val="00C915F0"/>
    <w:rsid w:val="00CE14FC"/>
    <w:rsid w:val="00D73262"/>
    <w:rsid w:val="00E26FF4"/>
    <w:rsid w:val="00E339AD"/>
    <w:rsid w:val="00F22315"/>
    <w:rsid w:val="00F45519"/>
    <w:rsid w:val="00F60206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F8A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6"/>
    <w:qFormat/>
    <w:rsid w:val="00FC49AE"/>
  </w:style>
  <w:style w:type="paragraph" w:styleId="1">
    <w:name w:val="heading 1"/>
    <w:basedOn w:val="a"/>
    <w:next w:val="a"/>
    <w:link w:val="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2">
    <w:name w:val="heading 2"/>
    <w:basedOn w:val="a"/>
    <w:next w:val="a"/>
    <w:link w:val="2Char"/>
    <w:uiPriority w:val="1"/>
    <w:qFormat/>
    <w:rsid w:val="006F508F"/>
    <w:pPr>
      <w:keepNext/>
      <w:keepLines/>
      <w:outlineLvl w:val="1"/>
    </w:pPr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styleId="3">
    <w:name w:val="heading 3"/>
    <w:basedOn w:val="a"/>
    <w:next w:val="a"/>
    <w:link w:val="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4">
    <w:name w:val="heading 4"/>
    <w:basedOn w:val="a"/>
    <w:next w:val="a"/>
    <w:link w:val="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5">
    <w:name w:val="heading 5"/>
    <w:basedOn w:val="a"/>
    <w:next w:val="a"/>
    <w:link w:val="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1Char">
    <w:name w:val="العنوان 1 Char"/>
    <w:basedOn w:val="a0"/>
    <w:link w:val="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2Char">
    <w:name w:val="عنوان 2 Char"/>
    <w:basedOn w:val="a0"/>
    <w:link w:val="2"/>
    <w:uiPriority w:val="1"/>
    <w:rsid w:val="006F508F"/>
    <w:rPr>
      <w:rFonts w:eastAsiaTheme="majorEastAsia" w:cstheme="majorBidi"/>
      <w:i/>
      <w:color w:val="009095" w:themeColor="accent2" w:themeShade="BF"/>
      <w:sz w:val="42"/>
      <w:szCs w:val="26"/>
    </w:rPr>
  </w:style>
  <w:style w:type="paragraph" w:customStyle="1" w:styleId="GraphicAnchor">
    <w:name w:val="Graphic Anchor"/>
    <w:basedOn w:val="a"/>
    <w:uiPriority w:val="7"/>
    <w:qFormat/>
    <w:rsid w:val="00A81248"/>
    <w:rPr>
      <w:sz w:val="10"/>
    </w:rPr>
  </w:style>
  <w:style w:type="character" w:customStyle="1" w:styleId="3Char">
    <w:name w:val="عنوان 3 Char"/>
    <w:basedOn w:val="a0"/>
    <w:link w:val="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4Char">
    <w:name w:val="عنوان 4 Char"/>
    <w:basedOn w:val="a0"/>
    <w:link w:val="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a"/>
    <w:uiPriority w:val="5"/>
    <w:qFormat/>
    <w:rsid w:val="00C66528"/>
    <w:rPr>
      <w:i/>
      <w:color w:val="000000" w:themeColor="text1"/>
      <w:sz w:val="28"/>
    </w:rPr>
  </w:style>
  <w:style w:type="paragraph" w:styleId="a5">
    <w:name w:val="header"/>
    <w:basedOn w:val="a"/>
    <w:link w:val="Char0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5"/>
    <w:uiPriority w:val="99"/>
    <w:rsid w:val="00C66528"/>
  </w:style>
  <w:style w:type="paragraph" w:styleId="a6">
    <w:name w:val="footer"/>
    <w:basedOn w:val="a"/>
    <w:link w:val="Char1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Char1">
    <w:name w:val="تذييل الصفحة Char"/>
    <w:basedOn w:val="a0"/>
    <w:link w:val="a6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a7">
    <w:name w:val="page number"/>
    <w:basedOn w:val="a0"/>
    <w:uiPriority w:val="99"/>
    <w:semiHidden/>
    <w:rsid w:val="001205A1"/>
  </w:style>
  <w:style w:type="character" w:customStyle="1" w:styleId="5Char">
    <w:name w:val="عنوان 5 Char"/>
    <w:basedOn w:val="a0"/>
    <w:link w:val="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a8">
    <w:name w:val="Placeholder Text"/>
    <w:basedOn w:val="a0"/>
    <w:uiPriority w:val="99"/>
    <w:semiHidden/>
    <w:rsid w:val="00C66528"/>
    <w:rPr>
      <w:color w:val="808080"/>
    </w:rPr>
  </w:style>
  <w:style w:type="character" w:styleId="a9">
    <w:name w:val="Emphasis"/>
    <w:basedOn w:val="a0"/>
    <w:uiPriority w:val="20"/>
    <w:qFormat/>
    <w:rsid w:val="006F508F"/>
    <w:rPr>
      <w:i w:val="0"/>
      <w:iCs/>
      <w:color w:val="009095" w:themeColor="accent2" w:themeShade="BF"/>
    </w:rPr>
  </w:style>
  <w:style w:type="paragraph" w:styleId="aa">
    <w:name w:val="Quote"/>
    <w:basedOn w:val="a"/>
    <w:next w:val="a"/>
    <w:link w:val="Char2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Char2">
    <w:name w:val="اقتباس Char"/>
    <w:basedOn w:val="a0"/>
    <w:link w:val="aa"/>
    <w:uiPriority w:val="29"/>
    <w:rsid w:val="00FC49AE"/>
    <w:rPr>
      <w:rFonts w:asciiTheme="majorHAnsi" w:hAnsiTheme="majorHAnsi"/>
      <w:iCs/>
      <w:color w:val="123869" w:themeColor="accent1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4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800">
              <w:marLeft w:val="0"/>
              <w:marRight w:val="0"/>
              <w:marTop w:val="0"/>
              <w:marBottom w:val="12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96930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2662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9344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7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0656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2885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6978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1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a%20Mohamed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11</Pages>
  <Words>569</Words>
  <Characters>3246</Characters>
  <Application>Microsoft Office Word</Application>
  <DocSecurity>0</DocSecurity>
  <Lines>27</Lines>
  <Paragraphs>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2024-05-21T16:14:00Z</dcterms:created>
  <dcterms:modified xsi:type="dcterms:W3CDTF">2024-05-21T17:52:00Z</dcterms:modified>
</cp:coreProperties>
</file>