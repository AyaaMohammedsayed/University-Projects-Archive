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0B2C4A9C" w14:textId="77777777" w:rsidTr="00FB65B8">
        <w:tc>
          <w:tcPr>
            <w:tcW w:w="5395" w:type="dxa"/>
          </w:tcPr>
          <w:p w14:paraId="0D6C3C5A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C53F009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051298D9" w14:textId="77777777" w:rsidTr="00FB65B8">
        <w:trPr>
          <w:trHeight w:val="2719"/>
        </w:trPr>
        <w:tc>
          <w:tcPr>
            <w:tcW w:w="5395" w:type="dxa"/>
          </w:tcPr>
          <w:p w14:paraId="3D370522" w14:textId="007248E4" w:rsidR="00A81248" w:rsidRPr="00B628AF" w:rsidRDefault="009B6595" w:rsidP="00C66528">
            <w:pPr>
              <w:pStyle w:val="1"/>
              <w:rPr>
                <w:lang w:val="en-AS"/>
              </w:rPr>
            </w:pPr>
            <w:r>
              <w:rPr>
                <w:lang w:val="en-AS"/>
              </w:rPr>
              <w:t>Report</w:t>
            </w:r>
            <w:r w:rsidR="00B628AF">
              <w:rPr>
                <w:lang w:val="en-AS"/>
              </w:rPr>
              <w:br/>
              <w:t>LAB</w:t>
            </w:r>
            <w:r w:rsidR="009D1FC4">
              <w:rPr>
                <w:lang w:val="en-AS"/>
              </w:rPr>
              <w:t>7</w:t>
            </w:r>
          </w:p>
        </w:tc>
        <w:tc>
          <w:tcPr>
            <w:tcW w:w="5395" w:type="dxa"/>
          </w:tcPr>
          <w:p w14:paraId="02CCC79E" w14:textId="77777777" w:rsidR="00A81248" w:rsidRPr="003A798E" w:rsidRDefault="00A81248"/>
        </w:tc>
      </w:tr>
      <w:tr w:rsidR="00A81248" w:rsidRPr="003A798E" w14:paraId="6D2C1FC1" w14:textId="77777777" w:rsidTr="00FB65B8">
        <w:trPr>
          <w:trHeight w:val="8059"/>
        </w:trPr>
        <w:tc>
          <w:tcPr>
            <w:tcW w:w="5395" w:type="dxa"/>
          </w:tcPr>
          <w:p w14:paraId="357E62E6" w14:textId="77777777" w:rsidR="00A81248" w:rsidRPr="003A798E" w:rsidRDefault="00A81248"/>
        </w:tc>
        <w:tc>
          <w:tcPr>
            <w:tcW w:w="5395" w:type="dxa"/>
          </w:tcPr>
          <w:p w14:paraId="4CA4E683" w14:textId="77777777" w:rsidR="00A81248" w:rsidRPr="003A798E" w:rsidRDefault="00A81248"/>
        </w:tc>
      </w:tr>
      <w:tr w:rsidR="00A81248" w:rsidRPr="003A798E" w14:paraId="650DF776" w14:textId="77777777" w:rsidTr="00FB65B8">
        <w:trPr>
          <w:trHeight w:val="1299"/>
        </w:trPr>
        <w:tc>
          <w:tcPr>
            <w:tcW w:w="5395" w:type="dxa"/>
          </w:tcPr>
          <w:p w14:paraId="50CB2C18" w14:textId="77777777" w:rsidR="00A81248" w:rsidRPr="003A798E" w:rsidRDefault="00A81248"/>
        </w:tc>
        <w:tc>
          <w:tcPr>
            <w:tcW w:w="5395" w:type="dxa"/>
          </w:tcPr>
          <w:p w14:paraId="1D676DA9" w14:textId="572A7E84" w:rsidR="00A81248" w:rsidRPr="003A798E" w:rsidRDefault="00A81248" w:rsidP="00A81248">
            <w:pPr>
              <w:pStyle w:val="2"/>
            </w:pPr>
          </w:p>
          <w:p w14:paraId="23E6B72D" w14:textId="15E07AB7" w:rsidR="00A81248" w:rsidRPr="00B628AF" w:rsidRDefault="00B628AF" w:rsidP="00C6652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AYA MOHAMED</w:t>
            </w:r>
          </w:p>
        </w:tc>
      </w:tr>
      <w:tr w:rsidR="00A81248" w:rsidRPr="003A798E" w14:paraId="34130282" w14:textId="77777777" w:rsidTr="00FB65B8">
        <w:trPr>
          <w:trHeight w:val="1402"/>
        </w:trPr>
        <w:tc>
          <w:tcPr>
            <w:tcW w:w="5395" w:type="dxa"/>
          </w:tcPr>
          <w:p w14:paraId="63DB59F5" w14:textId="77777777" w:rsidR="00A81248" w:rsidRPr="003A798E" w:rsidRDefault="00A81248"/>
        </w:tc>
        <w:tc>
          <w:tcPr>
            <w:tcW w:w="5395" w:type="dxa"/>
          </w:tcPr>
          <w:p w14:paraId="71170203" w14:textId="2ACD76AA" w:rsidR="00A81248" w:rsidRPr="003A798E" w:rsidRDefault="00B628AF" w:rsidP="00A81248">
            <w:pPr>
              <w:pStyle w:val="2"/>
            </w:pPr>
            <w:r>
              <w:rPr>
                <w:lang w:val="en-AS"/>
              </w:rPr>
              <w:t>SEC: 1</w:t>
            </w:r>
            <w:r w:rsidR="00C66528" w:rsidRPr="003A798E">
              <w:t xml:space="preserve"> </w:t>
            </w:r>
          </w:p>
          <w:p w14:paraId="1AB53084" w14:textId="1873F52B" w:rsidR="00A81248" w:rsidRPr="00B628AF" w:rsidRDefault="00B628AF" w:rsidP="00A8124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B.NO: 9</w:t>
            </w:r>
          </w:p>
        </w:tc>
      </w:tr>
    </w:tbl>
    <w:p w14:paraId="585404CD" w14:textId="77777777" w:rsidR="000C4ED1" w:rsidRPr="003A798E" w:rsidRDefault="006F508F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FF5B5B" wp14:editId="19606B4E">
                <wp:simplePos x="0" y="0"/>
                <wp:positionH relativeFrom="margin">
                  <wp:posOffset>-460375</wp:posOffset>
                </wp:positionH>
                <wp:positionV relativeFrom="page">
                  <wp:posOffset>13970</wp:posOffset>
                </wp:positionV>
                <wp:extent cx="7772400" cy="10054800"/>
                <wp:effectExtent l="0" t="0" r="0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8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BF5E4F" id="Group 1" o:spid="_x0000_s1026" alt="&quot;&quot;" style="position:absolute;margin-left:-36.25pt;margin-top:1.1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 anchory="page"/>
              </v:group>
            </w:pict>
          </mc:Fallback>
        </mc:AlternateContent>
      </w: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3A798E" w14:paraId="2E129590" w14:textId="77777777" w:rsidTr="00A24793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2A490291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4DF44333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2EC2E328" w14:textId="77777777" w:rsidR="00A81248" w:rsidRPr="003A798E" w:rsidRDefault="00A81248"/>
        </w:tc>
        <w:tc>
          <w:tcPr>
            <w:tcW w:w="421" w:type="dxa"/>
            <w:shd w:val="clear" w:color="auto" w:fill="EDF0F4" w:themeFill="accent3"/>
          </w:tcPr>
          <w:p w14:paraId="05913107" w14:textId="77777777" w:rsidR="00A81248" w:rsidRPr="003A798E" w:rsidRDefault="00A81248"/>
        </w:tc>
      </w:tr>
      <w:tr w:rsidR="001205A1" w:rsidRPr="003A798E" w14:paraId="09CD0F29" w14:textId="77777777" w:rsidTr="00A24793">
        <w:trPr>
          <w:trHeight w:val="4599"/>
        </w:trPr>
        <w:tc>
          <w:tcPr>
            <w:tcW w:w="421" w:type="dxa"/>
            <w:shd w:val="clear" w:color="auto" w:fill="EDF0F4" w:themeFill="accent3"/>
          </w:tcPr>
          <w:p w14:paraId="1A007BBF" w14:textId="77777777" w:rsidR="001205A1" w:rsidRPr="003A798E" w:rsidRDefault="001205A1"/>
        </w:tc>
        <w:tc>
          <w:tcPr>
            <w:tcW w:w="9824" w:type="dxa"/>
            <w:gridSpan w:val="2"/>
            <w:shd w:val="clear" w:color="auto" w:fill="EDF0F4" w:themeFill="accent3"/>
          </w:tcPr>
          <w:p w14:paraId="1F981E56" w14:textId="5EEA878B" w:rsidR="001205A1" w:rsidRPr="00B628AF" w:rsidRDefault="00B628AF" w:rsidP="001205A1">
            <w:pPr>
              <w:pStyle w:val="3"/>
              <w:rPr>
                <w:lang w:val="en-AS"/>
              </w:rPr>
            </w:pPr>
            <w:r w:rsidRPr="00B628AF">
              <w:rPr>
                <w:lang w:val="en-AS"/>
              </w:rPr>
              <w:t xml:space="preserve">Report </w:t>
            </w:r>
            <w:r w:rsidR="009B6595">
              <w:rPr>
                <w:lang w:val="en-AS"/>
              </w:rPr>
              <w:t>Lab</w:t>
            </w:r>
            <w:r w:rsidR="009D1FC4">
              <w:rPr>
                <w:lang w:val="en-AS"/>
              </w:rPr>
              <w:t>7</w:t>
            </w:r>
          </w:p>
          <w:p w14:paraId="29D09BD1" w14:textId="77777777" w:rsidR="001205A1" w:rsidRPr="00B628AF" w:rsidRDefault="001205A1" w:rsidP="001205A1">
            <w:pPr>
              <w:pStyle w:val="4"/>
              <w:rPr>
                <w:i w:val="0"/>
                <w:iCs w:val="0"/>
              </w:rPr>
            </w:pPr>
          </w:p>
          <w:p w14:paraId="76FD529E" w14:textId="665ED97A" w:rsidR="00B628AF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</w:t>
            </w:r>
            <w:r w:rsidR="00B628AF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 :</w:t>
            </w:r>
            <w:proofErr w:type="gramEnd"/>
          </w:p>
          <w:p w14:paraId="6632027D" w14:textId="51842135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54FAD07C" wp14:editId="352BB379">
                  <wp:extent cx="5201376" cy="514422"/>
                  <wp:effectExtent l="0" t="0" r="0" b="0"/>
                  <wp:docPr id="148159831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598311" name="صورة 148159831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05E7F" w14:textId="0DE007DC" w:rsidR="00B628AF" w:rsidRPr="00B628AF" w:rsidRDefault="00B628AF" w:rsidP="009B6595">
            <w:pPr>
              <w:pStyle w:val="4"/>
              <w:rPr>
                <w:i w:val="0"/>
                <w:iCs w:val="0"/>
              </w:rPr>
            </w:pPr>
            <w:r w:rsidRPr="00B628AF">
              <w:rPr>
                <w:i w:val="0"/>
                <w:iCs w:val="0"/>
                <w:color w:val="FF0000"/>
              </w:rPr>
              <w:t xml:space="preserve"> </w:t>
            </w:r>
          </w:p>
          <w:p w14:paraId="08746FF3" w14:textId="482F3A8B" w:rsidR="009B6595" w:rsidRPr="009B6595" w:rsidRDefault="00B628AF" w:rsidP="009B6595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B628AF">
              <w:rPr>
                <w:i w:val="0"/>
                <w:iCs w:val="0"/>
              </w:rPr>
              <w:t xml:space="preserve"> </w:t>
            </w:r>
            <w:r w:rsidR="009B6595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598170B7" w14:textId="798618BE" w:rsidR="009B6595" w:rsidRPr="009B6595" w:rsidRDefault="009D1FC4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87023E4" wp14:editId="7B83A101">
                  <wp:extent cx="6238240" cy="4432300"/>
                  <wp:effectExtent l="0" t="0" r="0" b="6350"/>
                  <wp:docPr id="2024760255" name="صورة 2" descr="صورة تحتوي على نص, الإلكترونيات, لقطة شاشة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760255" name="صورة 2" descr="صورة تحتوي على نص, الإلكترونيات, لقطة شاشة, برمجيات&#10;&#10;تم إنشاء الوصف تلقائياً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443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78753" w14:textId="77777777" w:rsidR="009D1FC4" w:rsidRDefault="009D1FC4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704AC10B" w14:textId="77777777" w:rsidR="009D1FC4" w:rsidRDefault="009D1FC4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76AF27E5" w14:textId="18B3907B" w:rsidR="009D1FC4" w:rsidRDefault="009D1FC4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noProof/>
                <w:color w:val="FF0000"/>
                <w:lang w:val="en-AS"/>
              </w:rPr>
              <w:drawing>
                <wp:inline distT="0" distB="0" distL="0" distR="0" wp14:anchorId="3BBA7622" wp14:editId="06798D62">
                  <wp:extent cx="6238240" cy="4869815"/>
                  <wp:effectExtent l="0" t="0" r="0" b="6985"/>
                  <wp:docPr id="1110977805" name="صورة 3" descr="صورة تحتوي على نص, لقطة شاشة, برمجيات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977805" name="صورة 3" descr="صورة تحتوي على نص, لقطة شاشة, برمجيات, عرض&#10;&#10;تم إنشاء الوصف تلقائياً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486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19BDC" w14:textId="77777777" w:rsidR="009D1FC4" w:rsidRDefault="009D1FC4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3D0AC1B5" w14:textId="389A6C82" w:rsidR="001205A1" w:rsidRPr="009B6595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68C9A047" w14:textId="77777777" w:rsidR="009B6595" w:rsidRDefault="009B6595" w:rsidP="009B6595">
            <w:pPr>
              <w:rPr>
                <w:lang w:val="en-AS"/>
              </w:rPr>
            </w:pPr>
          </w:p>
          <w:p w14:paraId="4D0D6F57" w14:textId="19C5614B" w:rsidR="009B6595" w:rsidRPr="009B6595" w:rsidRDefault="009D1FC4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432288B" wp14:editId="58B3472F">
                  <wp:extent cx="4944165" cy="971686"/>
                  <wp:effectExtent l="0" t="0" r="0" b="0"/>
                  <wp:docPr id="1668524584" name="صورة 4" descr="صورة تحتوي على نص, خط, الخط, لقطة شاش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524584" name="صورة 4" descr="صورة تحتوي على نص, خط, الخط, لقطة شاشة&#10;&#10;تم إنشاء الوصف تلقائياً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" w:type="dxa"/>
            <w:shd w:val="clear" w:color="auto" w:fill="EDF0F4" w:themeFill="accent3"/>
          </w:tcPr>
          <w:p w14:paraId="17754B0E" w14:textId="77777777" w:rsidR="001205A1" w:rsidRPr="003A798E" w:rsidRDefault="001205A1"/>
        </w:tc>
      </w:tr>
      <w:tr w:rsidR="001205A1" w:rsidRPr="003A798E" w14:paraId="2A80D0CF" w14:textId="77777777" w:rsidTr="00A24793">
        <w:trPr>
          <w:trHeight w:val="8100"/>
        </w:trPr>
        <w:tc>
          <w:tcPr>
            <w:tcW w:w="421" w:type="dxa"/>
            <w:shd w:val="clear" w:color="auto" w:fill="EDF0F4" w:themeFill="accent3"/>
          </w:tcPr>
          <w:p w14:paraId="1ACB5EC7" w14:textId="77777777" w:rsidR="00A81248" w:rsidRPr="00B628AF" w:rsidRDefault="00A81248">
            <w:pPr>
              <w:rPr>
                <w:color w:val="FF0000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4216650D" w14:textId="702F7A43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25625733" w14:textId="54E0D44D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503D6A95" wp14:editId="2E79E02A">
                  <wp:extent cx="3119120" cy="251460"/>
                  <wp:effectExtent l="0" t="0" r="5080" b="0"/>
                  <wp:docPr id="379193231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193231" name="صورة 37919323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DC4C3" w14:textId="77777777" w:rsidR="009D1FC4" w:rsidRDefault="009D1FC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15864CD" w14:textId="7346DF9F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0D492C62" w14:textId="4A7AFCD5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6B425796" wp14:editId="2EE569FA">
                  <wp:extent cx="3119120" cy="2204085"/>
                  <wp:effectExtent l="0" t="0" r="5080" b="5715"/>
                  <wp:docPr id="1926922079" name="صورة 6" descr="صورة تحتوي على نص, لقطة شاشة, برمجيات, نظام التشغيل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922079" name="صورة 6" descr="صورة تحتوي على نص, لقطة شاشة, برمجيات, نظام التشغيل&#10;&#10;تم إنشاء الوصف تلقائياً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AF145" w14:textId="77777777" w:rsidR="009D1FC4" w:rsidRDefault="009D1FC4" w:rsidP="009D1FC4">
            <w:pPr>
              <w:rPr>
                <w:lang w:val="en-AS"/>
              </w:rPr>
            </w:pPr>
          </w:p>
          <w:p w14:paraId="7B408EA7" w14:textId="7E4AFE9D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E16C825" wp14:editId="56D15688">
                  <wp:extent cx="3119120" cy="2925445"/>
                  <wp:effectExtent l="0" t="0" r="5080" b="8255"/>
                  <wp:docPr id="948339876" name="صورة 7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39876" name="صورة 7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2B91C" w14:textId="7FFA5573" w:rsidR="009D1FC4" w:rsidRDefault="009D1FC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noProof/>
                <w:color w:val="FF0000"/>
                <w:lang w:val="en-AS"/>
              </w:rPr>
              <w:lastRenderedPageBreak/>
              <w:drawing>
                <wp:inline distT="0" distB="0" distL="0" distR="0" wp14:anchorId="41AD0D8B" wp14:editId="7158ED44">
                  <wp:extent cx="3119120" cy="3319780"/>
                  <wp:effectExtent l="0" t="0" r="5080" b="0"/>
                  <wp:docPr id="929156116" name="صورة 8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156116" name="صورة 8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331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70F66" w14:textId="77777777" w:rsidR="009D1FC4" w:rsidRDefault="009D1FC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5C2E5ED" w14:textId="0EA44BA7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5B116BD7" w14:textId="5D8B7C88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B35593A" wp14:editId="0B7D941F">
                  <wp:extent cx="3119120" cy="1355090"/>
                  <wp:effectExtent l="0" t="0" r="5080" b="0"/>
                  <wp:docPr id="683285900" name="صورة 9" descr="صورة تحتوي على نص, لقطة شاشة, الخط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285900" name="صورة 9" descr="صورة تحتوي على نص, لقطة شاشة, الخط, الجبر&#10;&#10;تم إنشاء الوصف تلقائياً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DC714" w14:textId="77777777" w:rsidR="009D1FC4" w:rsidRPr="009D1FC4" w:rsidRDefault="009D1FC4" w:rsidP="009D1FC4">
            <w:pPr>
              <w:rPr>
                <w:lang w:val="en-AS"/>
              </w:rPr>
            </w:pPr>
          </w:p>
          <w:p w14:paraId="073D554F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2D74388A" w14:textId="318FD858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766B6FAC" wp14:editId="54A7FA65">
                  <wp:extent cx="3119120" cy="217170"/>
                  <wp:effectExtent l="0" t="0" r="5080" b="0"/>
                  <wp:docPr id="299552224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552224" name="صورة 29955222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1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3D489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6FE6B66" w14:textId="577F3CFF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7850E240" w14:textId="172A1722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4C63FA1" wp14:editId="588CDC1F">
                  <wp:extent cx="3119120" cy="2226310"/>
                  <wp:effectExtent l="0" t="0" r="5080" b="2540"/>
                  <wp:docPr id="1981014625" name="صورة 11" descr="صورة تحتوي على نص, لقطة شاشة, عرض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014625" name="صورة 11" descr="صورة تحتوي على نص, لقطة شاشة, عرض, برمجيات&#10;&#10;تم إنشاء الوصف تلقائياً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84016" w14:textId="77777777" w:rsidR="009D1FC4" w:rsidRPr="009D1FC4" w:rsidRDefault="009D1FC4" w:rsidP="009D1FC4">
            <w:pPr>
              <w:rPr>
                <w:lang w:val="en-AS"/>
              </w:rPr>
            </w:pPr>
          </w:p>
          <w:p w14:paraId="75B4C961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65E7EA11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0DC123AA" w14:textId="19B8A11B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noProof/>
                <w:color w:val="FF0000"/>
                <w:lang w:val="en-AS"/>
              </w:rPr>
              <w:drawing>
                <wp:inline distT="0" distB="0" distL="0" distR="0" wp14:anchorId="5B0959BB" wp14:editId="3D94E963">
                  <wp:extent cx="3119120" cy="2720975"/>
                  <wp:effectExtent l="0" t="0" r="5080" b="3175"/>
                  <wp:docPr id="1946114162" name="صورة 13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114162" name="صورة 13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72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C5E18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796B0EA1" w14:textId="6346E952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3157FDA5" w14:textId="019EC08D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24D808B" wp14:editId="2555E576">
                  <wp:extent cx="3119120" cy="2155190"/>
                  <wp:effectExtent l="0" t="0" r="5080" b="0"/>
                  <wp:docPr id="1271724114" name="صورة 14" descr="صورة تحتوي على نص, لقطة شاشة, عرض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724114" name="صورة 14" descr="صورة تحتوي على نص, لقطة شاشة, عرض, الخط&#10;&#10;تم إنشاء الوصف تلقائياً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15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48BCF" w14:textId="77777777" w:rsidR="009D1FC4" w:rsidRPr="009D1FC4" w:rsidRDefault="009D1FC4" w:rsidP="009D1FC4">
            <w:pPr>
              <w:rPr>
                <w:lang w:val="en-AS"/>
              </w:rPr>
            </w:pPr>
          </w:p>
          <w:p w14:paraId="1B1D29E1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11A3B56E" w14:textId="0D76AC5C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CBEFB73" wp14:editId="6F7EA704">
                  <wp:extent cx="3119120" cy="297815"/>
                  <wp:effectExtent l="0" t="0" r="5080" b="6985"/>
                  <wp:docPr id="1493767263" name="صورة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767263" name="صورة 149376726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C6C16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14F69BE8" w14:textId="34069C4B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7CA6BCB6" wp14:editId="2028CEA9">
                  <wp:extent cx="3119120" cy="1901825"/>
                  <wp:effectExtent l="0" t="0" r="5080" b="3175"/>
                  <wp:docPr id="736125984" name="صورة 16" descr="صورة تحتوي على نص, لقطة شاشة, برمجيات, نظام التشغيل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125984" name="صورة 16" descr="صورة تحتوي على نص, لقطة شاشة, برمجيات, نظام التشغيل&#10;&#10;تم إنشاء الوصف تلقائياً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90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76F02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1DBB3DEE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4CF867E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61378A1F" w14:textId="1815E56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noProof/>
                <w:color w:val="FF0000"/>
                <w:lang w:val="en-AS"/>
              </w:rPr>
              <w:drawing>
                <wp:inline distT="0" distB="0" distL="0" distR="0" wp14:anchorId="1B0E62F5" wp14:editId="0CCF7FE3">
                  <wp:extent cx="3119120" cy="2479675"/>
                  <wp:effectExtent l="0" t="0" r="5080" b="0"/>
                  <wp:docPr id="1799882421" name="صورة 17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882421" name="صورة 17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DE033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7604F055" w14:textId="6DA4A2D4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noProof/>
                <w:color w:val="FF0000"/>
                <w:lang w:val="en-AS"/>
              </w:rPr>
              <w:drawing>
                <wp:inline distT="0" distB="0" distL="0" distR="0" wp14:anchorId="60079567" wp14:editId="3FAFE7F2">
                  <wp:extent cx="3119120" cy="2680335"/>
                  <wp:effectExtent l="0" t="0" r="5080" b="5715"/>
                  <wp:docPr id="1526115771" name="صورة 18" descr="صورة تحتوي على نص, لقطة شاشة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115771" name="صورة 18" descr="صورة تحتوي على نص, لقطة شاشة, رقم&#10;&#10;تم إنشاء الوصف تلقائياً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271BE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3FAADA96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7D6126D2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B2B6F8B" w14:textId="189092EC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7B9B00F1" w14:textId="3F6764DD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7C954FA4" wp14:editId="64F44E53">
                  <wp:extent cx="3119120" cy="1805940"/>
                  <wp:effectExtent l="0" t="0" r="5080" b="3810"/>
                  <wp:docPr id="1530029557" name="صورة 19" descr="صورة تحتوي على نص, لقطة شاشة, عرض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029557" name="صورة 19" descr="صورة تحتوي على نص, لقطة شاشة, عرض, الخط&#10;&#10;تم إنشاء الوصف تلقائياً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9BCAE" w14:textId="77777777" w:rsidR="009D1FC4" w:rsidRPr="009D1FC4" w:rsidRDefault="009D1FC4" w:rsidP="009D1FC4">
            <w:pPr>
              <w:rPr>
                <w:lang w:val="en-AS"/>
              </w:rPr>
            </w:pPr>
          </w:p>
          <w:p w14:paraId="09742FDE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1440DC9D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C630262" w14:textId="495D1D7B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491834E7" w14:textId="77777777" w:rsidR="009D1FC4" w:rsidRDefault="009D1FC4" w:rsidP="009D1FC4">
            <w:pPr>
              <w:rPr>
                <w:lang w:val="en-AS"/>
              </w:rPr>
            </w:pPr>
          </w:p>
          <w:p w14:paraId="1648C9B6" w14:textId="1B017532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1F9B005" wp14:editId="5715CC9C">
                  <wp:extent cx="3119120" cy="672465"/>
                  <wp:effectExtent l="0" t="0" r="5080" b="0"/>
                  <wp:docPr id="555950682" name="صورة 20" descr="صورة تحتوي على نص, لقطة شاشة, الخط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950682" name="صورة 20" descr="صورة تحتوي على نص, لقطة شاشة, الخط, الجبر&#10;&#10;تم إنشاء الوصف تلقائياً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F501A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04370A69" w14:textId="77777777" w:rsidR="009D1FC4" w:rsidRDefault="009D1FC4" w:rsidP="009D1FC4">
            <w:pPr>
              <w:rPr>
                <w:lang w:val="en-AS"/>
              </w:rPr>
            </w:pPr>
          </w:p>
          <w:p w14:paraId="1640BEC7" w14:textId="54416A86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6CA08A97" wp14:editId="0E02E571">
                  <wp:extent cx="3119120" cy="2103755"/>
                  <wp:effectExtent l="0" t="0" r="5080" b="0"/>
                  <wp:docPr id="1053953228" name="صورة 21" descr="صورة تحتوي على نص, لقطة شاشة, برمجيات, نظام التشغيل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953228" name="صورة 21" descr="صورة تحتوي على نص, لقطة شاشة, برمجيات, نظام التشغيل&#10;&#10;تم إنشاء الوصف تلقائياً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10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DD6BF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71CC59EB" w14:textId="3E1DC16F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69292CC" wp14:editId="309328AC">
                  <wp:extent cx="3119120" cy="3179445"/>
                  <wp:effectExtent l="0" t="0" r="5080" b="1905"/>
                  <wp:docPr id="1079203383" name="صورة 22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203383" name="صورة 22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31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63A44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17156BA" w14:textId="4FB3D7DD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lastRenderedPageBreak/>
              <w:drawing>
                <wp:inline distT="0" distB="0" distL="0" distR="0" wp14:anchorId="416D288E" wp14:editId="6C4CCF09">
                  <wp:extent cx="3119120" cy="3630930"/>
                  <wp:effectExtent l="0" t="0" r="5080" b="7620"/>
                  <wp:docPr id="670950416" name="صورة 23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50416" name="صورة 23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363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317D7" w14:textId="77777777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C90E1DE" w14:textId="5D462695" w:rsidR="009D1FC4" w:rsidRDefault="009D1FC4" w:rsidP="009D1FC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3DAA1B58" w14:textId="77777777" w:rsidR="009D1FC4" w:rsidRDefault="009D1FC4" w:rsidP="009D1FC4">
            <w:pPr>
              <w:rPr>
                <w:lang w:val="en-AS"/>
              </w:rPr>
            </w:pPr>
          </w:p>
          <w:p w14:paraId="7586B99A" w14:textId="15F52EF7" w:rsidR="009D1FC4" w:rsidRPr="009D1FC4" w:rsidRDefault="009D1FC4" w:rsidP="009D1FC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7A1784CE" wp14:editId="5B605ECE">
                  <wp:extent cx="3119120" cy="1691005"/>
                  <wp:effectExtent l="0" t="0" r="5080" b="4445"/>
                  <wp:docPr id="1066280037" name="صورة 24" descr="صورة تحتوي على نص, لقطة شاشة, الخط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80037" name="صورة 24" descr="صورة تحتوي على نص, لقطة شاشة, الخط, الجبر&#10;&#10;تم إنشاء الوصف تلقائياً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69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C4C70" w14:textId="77777777" w:rsidR="009D1FC4" w:rsidRPr="009D1FC4" w:rsidRDefault="009D1FC4" w:rsidP="009D1FC4">
            <w:pPr>
              <w:rPr>
                <w:lang w:val="en-AS"/>
              </w:rPr>
            </w:pPr>
          </w:p>
          <w:p w14:paraId="30FBA45E" w14:textId="77777777" w:rsidR="006C6124" w:rsidRDefault="006C6124" w:rsidP="006C6124">
            <w:pPr>
              <w:rPr>
                <w:lang w:val="en-AS"/>
              </w:rPr>
            </w:pPr>
          </w:p>
          <w:p w14:paraId="41AD6CA4" w14:textId="7C4CAEB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2E629C3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C396D97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0E30CA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BBDC22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88B87A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4084D1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780A8F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1A2B0BD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EBAC8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9832F4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D0E913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5CC4E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A7A13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25BDA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45760D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B38EA46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B7FF34E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FFAD82D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252AEF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E752F34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05C369E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BE33F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0CB470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96C042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8138C6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65010A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6C0C52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DFF77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4643B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4F94EA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82135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EA1E10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514745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D12B426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D4EA9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187614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E3B5F2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7AC44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C39AA9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9D335DF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2123D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AA0E664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DB589B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A1E996F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8B5C13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6D0114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984046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74C52A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F1162AC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B37BB75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CA0BB41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C067C5D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13C6B55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FF230BA" w14:textId="4D46B165" w:rsidR="00AA6192" w:rsidRPr="00A80247" w:rsidRDefault="00AA6192" w:rsidP="006C6124">
            <w:pPr>
              <w:pStyle w:val="Text"/>
              <w:ind w:left="360"/>
              <w:rPr>
                <w:i w:val="0"/>
                <w:iCs/>
                <w:color w:val="0D0D0D" w:themeColor="text1" w:themeTint="F2"/>
                <w:lang w:val="en-AS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7BB0469B" w14:textId="77777777" w:rsidR="00E26FF4" w:rsidRDefault="00E26FF4" w:rsidP="00A24793">
            <w:pPr>
              <w:jc w:val="right"/>
            </w:pPr>
          </w:p>
          <w:p w14:paraId="5943FC87" w14:textId="70BEC950" w:rsidR="00A81248" w:rsidRPr="003A798E" w:rsidRDefault="00A81248" w:rsidP="00A24793">
            <w:pPr>
              <w:jc w:val="right"/>
            </w:pPr>
          </w:p>
        </w:tc>
        <w:tc>
          <w:tcPr>
            <w:tcW w:w="421" w:type="dxa"/>
            <w:shd w:val="clear" w:color="auto" w:fill="EDF0F4" w:themeFill="accent3"/>
          </w:tcPr>
          <w:p w14:paraId="203BA049" w14:textId="77777777" w:rsidR="00A81248" w:rsidRPr="003A798E" w:rsidRDefault="00A81248"/>
        </w:tc>
      </w:tr>
    </w:tbl>
    <w:p w14:paraId="5BAFD15A" w14:textId="0B2EE425" w:rsidR="00A81248" w:rsidRPr="00F60206" w:rsidRDefault="00A81248" w:rsidP="006C6124">
      <w:pPr>
        <w:rPr>
          <w:lang w:val="en-AS"/>
        </w:rPr>
      </w:pPr>
    </w:p>
    <w:sectPr w:rsidR="00A81248" w:rsidRPr="00F60206" w:rsidSect="00D73262">
      <w:footerReference w:type="even" r:id="rId30"/>
      <w:footerReference w:type="default" r:id="rId31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FD015F" w14:textId="77777777" w:rsidR="007C3500" w:rsidRDefault="007C3500" w:rsidP="001205A1">
      <w:r>
        <w:separator/>
      </w:r>
    </w:p>
  </w:endnote>
  <w:endnote w:type="continuationSeparator" w:id="0">
    <w:p w14:paraId="42DD94CB" w14:textId="77777777" w:rsidR="007C3500" w:rsidRDefault="007C3500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1697884697"/>
      <w:docPartObj>
        <w:docPartGallery w:val="Page Numbers (Bottom of Page)"/>
        <w:docPartUnique/>
      </w:docPartObj>
    </w:sdtPr>
    <w:sdtContent>
      <w:p w14:paraId="13B5ADA9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7B0740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3BD3D95A" w14:textId="77777777" w:rsidR="001205A1" w:rsidRDefault="001205A1" w:rsidP="001205A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1041358343"/>
      <w:docPartObj>
        <w:docPartGallery w:val="Page Numbers (Bottom of Page)"/>
        <w:docPartUnique/>
      </w:docPartObj>
    </w:sdtPr>
    <w:sdtContent>
      <w:p w14:paraId="23E9F97A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C66528">
          <w:rPr>
            <w:rStyle w:val="a7"/>
            <w:noProof/>
          </w:rPr>
          <w:t>4</w:t>
        </w:r>
        <w:r>
          <w:rPr>
            <w:rStyle w:val="a7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06BB3D99" w14:textId="77777777" w:rsidTr="005F4F46">
      <w:tc>
        <w:tcPr>
          <w:tcW w:w="5395" w:type="dxa"/>
        </w:tcPr>
        <w:p w14:paraId="62149150" w14:textId="078E494C" w:rsidR="001205A1" w:rsidRPr="001205A1" w:rsidRDefault="001205A1" w:rsidP="00C66528">
          <w:pPr>
            <w:pStyle w:val="a6"/>
          </w:pPr>
        </w:p>
      </w:tc>
      <w:tc>
        <w:tcPr>
          <w:tcW w:w="5395" w:type="dxa"/>
        </w:tcPr>
        <w:p w14:paraId="4A179BA7" w14:textId="77777777" w:rsidR="001205A1" w:rsidRPr="001205A1" w:rsidRDefault="001205A1" w:rsidP="001205A1">
          <w:pPr>
            <w:pStyle w:val="a6"/>
          </w:pPr>
          <w:r w:rsidRPr="001205A1">
            <w:t xml:space="preserve">   </w:t>
          </w:r>
        </w:p>
      </w:tc>
    </w:tr>
  </w:tbl>
  <w:p w14:paraId="5836C796" w14:textId="77777777" w:rsidR="001205A1" w:rsidRDefault="001205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8F4DCA" w14:textId="77777777" w:rsidR="007C3500" w:rsidRDefault="007C3500" w:rsidP="001205A1">
      <w:r>
        <w:separator/>
      </w:r>
    </w:p>
  </w:footnote>
  <w:footnote w:type="continuationSeparator" w:id="0">
    <w:p w14:paraId="4A318362" w14:textId="77777777" w:rsidR="007C3500" w:rsidRDefault="007C3500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194B"/>
    <w:multiLevelType w:val="hybridMultilevel"/>
    <w:tmpl w:val="B874ADDE"/>
    <w:lvl w:ilvl="0" w:tplc="CC6257DC">
      <w:start w:val="1"/>
      <w:numFmt w:val="decimal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DA3"/>
    <w:multiLevelType w:val="hybridMultilevel"/>
    <w:tmpl w:val="747E7D72"/>
    <w:lvl w:ilvl="0" w:tplc="0498BC6E">
      <w:numFmt w:val="decimal"/>
      <w:lvlText w:val="%1"/>
      <w:lvlJc w:val="left"/>
      <w:pPr>
        <w:ind w:left="116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E2C35"/>
    <w:multiLevelType w:val="hybridMultilevel"/>
    <w:tmpl w:val="5AB65F74"/>
    <w:lvl w:ilvl="0" w:tplc="2154FD0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164D9"/>
    <w:multiLevelType w:val="hybridMultilevel"/>
    <w:tmpl w:val="5B1E2298"/>
    <w:lvl w:ilvl="0" w:tplc="78A8399A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424CA3"/>
    <w:multiLevelType w:val="hybridMultilevel"/>
    <w:tmpl w:val="71A2D3B2"/>
    <w:lvl w:ilvl="0" w:tplc="E5605A5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C1945"/>
    <w:multiLevelType w:val="hybridMultilevel"/>
    <w:tmpl w:val="FB5ED192"/>
    <w:lvl w:ilvl="0" w:tplc="936C096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E66F88"/>
    <w:multiLevelType w:val="hybridMultilevel"/>
    <w:tmpl w:val="E15E923A"/>
    <w:lvl w:ilvl="0" w:tplc="D3FE5C8C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6434A"/>
    <w:multiLevelType w:val="hybridMultilevel"/>
    <w:tmpl w:val="8AF8CC08"/>
    <w:lvl w:ilvl="0" w:tplc="E6169D0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07C28"/>
    <w:multiLevelType w:val="hybridMultilevel"/>
    <w:tmpl w:val="E14E2554"/>
    <w:lvl w:ilvl="0" w:tplc="E932ACF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9897">
    <w:abstractNumId w:val="7"/>
  </w:num>
  <w:num w:numId="2" w16cid:durableId="622005391">
    <w:abstractNumId w:val="0"/>
  </w:num>
  <w:num w:numId="3" w16cid:durableId="1320425559">
    <w:abstractNumId w:val="8"/>
  </w:num>
  <w:num w:numId="4" w16cid:durableId="501893177">
    <w:abstractNumId w:val="6"/>
  </w:num>
  <w:num w:numId="5" w16cid:durableId="389351305">
    <w:abstractNumId w:val="5"/>
  </w:num>
  <w:num w:numId="6" w16cid:durableId="561139546">
    <w:abstractNumId w:val="1"/>
  </w:num>
  <w:num w:numId="7" w16cid:durableId="639263071">
    <w:abstractNumId w:val="3"/>
  </w:num>
  <w:num w:numId="8" w16cid:durableId="510144392">
    <w:abstractNumId w:val="4"/>
  </w:num>
  <w:num w:numId="9" w16cid:durableId="119946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AF"/>
    <w:rsid w:val="000C4ED1"/>
    <w:rsid w:val="000F7E33"/>
    <w:rsid w:val="001205A1"/>
    <w:rsid w:val="00142538"/>
    <w:rsid w:val="00154D3B"/>
    <w:rsid w:val="001A51A8"/>
    <w:rsid w:val="001D7B6E"/>
    <w:rsid w:val="00225F56"/>
    <w:rsid w:val="002877E8"/>
    <w:rsid w:val="002D3532"/>
    <w:rsid w:val="002E7C4E"/>
    <w:rsid w:val="002F26D7"/>
    <w:rsid w:val="0031055C"/>
    <w:rsid w:val="003317AD"/>
    <w:rsid w:val="00352490"/>
    <w:rsid w:val="00371EE1"/>
    <w:rsid w:val="003A798E"/>
    <w:rsid w:val="00425A99"/>
    <w:rsid w:val="0047527A"/>
    <w:rsid w:val="005E6B25"/>
    <w:rsid w:val="005F4F46"/>
    <w:rsid w:val="006C60E6"/>
    <w:rsid w:val="006C6124"/>
    <w:rsid w:val="006F508F"/>
    <w:rsid w:val="007B0740"/>
    <w:rsid w:val="007C1BAB"/>
    <w:rsid w:val="007C3500"/>
    <w:rsid w:val="00860037"/>
    <w:rsid w:val="009B6595"/>
    <w:rsid w:val="009C6907"/>
    <w:rsid w:val="009D1FC4"/>
    <w:rsid w:val="009F5A90"/>
    <w:rsid w:val="00A15CF7"/>
    <w:rsid w:val="00A24793"/>
    <w:rsid w:val="00A80247"/>
    <w:rsid w:val="00A81248"/>
    <w:rsid w:val="00A90FB2"/>
    <w:rsid w:val="00AA6192"/>
    <w:rsid w:val="00B628AF"/>
    <w:rsid w:val="00C325F7"/>
    <w:rsid w:val="00C66528"/>
    <w:rsid w:val="00C915F0"/>
    <w:rsid w:val="00CE14FC"/>
    <w:rsid w:val="00D045F7"/>
    <w:rsid w:val="00D73262"/>
    <w:rsid w:val="00E26FF4"/>
    <w:rsid w:val="00E339AD"/>
    <w:rsid w:val="00F22315"/>
    <w:rsid w:val="00F60206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8A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FC49AE"/>
  </w:style>
  <w:style w:type="paragraph" w:styleId="1">
    <w:name w:val="heading 1"/>
    <w:basedOn w:val="a"/>
    <w:next w:val="a"/>
    <w:link w:val="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2">
    <w:name w:val="heading 2"/>
    <w:basedOn w:val="a"/>
    <w:next w:val="a"/>
    <w:link w:val="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3">
    <w:name w:val="heading 3"/>
    <w:basedOn w:val="a"/>
    <w:next w:val="a"/>
    <w:link w:val="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4">
    <w:name w:val="heading 4"/>
    <w:basedOn w:val="a"/>
    <w:next w:val="a"/>
    <w:link w:val="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5">
    <w:name w:val="heading 5"/>
    <w:basedOn w:val="a"/>
    <w:next w:val="a"/>
    <w:link w:val="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1Char">
    <w:name w:val="العنوان 1 Char"/>
    <w:basedOn w:val="a0"/>
    <w:link w:val="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2Char">
    <w:name w:val="عنوان 2 Char"/>
    <w:basedOn w:val="a0"/>
    <w:link w:val="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a"/>
    <w:uiPriority w:val="7"/>
    <w:qFormat/>
    <w:rsid w:val="00A81248"/>
    <w:rPr>
      <w:sz w:val="10"/>
    </w:rPr>
  </w:style>
  <w:style w:type="character" w:customStyle="1" w:styleId="3Char">
    <w:name w:val="عنوان 3 Char"/>
    <w:basedOn w:val="a0"/>
    <w:link w:val="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4Char">
    <w:name w:val="عنوان 4 Char"/>
    <w:basedOn w:val="a0"/>
    <w:link w:val="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a"/>
    <w:uiPriority w:val="5"/>
    <w:qFormat/>
    <w:rsid w:val="00C66528"/>
    <w:rPr>
      <w:i/>
      <w:color w:val="000000" w:themeColor="text1"/>
      <w:sz w:val="28"/>
    </w:rPr>
  </w:style>
  <w:style w:type="paragraph" w:styleId="a5">
    <w:name w:val="header"/>
    <w:basedOn w:val="a"/>
    <w:link w:val="Char0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5"/>
    <w:uiPriority w:val="99"/>
    <w:rsid w:val="00C66528"/>
  </w:style>
  <w:style w:type="paragraph" w:styleId="a6">
    <w:name w:val="footer"/>
    <w:basedOn w:val="a"/>
    <w:link w:val="Char1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Char1">
    <w:name w:val="تذييل الصفحة Char"/>
    <w:basedOn w:val="a0"/>
    <w:link w:val="a6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a7">
    <w:name w:val="page number"/>
    <w:basedOn w:val="a0"/>
    <w:uiPriority w:val="99"/>
    <w:semiHidden/>
    <w:rsid w:val="001205A1"/>
  </w:style>
  <w:style w:type="character" w:customStyle="1" w:styleId="5Char">
    <w:name w:val="عنوان 5 Char"/>
    <w:basedOn w:val="a0"/>
    <w:link w:val="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a8">
    <w:name w:val="Placeholder Text"/>
    <w:basedOn w:val="a0"/>
    <w:uiPriority w:val="99"/>
    <w:semiHidden/>
    <w:rsid w:val="00C66528"/>
    <w:rPr>
      <w:color w:val="808080"/>
    </w:rPr>
  </w:style>
  <w:style w:type="character" w:styleId="a9">
    <w:name w:val="Emphasis"/>
    <w:basedOn w:val="a0"/>
    <w:uiPriority w:val="20"/>
    <w:qFormat/>
    <w:rsid w:val="006F508F"/>
    <w:rPr>
      <w:i w:val="0"/>
      <w:iCs/>
      <w:color w:val="009095" w:themeColor="accent2" w:themeShade="BF"/>
    </w:rPr>
  </w:style>
  <w:style w:type="paragraph" w:styleId="aa">
    <w:name w:val="Quote"/>
    <w:basedOn w:val="a"/>
    <w:next w:val="a"/>
    <w:link w:val="Char2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har2">
    <w:name w:val="اقتباس Char"/>
    <w:basedOn w:val="a0"/>
    <w:link w:val="aa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a%20Moha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10</Pages>
  <Words>63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2024-05-21T16:14:00Z</dcterms:created>
  <dcterms:modified xsi:type="dcterms:W3CDTF">2024-05-21T18:19:00Z</dcterms:modified>
</cp:coreProperties>
</file>