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0B2C4A9C" w14:textId="77777777" w:rsidTr="00FB65B8">
        <w:tc>
          <w:tcPr>
            <w:tcW w:w="5395" w:type="dxa"/>
          </w:tcPr>
          <w:p w14:paraId="0D6C3C5A" w14:textId="77777777" w:rsidR="00A81248" w:rsidRPr="004961E3" w:rsidRDefault="00A81248" w:rsidP="00A81248">
            <w:pPr>
              <w:pStyle w:val="GraphicAnchor"/>
              <w:rPr>
                <w:lang w:val="en-AS"/>
              </w:rPr>
            </w:pPr>
          </w:p>
        </w:tc>
        <w:tc>
          <w:tcPr>
            <w:tcW w:w="5395" w:type="dxa"/>
          </w:tcPr>
          <w:p w14:paraId="0C53F009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051298D9" w14:textId="77777777" w:rsidTr="00FB65B8">
        <w:trPr>
          <w:trHeight w:val="2719"/>
        </w:trPr>
        <w:tc>
          <w:tcPr>
            <w:tcW w:w="5395" w:type="dxa"/>
          </w:tcPr>
          <w:p w14:paraId="3D370522" w14:textId="74C137FA" w:rsidR="00A81248" w:rsidRPr="00B628AF" w:rsidRDefault="009B6595" w:rsidP="00C66528">
            <w:pPr>
              <w:pStyle w:val="1"/>
              <w:rPr>
                <w:lang w:val="en-AS"/>
              </w:rPr>
            </w:pPr>
            <w:r>
              <w:rPr>
                <w:lang w:val="en-AS"/>
              </w:rPr>
              <w:t>Report</w:t>
            </w:r>
            <w:r w:rsidR="00B628AF">
              <w:rPr>
                <w:lang w:val="en-AS"/>
              </w:rPr>
              <w:br/>
              <w:t>LAB</w:t>
            </w:r>
            <w:r w:rsidR="004961E3">
              <w:rPr>
                <w:lang w:val="en-AS"/>
              </w:rPr>
              <w:t>4</w:t>
            </w:r>
          </w:p>
        </w:tc>
        <w:tc>
          <w:tcPr>
            <w:tcW w:w="5395" w:type="dxa"/>
          </w:tcPr>
          <w:p w14:paraId="02CCC79E" w14:textId="77777777" w:rsidR="00A81248" w:rsidRPr="003A798E" w:rsidRDefault="00A81248"/>
        </w:tc>
      </w:tr>
      <w:tr w:rsidR="00A81248" w:rsidRPr="003A798E" w14:paraId="6D2C1FC1" w14:textId="77777777" w:rsidTr="00FB65B8">
        <w:trPr>
          <w:trHeight w:val="8059"/>
        </w:trPr>
        <w:tc>
          <w:tcPr>
            <w:tcW w:w="5395" w:type="dxa"/>
          </w:tcPr>
          <w:p w14:paraId="357E62E6" w14:textId="77777777" w:rsidR="00A81248" w:rsidRPr="003A798E" w:rsidRDefault="00A81248"/>
        </w:tc>
        <w:tc>
          <w:tcPr>
            <w:tcW w:w="5395" w:type="dxa"/>
          </w:tcPr>
          <w:p w14:paraId="4CA4E683" w14:textId="77777777" w:rsidR="00A81248" w:rsidRPr="003A798E" w:rsidRDefault="00A81248"/>
        </w:tc>
      </w:tr>
      <w:tr w:rsidR="00A81248" w:rsidRPr="003A798E" w14:paraId="650DF776" w14:textId="77777777" w:rsidTr="00FB65B8">
        <w:trPr>
          <w:trHeight w:val="1299"/>
        </w:trPr>
        <w:tc>
          <w:tcPr>
            <w:tcW w:w="5395" w:type="dxa"/>
          </w:tcPr>
          <w:p w14:paraId="50CB2C18" w14:textId="77777777" w:rsidR="00A81248" w:rsidRPr="003A798E" w:rsidRDefault="00A81248"/>
        </w:tc>
        <w:tc>
          <w:tcPr>
            <w:tcW w:w="5395" w:type="dxa"/>
          </w:tcPr>
          <w:p w14:paraId="1D676DA9" w14:textId="572A7E84" w:rsidR="00A81248" w:rsidRPr="003A798E" w:rsidRDefault="00A81248" w:rsidP="00A81248">
            <w:pPr>
              <w:pStyle w:val="2"/>
            </w:pPr>
          </w:p>
          <w:p w14:paraId="23E6B72D" w14:textId="15E07AB7" w:rsidR="00A81248" w:rsidRPr="00B628AF" w:rsidRDefault="00B628AF" w:rsidP="00C6652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AYA MOHAMED</w:t>
            </w:r>
          </w:p>
        </w:tc>
      </w:tr>
      <w:tr w:rsidR="00A81248" w:rsidRPr="003A798E" w14:paraId="34130282" w14:textId="77777777" w:rsidTr="00FB65B8">
        <w:trPr>
          <w:trHeight w:val="1402"/>
        </w:trPr>
        <w:tc>
          <w:tcPr>
            <w:tcW w:w="5395" w:type="dxa"/>
          </w:tcPr>
          <w:p w14:paraId="63DB59F5" w14:textId="77777777" w:rsidR="00A81248" w:rsidRPr="003A798E" w:rsidRDefault="00A81248"/>
        </w:tc>
        <w:tc>
          <w:tcPr>
            <w:tcW w:w="5395" w:type="dxa"/>
          </w:tcPr>
          <w:p w14:paraId="71170203" w14:textId="2ACD76AA" w:rsidR="00A81248" w:rsidRPr="003A798E" w:rsidRDefault="00B628AF" w:rsidP="00A81248">
            <w:pPr>
              <w:pStyle w:val="2"/>
            </w:pPr>
            <w:r>
              <w:rPr>
                <w:lang w:val="en-AS"/>
              </w:rPr>
              <w:t>SEC: 1</w:t>
            </w:r>
            <w:r w:rsidR="00C66528" w:rsidRPr="003A798E">
              <w:t xml:space="preserve"> </w:t>
            </w:r>
          </w:p>
          <w:p w14:paraId="1AB53084" w14:textId="1873F52B" w:rsidR="00A81248" w:rsidRPr="00B628AF" w:rsidRDefault="00B628AF" w:rsidP="00A8124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B.NO: 9</w:t>
            </w:r>
          </w:p>
        </w:tc>
      </w:tr>
    </w:tbl>
    <w:p w14:paraId="585404CD" w14:textId="77777777" w:rsidR="000C4ED1" w:rsidRPr="003A798E" w:rsidRDefault="006F508F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FF5B5B" wp14:editId="19606B4E">
                <wp:simplePos x="0" y="0"/>
                <wp:positionH relativeFrom="margin">
                  <wp:posOffset>-460375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F5E4F" id="Group 1" o:spid="_x0000_s1026" alt="&quot;&quot;" style="position:absolute;margin-left:-36.25pt;margin-top:1.1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3A798E" w14:paraId="2E129590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2A490291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4DF44333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2EC2E328" w14:textId="77777777" w:rsidR="00A81248" w:rsidRPr="003A798E" w:rsidRDefault="00A81248"/>
        </w:tc>
        <w:tc>
          <w:tcPr>
            <w:tcW w:w="421" w:type="dxa"/>
            <w:shd w:val="clear" w:color="auto" w:fill="EDF0F4" w:themeFill="accent3"/>
          </w:tcPr>
          <w:p w14:paraId="05913107" w14:textId="77777777" w:rsidR="00A81248" w:rsidRPr="003A798E" w:rsidRDefault="00A81248"/>
        </w:tc>
      </w:tr>
      <w:tr w:rsidR="001205A1" w:rsidRPr="003A798E" w14:paraId="09CD0F29" w14:textId="77777777" w:rsidTr="00A24793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1A007BBF" w14:textId="77777777" w:rsidR="001205A1" w:rsidRPr="003A798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F981E56" w14:textId="531D1035" w:rsidR="001205A1" w:rsidRPr="00B628AF" w:rsidRDefault="00B628AF" w:rsidP="001205A1">
            <w:pPr>
              <w:pStyle w:val="3"/>
              <w:rPr>
                <w:lang w:val="en-AS"/>
              </w:rPr>
            </w:pPr>
            <w:r w:rsidRPr="00B628AF">
              <w:rPr>
                <w:lang w:val="en-AS"/>
              </w:rPr>
              <w:t xml:space="preserve">Report </w:t>
            </w:r>
            <w:r w:rsidR="009B6595">
              <w:rPr>
                <w:lang w:val="en-AS"/>
              </w:rPr>
              <w:t>Lab</w:t>
            </w:r>
            <w:r w:rsidR="004961E3">
              <w:rPr>
                <w:lang w:val="en-AS"/>
              </w:rPr>
              <w:t>4</w:t>
            </w:r>
          </w:p>
          <w:p w14:paraId="29D09BD1" w14:textId="77777777" w:rsidR="001205A1" w:rsidRPr="00B628AF" w:rsidRDefault="001205A1" w:rsidP="001205A1">
            <w:pPr>
              <w:pStyle w:val="4"/>
              <w:rPr>
                <w:i w:val="0"/>
                <w:iCs w:val="0"/>
              </w:rPr>
            </w:pPr>
          </w:p>
          <w:p w14:paraId="76FD529E" w14:textId="1D0397B9" w:rsidR="00B628AF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</w:t>
            </w:r>
            <w:r w:rsidR="00B628AF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:</w:t>
            </w:r>
            <w:proofErr w:type="gramEnd"/>
          </w:p>
          <w:p w14:paraId="4E5BC692" w14:textId="77777777" w:rsidR="004961E3" w:rsidRPr="004961E3" w:rsidRDefault="004961E3" w:rsidP="004961E3">
            <w:pPr>
              <w:rPr>
                <w:lang w:val="en-AS"/>
              </w:rPr>
            </w:pPr>
          </w:p>
          <w:p w14:paraId="13B16DA4" w14:textId="3304D92E" w:rsidR="004961E3" w:rsidRPr="004961E3" w:rsidRDefault="004961E3" w:rsidP="004961E3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7EE676F" wp14:editId="5716BC9F">
                  <wp:extent cx="5363323" cy="752580"/>
                  <wp:effectExtent l="0" t="0" r="8890" b="9525"/>
                  <wp:docPr id="1897041511" name="صورة 1" descr="صورة تحتوي على لقطة شاشة, خط, الخط, نص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041511" name="صورة 1" descr="صورة تحتوي على لقطة شاشة, خط, الخط, نص&#10;&#10;تم إنشاء الوصف تلقائياً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23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E56B6" w14:textId="77777777" w:rsidR="004961E3" w:rsidRDefault="004961E3" w:rsidP="004961E3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08746FF3" w14:textId="4E5AFB0A" w:rsidR="009B6595" w:rsidRDefault="009B6595" w:rsidP="004961E3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0979B6E7" w14:textId="77777777" w:rsidR="004961E3" w:rsidRDefault="004961E3" w:rsidP="004961E3">
            <w:pPr>
              <w:rPr>
                <w:lang w:val="en-AS"/>
              </w:rPr>
            </w:pPr>
          </w:p>
          <w:p w14:paraId="1A03678D" w14:textId="77777777" w:rsidR="004961E3" w:rsidRDefault="004961E3" w:rsidP="004961E3">
            <w:pPr>
              <w:rPr>
                <w:lang w:val="en-AS"/>
              </w:rPr>
            </w:pPr>
          </w:p>
          <w:p w14:paraId="47DC6274" w14:textId="6CB9D7ED" w:rsidR="004961E3" w:rsidRPr="004961E3" w:rsidRDefault="004961E3" w:rsidP="004961E3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4864" behindDoc="1" locked="0" layoutInCell="1" allowOverlap="1" wp14:anchorId="309D8C7F" wp14:editId="04882DF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363</wp:posOffset>
                  </wp:positionV>
                  <wp:extent cx="6238240" cy="4132580"/>
                  <wp:effectExtent l="0" t="0" r="0" b="1270"/>
                  <wp:wrapTight wrapText="bothSides">
                    <wp:wrapPolygon edited="0">
                      <wp:start x="0" y="0"/>
                      <wp:lineTo x="0" y="21507"/>
                      <wp:lineTo x="21503" y="21507"/>
                      <wp:lineTo x="21503" y="0"/>
                      <wp:lineTo x="0" y="0"/>
                    </wp:wrapPolygon>
                  </wp:wrapTight>
                  <wp:docPr id="1564984259" name="صورة 3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984259" name="صورة 3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13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0A022C6" w14:textId="755EC0E8" w:rsidR="004961E3" w:rsidRPr="004961E3" w:rsidRDefault="004961E3" w:rsidP="004961E3"/>
          <w:p w14:paraId="598170B7" w14:textId="485DB925" w:rsidR="009B6595" w:rsidRPr="009B6595" w:rsidRDefault="004961E3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lastRenderedPageBreak/>
              <w:drawing>
                <wp:inline distT="0" distB="0" distL="0" distR="0" wp14:anchorId="569507ED" wp14:editId="44D2FEFC">
                  <wp:extent cx="5725324" cy="4163006"/>
                  <wp:effectExtent l="0" t="0" r="8890" b="9525"/>
                  <wp:docPr id="1469028977" name="صورة 2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28977" name="صورة 2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416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451CB" w14:textId="77777777" w:rsidR="004961E3" w:rsidRDefault="004961E3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3D0AC1B5" w14:textId="5F2D5DCC" w:rsidR="001205A1" w:rsidRPr="009B6595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68C9A047" w14:textId="4DB31EC4" w:rsidR="009B6595" w:rsidRDefault="009B6595" w:rsidP="009B6595">
            <w:pPr>
              <w:rPr>
                <w:lang w:val="en-AS"/>
              </w:rPr>
            </w:pPr>
          </w:p>
          <w:p w14:paraId="4D0D6F57" w14:textId="5E28762C" w:rsidR="009B6595" w:rsidRPr="009B6595" w:rsidRDefault="004961E3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14A5C69" wp14:editId="094CB7A1">
                  <wp:extent cx="4267796" cy="1571844"/>
                  <wp:effectExtent l="0" t="0" r="0" b="0"/>
                  <wp:docPr id="876690812" name="صورة 4" descr="صورة تحتوي على نص, لقطة شاشة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690812" name="صورة 4" descr="صورة تحتوي على نص, لقطة شاشة, الخط, خط&#10;&#10;تم إنشاء الوصف تلقائياً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14:paraId="17754B0E" w14:textId="77777777" w:rsidR="001205A1" w:rsidRPr="003A798E" w:rsidRDefault="001205A1"/>
        </w:tc>
      </w:tr>
      <w:tr w:rsidR="001205A1" w:rsidRPr="003A798E" w14:paraId="2A80D0CF" w14:textId="77777777" w:rsidTr="00A24793">
        <w:trPr>
          <w:trHeight w:val="8100"/>
        </w:trPr>
        <w:tc>
          <w:tcPr>
            <w:tcW w:w="421" w:type="dxa"/>
            <w:shd w:val="clear" w:color="auto" w:fill="EDF0F4" w:themeFill="accent3"/>
          </w:tcPr>
          <w:p w14:paraId="1ACB5EC7" w14:textId="77777777" w:rsidR="00A81248" w:rsidRPr="00B628AF" w:rsidRDefault="00A81248">
            <w:pPr>
              <w:rPr>
                <w:color w:val="FF0000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4216650D" w14:textId="702F7A43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05273FE7" w14:textId="611788BA" w:rsidR="006C6124" w:rsidRPr="006C6124" w:rsidRDefault="006C6124" w:rsidP="006C6124">
            <w:pPr>
              <w:rPr>
                <w:lang w:val="en-AS"/>
              </w:rPr>
            </w:pPr>
          </w:p>
          <w:p w14:paraId="737E80EE" w14:textId="0D0F8863" w:rsidR="009B6595" w:rsidRDefault="004961E3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38E291BC" wp14:editId="40294C2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205740</wp:posOffset>
                  </wp:positionV>
                  <wp:extent cx="2830195" cy="347980"/>
                  <wp:effectExtent l="0" t="0" r="8255" b="0"/>
                  <wp:wrapThrough wrapText="bothSides">
                    <wp:wrapPolygon edited="0">
                      <wp:start x="0" y="0"/>
                      <wp:lineTo x="0" y="20102"/>
                      <wp:lineTo x="21518" y="20102"/>
                      <wp:lineTo x="21518" y="0"/>
                      <wp:lineTo x="0" y="0"/>
                    </wp:wrapPolygon>
                  </wp:wrapThrough>
                  <wp:docPr id="2012714759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714759" name="صورة 201271475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5864CD" w14:textId="65B6771D" w:rsidR="006C6124" w:rsidRPr="009B6595" w:rsidRDefault="006C6124" w:rsidP="006C6124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79111E75" w14:textId="038A5D00" w:rsidR="009B6595" w:rsidRDefault="004961E3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7DB3041C" wp14:editId="358993FA">
                  <wp:extent cx="3119120" cy="2026920"/>
                  <wp:effectExtent l="0" t="0" r="5080" b="0"/>
                  <wp:docPr id="496192905" name="صورة 6" descr="صورة تحتوي على نص, لقطة شاشة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192905" name="صورة 6" descr="صورة تحتوي على نص, لقطة شاشة, برمجيات&#10;&#10;تم إنشاء الوصف تلقائياً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3FF37375" wp14:editId="66B3B999">
                  <wp:extent cx="3119120" cy="2252345"/>
                  <wp:effectExtent l="0" t="0" r="5080" b="0"/>
                  <wp:docPr id="1893593370" name="صورة 7" descr="صورة تحتوي على نص, لقطة شاشة, برمجيات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593370" name="صورة 7" descr="صورة تحتوي على نص, لقطة شاشة, برمجيات, عرض&#10;&#10;تم إنشاء الوصف تلقائياً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25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7BDFD" w14:textId="46995623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C90ABF0" w14:textId="7519FE28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B4072BE" w14:textId="4C923DB6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C2E5ED" w14:textId="479E7A04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4CB66F24" w14:textId="61DB9A0D" w:rsidR="004961E3" w:rsidRPr="004961E3" w:rsidRDefault="004961E3" w:rsidP="004961E3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0B1CAC6" wp14:editId="254E59B0">
                  <wp:extent cx="3119120" cy="1934210"/>
                  <wp:effectExtent l="0" t="0" r="5080" b="8890"/>
                  <wp:docPr id="861524546" name="صورة 8" descr="صورة تحتوي على نص, لقطة شاشة, الخط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524546" name="صورة 8" descr="صورة تحتوي على نص, لقطة شاشة, الخط, الجبر&#10;&#10;تم إنشاء الوصف تلقائياً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F6625" w14:textId="77777777" w:rsidR="004961E3" w:rsidRDefault="004961E3" w:rsidP="004961E3">
            <w:pPr>
              <w:rPr>
                <w:lang w:val="en-AS"/>
              </w:rPr>
            </w:pPr>
          </w:p>
          <w:p w14:paraId="216865D2" w14:textId="77777777" w:rsidR="004961E3" w:rsidRDefault="004961E3" w:rsidP="004961E3">
            <w:pPr>
              <w:rPr>
                <w:lang w:val="en-AS"/>
              </w:rPr>
            </w:pPr>
          </w:p>
          <w:p w14:paraId="41AD6CA4" w14:textId="49D36E08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2E629C3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DFDC1EA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 xml:space="preserve">Problem </w:t>
            </w:r>
            <w:proofErr w:type="gramStart"/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>Statement :</w:t>
            </w:r>
            <w:proofErr w:type="gramEnd"/>
          </w:p>
          <w:p w14:paraId="2B04EE26" w14:textId="1A6074F5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730EDDC" w14:textId="2E554BFC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1950CEE7" wp14:editId="4C1E2AEA">
                  <wp:extent cx="3226676" cy="266700"/>
                  <wp:effectExtent l="0" t="0" r="0" b="0"/>
                  <wp:docPr id="1499053920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53920" name="صورة 149905392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272" cy="26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F7D08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72E9879" w14:textId="023830A9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>The Code</w:t>
            </w:r>
          </w:p>
          <w:p w14:paraId="3573A593" w14:textId="51173E85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anchor distT="0" distB="0" distL="114300" distR="114300" simplePos="0" relativeHeight="251686912" behindDoc="1" locked="0" layoutInCell="1" allowOverlap="1" wp14:anchorId="113EA348" wp14:editId="1AFB4B6F">
                  <wp:simplePos x="0" y="0"/>
                  <wp:positionH relativeFrom="column">
                    <wp:posOffset>91</wp:posOffset>
                  </wp:positionH>
                  <wp:positionV relativeFrom="paragraph">
                    <wp:posOffset>404676</wp:posOffset>
                  </wp:positionV>
                  <wp:extent cx="3119120" cy="2130425"/>
                  <wp:effectExtent l="0" t="0" r="5080" b="3175"/>
                  <wp:wrapTight wrapText="bothSides">
                    <wp:wrapPolygon edited="0">
                      <wp:start x="0" y="0"/>
                      <wp:lineTo x="0" y="21439"/>
                      <wp:lineTo x="21503" y="21439"/>
                      <wp:lineTo x="21503" y="0"/>
                      <wp:lineTo x="0" y="0"/>
                    </wp:wrapPolygon>
                  </wp:wrapTight>
                  <wp:docPr id="1884770600" name="صورة 10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770600" name="صورة 10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9C1260" w14:textId="1B957E34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 xml:space="preserve">  </w:t>
            </w:r>
          </w:p>
          <w:p w14:paraId="0B79E477" w14:textId="5AC006A5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E3E58CF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8E1E427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CFA75AD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 xml:space="preserve">The Output </w:t>
            </w:r>
          </w:p>
          <w:p w14:paraId="62AFF06D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4C1BD10" w14:textId="29E6E965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1A948EA7" wp14:editId="2D5B837D">
                  <wp:extent cx="3119120" cy="1109980"/>
                  <wp:effectExtent l="0" t="0" r="5080" b="0"/>
                  <wp:docPr id="1237379346" name="صورة 11" descr="صورة تحتوي على نص, لقطة شاشة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379346" name="صورة 11" descr="صورة تحتوي على نص, لقطة شاشة, الخط, خط&#10;&#10;تم إنشاء الوصف تلقائياً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12898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8FF1248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 xml:space="preserve"> </w:t>
            </w:r>
          </w:p>
          <w:p w14:paraId="3E4A997B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 xml:space="preserve">Problem </w:t>
            </w:r>
            <w:proofErr w:type="gramStart"/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>Statement :</w:t>
            </w:r>
            <w:proofErr w:type="gramEnd"/>
          </w:p>
          <w:p w14:paraId="7B14AC46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B4FB822" w14:textId="3B261751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3F594169" wp14:editId="6FA822AB">
                  <wp:extent cx="3119120" cy="1964055"/>
                  <wp:effectExtent l="0" t="0" r="5080" b="0"/>
                  <wp:docPr id="2056509886" name="صورة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509886" name="صورة 2056509886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C2CF2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639AE0E" w14:textId="4F27420F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>The Code</w:t>
            </w:r>
          </w:p>
          <w:p w14:paraId="21B4335C" w14:textId="08EC9482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24B00488" wp14:editId="08074C00">
                  <wp:extent cx="3119120" cy="1913890"/>
                  <wp:effectExtent l="0" t="0" r="5080" b="0"/>
                  <wp:docPr id="734751838" name="صورة 13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51838" name="صورة 13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52F6F9DC" wp14:editId="5940A9ED">
                  <wp:extent cx="3119120" cy="2418080"/>
                  <wp:effectExtent l="0" t="0" r="5080" b="1270"/>
                  <wp:docPr id="1066741764" name="صورة 14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741764" name="صورة 14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41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7709E596" wp14:editId="12D7CED1">
                  <wp:extent cx="3115110" cy="2438740"/>
                  <wp:effectExtent l="0" t="0" r="9525" b="0"/>
                  <wp:docPr id="1909563010" name="صورة 15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63010" name="صورة 15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7154B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 xml:space="preserve">  </w:t>
            </w:r>
          </w:p>
          <w:p w14:paraId="6F58BFA6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ABD489A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A971B2F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4208256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2AF7E83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296608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43C2799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87B8FA2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1FA8861" w14:textId="02C7DD25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 w:rsidRPr="004961E3">
              <w:rPr>
                <w:b/>
                <w:bCs/>
                <w:i w:val="0"/>
                <w:iCs/>
                <w:color w:val="FF0000"/>
                <w:lang w:val="en-AS"/>
              </w:rPr>
              <w:t xml:space="preserve">The Output </w:t>
            </w:r>
          </w:p>
          <w:p w14:paraId="4FD47520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4E575FE" w14:textId="77A4D462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0974A80B" wp14:editId="79D842F6">
                  <wp:extent cx="3119120" cy="1289050"/>
                  <wp:effectExtent l="0" t="0" r="5080" b="6350"/>
                  <wp:docPr id="1658665767" name="صورة 16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665767" name="صورة 16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019B7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ACD0F90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0F6FE1E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2D6B4DC" w14:textId="77777777" w:rsid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F1FF07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24D895D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39B8D59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AFC41C6" w14:textId="2F6919B2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A741415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C6D1D70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10F1DE3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BFA8340" w14:textId="77777777" w:rsidR="004961E3" w:rsidRPr="004961E3" w:rsidRDefault="004961E3" w:rsidP="004961E3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BBDC2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88B87A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4084D1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780A8F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1A2B0BD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EBAC8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9832F4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D0E913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5CC4E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A7A13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25BD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45760D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B38EA4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7FF34E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FFAD82D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252AEF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E752F34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5C369E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BE33F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0CB470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96C042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8138C6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65010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6C0C5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DFF77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4643B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4F94E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82135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EA1E10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514745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D12B42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D4EA9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187614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E3B5F2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7AC44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C39AA9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9D335DF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2123D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AA0E664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DB589B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A1E996F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8B5C13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6D0114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984046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74C52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F1162AC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37BB7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CA0BB41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C067C5D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13C6B5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FF230BA" w14:textId="4D46B165" w:rsidR="00AA6192" w:rsidRPr="00A80247" w:rsidRDefault="00AA6192" w:rsidP="006C6124">
            <w:pPr>
              <w:pStyle w:val="Text"/>
              <w:ind w:left="360"/>
              <w:rPr>
                <w:i w:val="0"/>
                <w:iCs/>
                <w:color w:val="0D0D0D" w:themeColor="text1" w:themeTint="F2"/>
                <w:lang w:val="en-AS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7BB0469B" w14:textId="2A179A7A" w:rsidR="00E26FF4" w:rsidRDefault="00E26FF4" w:rsidP="00A24793">
            <w:pPr>
              <w:jc w:val="right"/>
            </w:pPr>
          </w:p>
          <w:p w14:paraId="5943FC87" w14:textId="2C77DABE" w:rsidR="00A81248" w:rsidRPr="003A798E" w:rsidRDefault="00A81248" w:rsidP="00A24793">
            <w:pPr>
              <w:jc w:val="right"/>
            </w:pPr>
          </w:p>
        </w:tc>
        <w:tc>
          <w:tcPr>
            <w:tcW w:w="421" w:type="dxa"/>
            <w:shd w:val="clear" w:color="auto" w:fill="EDF0F4" w:themeFill="accent3"/>
          </w:tcPr>
          <w:p w14:paraId="203BA049" w14:textId="77777777" w:rsidR="00A81248" w:rsidRPr="003A798E" w:rsidRDefault="00A81248"/>
        </w:tc>
      </w:tr>
    </w:tbl>
    <w:p w14:paraId="5BAFD15A" w14:textId="0B2EE425" w:rsidR="00A81248" w:rsidRPr="00F60206" w:rsidRDefault="00A81248" w:rsidP="006C6124">
      <w:pPr>
        <w:rPr>
          <w:lang w:val="en-AS"/>
        </w:rPr>
      </w:pPr>
    </w:p>
    <w:sectPr w:rsidR="00A81248" w:rsidRPr="00F60206" w:rsidSect="00D73262">
      <w:footerReference w:type="even" r:id="rId23"/>
      <w:footerReference w:type="default" r:id="rId24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793FA" w14:textId="77777777" w:rsidR="008373F4" w:rsidRDefault="008373F4" w:rsidP="001205A1">
      <w:r>
        <w:separator/>
      </w:r>
    </w:p>
  </w:endnote>
  <w:endnote w:type="continuationSeparator" w:id="0">
    <w:p w14:paraId="7F7F503B" w14:textId="77777777" w:rsidR="008373F4" w:rsidRDefault="008373F4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1697884697"/>
      <w:docPartObj>
        <w:docPartGallery w:val="Page Numbers (Bottom of Page)"/>
        <w:docPartUnique/>
      </w:docPartObj>
    </w:sdtPr>
    <w:sdtContent>
      <w:p w14:paraId="13B5ADA9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7B074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BD3D95A" w14:textId="77777777" w:rsidR="001205A1" w:rsidRDefault="001205A1" w:rsidP="001205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041358343"/>
      <w:docPartObj>
        <w:docPartGallery w:val="Page Numbers (Bottom of Page)"/>
        <w:docPartUnique/>
      </w:docPartObj>
    </w:sdtPr>
    <w:sdtContent>
      <w:p w14:paraId="23E9F97A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C66528"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06BB3D99" w14:textId="77777777" w:rsidTr="005F4F46">
      <w:tc>
        <w:tcPr>
          <w:tcW w:w="5395" w:type="dxa"/>
        </w:tcPr>
        <w:p w14:paraId="62149150" w14:textId="078E494C" w:rsidR="001205A1" w:rsidRPr="001205A1" w:rsidRDefault="001205A1" w:rsidP="00C66528">
          <w:pPr>
            <w:pStyle w:val="a6"/>
          </w:pPr>
        </w:p>
      </w:tc>
      <w:tc>
        <w:tcPr>
          <w:tcW w:w="5395" w:type="dxa"/>
        </w:tcPr>
        <w:p w14:paraId="4A179BA7" w14:textId="77777777" w:rsidR="001205A1" w:rsidRPr="001205A1" w:rsidRDefault="001205A1" w:rsidP="001205A1">
          <w:pPr>
            <w:pStyle w:val="a6"/>
          </w:pPr>
          <w:r w:rsidRPr="001205A1">
            <w:t xml:space="preserve">   </w:t>
          </w:r>
        </w:p>
      </w:tc>
    </w:tr>
  </w:tbl>
  <w:p w14:paraId="5836C796" w14:textId="77777777" w:rsidR="001205A1" w:rsidRDefault="001205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60FC39" w14:textId="77777777" w:rsidR="008373F4" w:rsidRDefault="008373F4" w:rsidP="001205A1">
      <w:r>
        <w:separator/>
      </w:r>
    </w:p>
  </w:footnote>
  <w:footnote w:type="continuationSeparator" w:id="0">
    <w:p w14:paraId="6BEEF635" w14:textId="77777777" w:rsidR="008373F4" w:rsidRDefault="008373F4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194B"/>
    <w:multiLevelType w:val="hybridMultilevel"/>
    <w:tmpl w:val="B874ADDE"/>
    <w:lvl w:ilvl="0" w:tplc="CC6257DC">
      <w:start w:val="1"/>
      <w:numFmt w:val="decimal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DA3"/>
    <w:multiLevelType w:val="hybridMultilevel"/>
    <w:tmpl w:val="747E7D72"/>
    <w:lvl w:ilvl="0" w:tplc="0498BC6E">
      <w:numFmt w:val="decimal"/>
      <w:lvlText w:val="%1"/>
      <w:lvlJc w:val="left"/>
      <w:pPr>
        <w:ind w:left="116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E2C35"/>
    <w:multiLevelType w:val="hybridMultilevel"/>
    <w:tmpl w:val="5AB65F74"/>
    <w:lvl w:ilvl="0" w:tplc="2154FD0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164D9"/>
    <w:multiLevelType w:val="hybridMultilevel"/>
    <w:tmpl w:val="5B1E2298"/>
    <w:lvl w:ilvl="0" w:tplc="78A8399A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424CA3"/>
    <w:multiLevelType w:val="hybridMultilevel"/>
    <w:tmpl w:val="71A2D3B2"/>
    <w:lvl w:ilvl="0" w:tplc="E5605A5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C1945"/>
    <w:multiLevelType w:val="hybridMultilevel"/>
    <w:tmpl w:val="FB5ED192"/>
    <w:lvl w:ilvl="0" w:tplc="936C096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66F88"/>
    <w:multiLevelType w:val="hybridMultilevel"/>
    <w:tmpl w:val="E15E923A"/>
    <w:lvl w:ilvl="0" w:tplc="D3FE5C8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6434A"/>
    <w:multiLevelType w:val="hybridMultilevel"/>
    <w:tmpl w:val="8AF8CC08"/>
    <w:lvl w:ilvl="0" w:tplc="E6169D0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07C28"/>
    <w:multiLevelType w:val="hybridMultilevel"/>
    <w:tmpl w:val="E14E2554"/>
    <w:lvl w:ilvl="0" w:tplc="E932ACF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9897">
    <w:abstractNumId w:val="7"/>
  </w:num>
  <w:num w:numId="2" w16cid:durableId="622005391">
    <w:abstractNumId w:val="0"/>
  </w:num>
  <w:num w:numId="3" w16cid:durableId="1320425559">
    <w:abstractNumId w:val="8"/>
  </w:num>
  <w:num w:numId="4" w16cid:durableId="501893177">
    <w:abstractNumId w:val="6"/>
  </w:num>
  <w:num w:numId="5" w16cid:durableId="389351305">
    <w:abstractNumId w:val="5"/>
  </w:num>
  <w:num w:numId="6" w16cid:durableId="561139546">
    <w:abstractNumId w:val="1"/>
  </w:num>
  <w:num w:numId="7" w16cid:durableId="639263071">
    <w:abstractNumId w:val="3"/>
  </w:num>
  <w:num w:numId="8" w16cid:durableId="510144392">
    <w:abstractNumId w:val="4"/>
  </w:num>
  <w:num w:numId="9" w16cid:durableId="119946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AF"/>
    <w:rsid w:val="000C4ED1"/>
    <w:rsid w:val="000F7E33"/>
    <w:rsid w:val="001205A1"/>
    <w:rsid w:val="00142538"/>
    <w:rsid w:val="00154D3B"/>
    <w:rsid w:val="001A51A8"/>
    <w:rsid w:val="001D7B6E"/>
    <w:rsid w:val="0020217E"/>
    <w:rsid w:val="00225F56"/>
    <w:rsid w:val="002877E8"/>
    <w:rsid w:val="002E7C4E"/>
    <w:rsid w:val="002F26D7"/>
    <w:rsid w:val="0031055C"/>
    <w:rsid w:val="003317AD"/>
    <w:rsid w:val="00352490"/>
    <w:rsid w:val="00371EE1"/>
    <w:rsid w:val="003A798E"/>
    <w:rsid w:val="00425A99"/>
    <w:rsid w:val="0047527A"/>
    <w:rsid w:val="004961E3"/>
    <w:rsid w:val="005E6B25"/>
    <w:rsid w:val="005F4F46"/>
    <w:rsid w:val="006C60E6"/>
    <w:rsid w:val="006C6124"/>
    <w:rsid w:val="006F508F"/>
    <w:rsid w:val="007B0740"/>
    <w:rsid w:val="007C1BAB"/>
    <w:rsid w:val="007F6F6D"/>
    <w:rsid w:val="008373F4"/>
    <w:rsid w:val="00860037"/>
    <w:rsid w:val="009B6595"/>
    <w:rsid w:val="009C6907"/>
    <w:rsid w:val="009F5A90"/>
    <w:rsid w:val="00A15CF7"/>
    <w:rsid w:val="00A24793"/>
    <w:rsid w:val="00A80247"/>
    <w:rsid w:val="00A81248"/>
    <w:rsid w:val="00A90FB2"/>
    <w:rsid w:val="00AA6192"/>
    <w:rsid w:val="00B628AF"/>
    <w:rsid w:val="00C325F7"/>
    <w:rsid w:val="00C66528"/>
    <w:rsid w:val="00C915F0"/>
    <w:rsid w:val="00CE14FC"/>
    <w:rsid w:val="00D73262"/>
    <w:rsid w:val="00E26FF4"/>
    <w:rsid w:val="00E339AD"/>
    <w:rsid w:val="00F22315"/>
    <w:rsid w:val="00F60206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8A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FC49AE"/>
  </w:style>
  <w:style w:type="paragraph" w:styleId="1">
    <w:name w:val="heading 1"/>
    <w:basedOn w:val="a"/>
    <w:next w:val="a"/>
    <w:link w:val="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3">
    <w:name w:val="heading 3"/>
    <w:basedOn w:val="a"/>
    <w:next w:val="a"/>
    <w:link w:val="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4">
    <w:name w:val="heading 4"/>
    <w:basedOn w:val="a"/>
    <w:next w:val="a"/>
    <w:link w:val="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5">
    <w:name w:val="heading 5"/>
    <w:basedOn w:val="a"/>
    <w:next w:val="a"/>
    <w:link w:val="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1Char">
    <w:name w:val="العنوان 1 Char"/>
    <w:basedOn w:val="a0"/>
    <w:link w:val="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2Char">
    <w:name w:val="عنوان 2 Char"/>
    <w:basedOn w:val="a0"/>
    <w:link w:val="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a"/>
    <w:uiPriority w:val="7"/>
    <w:qFormat/>
    <w:rsid w:val="00A81248"/>
    <w:rPr>
      <w:sz w:val="10"/>
    </w:rPr>
  </w:style>
  <w:style w:type="character" w:customStyle="1" w:styleId="3Char">
    <w:name w:val="عنوان 3 Char"/>
    <w:basedOn w:val="a0"/>
    <w:link w:val="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4Char">
    <w:name w:val="عنوان 4 Char"/>
    <w:basedOn w:val="a0"/>
    <w:link w:val="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a"/>
    <w:uiPriority w:val="5"/>
    <w:qFormat/>
    <w:rsid w:val="00C66528"/>
    <w:rPr>
      <w:i/>
      <w:color w:val="000000" w:themeColor="text1"/>
      <w:sz w:val="28"/>
    </w:rPr>
  </w:style>
  <w:style w:type="paragraph" w:styleId="a5">
    <w:name w:val="header"/>
    <w:basedOn w:val="a"/>
    <w:link w:val="Char0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C66528"/>
  </w:style>
  <w:style w:type="paragraph" w:styleId="a6">
    <w:name w:val="footer"/>
    <w:basedOn w:val="a"/>
    <w:link w:val="Char1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Char1">
    <w:name w:val="تذييل الصفحة Char"/>
    <w:basedOn w:val="a0"/>
    <w:link w:val="a6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a7">
    <w:name w:val="page number"/>
    <w:basedOn w:val="a0"/>
    <w:uiPriority w:val="99"/>
    <w:semiHidden/>
    <w:rsid w:val="001205A1"/>
  </w:style>
  <w:style w:type="character" w:customStyle="1" w:styleId="5Char">
    <w:name w:val="عنوان 5 Char"/>
    <w:basedOn w:val="a0"/>
    <w:link w:val="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a8">
    <w:name w:val="Placeholder Text"/>
    <w:basedOn w:val="a0"/>
    <w:uiPriority w:val="99"/>
    <w:semiHidden/>
    <w:rsid w:val="00C66528"/>
    <w:rPr>
      <w:color w:val="808080"/>
    </w:rPr>
  </w:style>
  <w:style w:type="character" w:styleId="a9">
    <w:name w:val="Emphasis"/>
    <w:basedOn w:val="a0"/>
    <w:uiPriority w:val="20"/>
    <w:qFormat/>
    <w:rsid w:val="006F508F"/>
    <w:rPr>
      <w:i w:val="0"/>
      <w:iCs/>
      <w:color w:val="009095" w:themeColor="accent2" w:themeShade="BF"/>
    </w:rPr>
  </w:style>
  <w:style w:type="paragraph" w:styleId="aa">
    <w:name w:val="Quote"/>
    <w:basedOn w:val="a"/>
    <w:next w:val="a"/>
    <w:link w:val="Char2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har2">
    <w:name w:val="اقتباس Char"/>
    <w:basedOn w:val="a0"/>
    <w:link w:val="aa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%20Moha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8</Pages>
  <Words>56</Words>
  <Characters>323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2024-05-21T16:14:00Z</dcterms:created>
  <dcterms:modified xsi:type="dcterms:W3CDTF">2024-05-21T17:17:00Z</dcterms:modified>
</cp:coreProperties>
</file>