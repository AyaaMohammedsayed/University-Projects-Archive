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4562D" w14:textId="7F6B0176" w:rsidR="000123DC" w:rsidRDefault="000123DC">
      <w:pPr>
        <w:pStyle w:val="NoSpacing"/>
        <w:spacing w:before="1540" w:after="240"/>
        <w:jc w:val="center"/>
        <w:rPr>
          <w:color w:val="4472C4" w:themeColor="accent1"/>
        </w:rPr>
      </w:pPr>
    </w:p>
    <w:sdt>
      <w:sdtPr>
        <w:rPr>
          <w:color w:val="4472C4" w:themeColor="accent1"/>
        </w:rPr>
        <w:id w:val="1928527252"/>
        <w:docPartObj>
          <w:docPartGallery w:val="Cover Pages"/>
          <w:docPartUnique/>
        </w:docPartObj>
      </w:sdtPr>
      <w:sdtEndPr>
        <w:rPr>
          <w:rFonts w:eastAsia="Times New Roman" w:cstheme="minorHAnsi"/>
          <w:b/>
          <w:caps/>
          <w:color w:val="0D0D0D" w:themeColor="text1" w:themeTint="F2"/>
          <w:sz w:val="32"/>
          <w:szCs w:val="32"/>
          <w:lang w:eastAsia="en-US"/>
        </w:rPr>
      </w:sdtEndPr>
      <w:sdtContent>
        <w:p w14:paraId="7D7F4AE4" w14:textId="6DFE58F0" w:rsidR="00DB7CFD" w:rsidRDefault="00DB7CFD">
          <w:pPr>
            <w:pStyle w:val="NoSpacing"/>
            <w:spacing w:before="1540" w:after="240"/>
            <w:jc w:val="center"/>
            <w:rPr>
              <w:color w:val="4472C4" w:themeColor="accent1"/>
            </w:rPr>
          </w:pPr>
          <w:r>
            <w:rPr>
              <w:noProof/>
              <w:color w:val="4472C4" w:themeColor="accent1"/>
            </w:rPr>
            <w:drawing>
              <wp:inline distT="0" distB="0" distL="0" distR="0" wp14:anchorId="4AF3B232" wp14:editId="22D4893F">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EC13E7D6E60D4B3FA4B95A217CD0CA9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7690338" w14:textId="175BB41C" w:rsidR="00DB7CFD" w:rsidRDefault="00DB7CF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lang w:val="en-AS"/>
                </w:rPr>
                <w:t>Sensor</w:t>
              </w:r>
            </w:p>
          </w:sdtContent>
        </w:sdt>
        <w:sdt>
          <w:sdtPr>
            <w:rPr>
              <w:color w:val="4472C4" w:themeColor="accent1"/>
              <w:sz w:val="28"/>
              <w:szCs w:val="28"/>
            </w:rPr>
            <w:alias w:val="Subtitle"/>
            <w:tag w:val=""/>
            <w:id w:val="328029620"/>
            <w:placeholder>
              <w:docPart w:val="A3F8EEDB386D41F69C374F0BD35B8C98"/>
            </w:placeholder>
            <w:dataBinding w:prefixMappings="xmlns:ns0='http://purl.org/dc/elements/1.1/' xmlns:ns1='http://schemas.openxmlformats.org/package/2006/metadata/core-properties' " w:xpath="/ns1:coreProperties[1]/ns0:subject[1]" w:storeItemID="{6C3C8BC8-F283-45AE-878A-BAB7291924A1}"/>
            <w:text/>
          </w:sdtPr>
          <w:sdtContent>
            <w:p w14:paraId="32AD2E85" w14:textId="6E75458B" w:rsidR="00DB7CFD" w:rsidRDefault="00DB7CFD">
              <w:pPr>
                <w:pStyle w:val="NoSpacing"/>
                <w:jc w:val="center"/>
                <w:rPr>
                  <w:color w:val="4472C4" w:themeColor="accent1"/>
                  <w:sz w:val="28"/>
                  <w:szCs w:val="28"/>
                </w:rPr>
              </w:pPr>
              <w:r>
                <w:rPr>
                  <w:color w:val="4472C4" w:themeColor="accent1"/>
                  <w:sz w:val="28"/>
                  <w:szCs w:val="28"/>
                  <w:lang w:val="en-AS"/>
                </w:rPr>
                <w:t>Temperature Sensor</w:t>
              </w:r>
            </w:p>
          </w:sdtContent>
        </w:sdt>
        <w:p w14:paraId="38DE807B" w14:textId="39157123" w:rsidR="00DB7CFD" w:rsidRDefault="00DB7CFD">
          <w:pPr>
            <w:pStyle w:val="NoSpacing"/>
            <w:spacing w:before="480"/>
            <w:jc w:val="center"/>
            <w:rPr>
              <w:color w:val="4472C4" w:themeColor="accent1"/>
            </w:rPr>
          </w:pPr>
          <w:r>
            <w:rPr>
              <w:noProof/>
              <w:color w:val="4472C4" w:themeColor="accent1"/>
            </w:rPr>
            <w:drawing>
              <wp:inline distT="0" distB="0" distL="0" distR="0" wp14:anchorId="138E5122" wp14:editId="6B4ECE19">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C551E21" w14:textId="06A2275B" w:rsidR="00DB7CFD" w:rsidRDefault="000123DC">
          <w:pPr>
            <w:rPr>
              <w:rFonts w:eastAsia="Times New Roman" w:cstheme="minorHAnsi"/>
              <w:color w:val="0D0D0D" w:themeColor="text1" w:themeTint="F2"/>
              <w:sz w:val="32"/>
              <w:szCs w:val="32"/>
              <w:lang w:eastAsia="en-US"/>
            </w:rPr>
          </w:pPr>
          <w:r>
            <w:rPr>
              <w:noProof/>
              <w:color w:val="4472C4" w:themeColor="accent1"/>
            </w:rPr>
            <mc:AlternateContent>
              <mc:Choice Requires="wps">
                <w:drawing>
                  <wp:anchor distT="0" distB="0" distL="114300" distR="114300" simplePos="0" relativeHeight="251661312" behindDoc="0" locked="0" layoutInCell="1" allowOverlap="1" wp14:anchorId="064AA8AC" wp14:editId="2EB91D8B">
                    <wp:simplePos x="0" y="0"/>
                    <wp:positionH relativeFrom="margin">
                      <wp:posOffset>88900</wp:posOffset>
                    </wp:positionH>
                    <wp:positionV relativeFrom="page">
                      <wp:posOffset>6130290</wp:posOffset>
                    </wp:positionV>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4472C4" w:themeColor="accent1"/>
                                    <w:sz w:val="32"/>
                                    <w:szCs w:val="32"/>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265C2C9" w14:textId="10FDCC16" w:rsidR="00DB7CFD" w:rsidRPr="00DB7CFD" w:rsidRDefault="00DB7CFD">
                                    <w:pPr>
                                      <w:pStyle w:val="NoSpacing"/>
                                      <w:spacing w:after="40"/>
                                      <w:jc w:val="center"/>
                                      <w:rPr>
                                        <w:b/>
                                        <w:bCs/>
                                        <w:caps/>
                                        <w:color w:val="4472C4" w:themeColor="accent1"/>
                                        <w:sz w:val="32"/>
                                        <w:szCs w:val="32"/>
                                      </w:rPr>
                                    </w:pPr>
                                    <w:r w:rsidRPr="00DB7CFD">
                                      <w:rPr>
                                        <w:b/>
                                        <w:bCs/>
                                        <w:caps/>
                                        <w:color w:val="4472C4" w:themeColor="accent1"/>
                                        <w:sz w:val="32"/>
                                        <w:szCs w:val="32"/>
                                        <w:lang w:val="en-AS"/>
                                      </w:rPr>
                                      <w:t>Aya mohamed</w:t>
                                    </w:r>
                                  </w:p>
                                </w:sdtContent>
                              </w:sdt>
                              <w:p w14:paraId="7C8DBE83" w14:textId="5934CD1D" w:rsidR="00DB7CFD" w:rsidRDefault="00DB7CFD">
                                <w:pPr>
                                  <w:pStyle w:val="NoSpacing"/>
                                  <w:jc w:val="center"/>
                                  <w:rPr>
                                    <w:b/>
                                    <w:bCs/>
                                    <w:caps/>
                                    <w:color w:val="4472C4" w:themeColor="accent1"/>
                                    <w:sz w:val="32"/>
                                    <w:szCs w:val="32"/>
                                    <w:rtl/>
                                    <w:lang w:val="en-AS"/>
                                  </w:rPr>
                                </w:pPr>
                                <w:r>
                                  <w:rPr>
                                    <w:b/>
                                    <w:bCs/>
                                    <w:caps/>
                                    <w:color w:val="4472C4" w:themeColor="accent1"/>
                                    <w:sz w:val="32"/>
                                    <w:szCs w:val="32"/>
                                    <w:lang w:val="en-AS"/>
                                  </w:rPr>
                                  <w:t>BOSINA SAAD</w:t>
                                </w:r>
                                <w:r>
                                  <w:rPr>
                                    <w:b/>
                                    <w:bCs/>
                                    <w:caps/>
                                    <w:color w:val="4472C4" w:themeColor="accent1"/>
                                    <w:sz w:val="32"/>
                                    <w:szCs w:val="32"/>
                                    <w:lang w:val="en-AS"/>
                                  </w:rPr>
                                  <w:br/>
                                  <w:t>HABIBA AHMED</w:t>
                                </w:r>
                              </w:p>
                              <w:p w14:paraId="2154954D" w14:textId="1952218B" w:rsidR="009373F0" w:rsidRDefault="009373F0">
                                <w:pPr>
                                  <w:pStyle w:val="NoSpacing"/>
                                  <w:jc w:val="center"/>
                                  <w:rPr>
                                    <w:b/>
                                    <w:bCs/>
                                    <w:caps/>
                                    <w:color w:val="4472C4" w:themeColor="accent1"/>
                                    <w:sz w:val="32"/>
                                    <w:szCs w:val="32"/>
                                    <w:rtl/>
                                    <w:lang w:val="en-AS"/>
                                  </w:rPr>
                                </w:pPr>
                                <w:r>
                                  <w:rPr>
                                    <w:b/>
                                    <w:bCs/>
                                    <w:caps/>
                                    <w:color w:val="4472C4" w:themeColor="accent1"/>
                                    <w:sz w:val="32"/>
                                    <w:szCs w:val="32"/>
                                    <w:lang w:val="en-AS"/>
                                  </w:rPr>
                                  <w:t>Hanin Mustafa</w:t>
                                </w:r>
                              </w:p>
                              <w:p w14:paraId="611FEBFB" w14:textId="74966C58" w:rsidR="00542EB8" w:rsidRDefault="00542EB8">
                                <w:pPr>
                                  <w:pStyle w:val="NoSpacing"/>
                                  <w:jc w:val="center"/>
                                  <w:rPr>
                                    <w:color w:val="4472C4" w:themeColor="accent1"/>
                                  </w:rPr>
                                </w:pPr>
                                <w:r>
                                  <w:rPr>
                                    <w:b/>
                                    <w:bCs/>
                                    <w:caps/>
                                    <w:color w:val="4472C4" w:themeColor="accent1"/>
                                    <w:sz w:val="32"/>
                                    <w:szCs w:val="32"/>
                                    <w:lang w:val="en-AS"/>
                                  </w:rPr>
                                  <w:t>Fatma Mustafa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4AA8AC" id="_x0000_t202" coordsize="21600,21600" o:spt="202" path="m,l,21600r21600,l21600,xe">
                    <v:stroke joinstyle="miter"/>
                    <v:path gradientshapeok="t" o:connecttype="rect"/>
                  </v:shapetype>
                  <v:shape id="Text Box 44" o:spid="_x0000_s1026" type="#_x0000_t202" style="position:absolute;margin-left:7pt;margin-top:482.7pt;width:516pt;height:43.9pt;z-index:2516613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" filled="f" stroked="f" strokeweight=".5pt">
                    <v:textbox style="mso-fit-shape-to-text:t" inset="0,0,0,0">
                      <w:txbxContent>
                        <w:sdt>
                          <w:sdtPr>
                            <w:rPr>
                              <w:b/>
                              <w:bCs/>
                              <w:caps/>
                              <w:color w:val="4472C4" w:themeColor="accent1"/>
                              <w:sz w:val="32"/>
                              <w:szCs w:val="32"/>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265C2C9" w14:textId="10FDCC16" w:rsidR="00DB7CFD" w:rsidRPr="00DB7CFD" w:rsidRDefault="00DB7CFD">
                              <w:pPr>
                                <w:pStyle w:val="NoSpacing"/>
                                <w:spacing w:after="40"/>
                                <w:jc w:val="center"/>
                                <w:rPr>
                                  <w:b/>
                                  <w:bCs/>
                                  <w:caps/>
                                  <w:color w:val="4472C4" w:themeColor="accent1"/>
                                  <w:sz w:val="32"/>
                                  <w:szCs w:val="32"/>
                                </w:rPr>
                              </w:pPr>
                              <w:r w:rsidRPr="00DB7CFD">
                                <w:rPr>
                                  <w:b/>
                                  <w:bCs/>
                                  <w:caps/>
                                  <w:color w:val="4472C4" w:themeColor="accent1"/>
                                  <w:sz w:val="32"/>
                                  <w:szCs w:val="32"/>
                                  <w:lang w:val="en-AS"/>
                                </w:rPr>
                                <w:t>Aya mohamed</w:t>
                              </w:r>
                            </w:p>
                          </w:sdtContent>
                        </w:sdt>
                        <w:p w14:paraId="7C8DBE83" w14:textId="5934CD1D" w:rsidR="00DB7CFD" w:rsidRDefault="00DB7CFD">
                          <w:pPr>
                            <w:pStyle w:val="NoSpacing"/>
                            <w:jc w:val="center"/>
                            <w:rPr>
                              <w:b/>
                              <w:bCs/>
                              <w:caps/>
                              <w:color w:val="4472C4" w:themeColor="accent1"/>
                              <w:sz w:val="32"/>
                              <w:szCs w:val="32"/>
                              <w:rtl/>
                              <w:lang w:val="en-AS"/>
                            </w:rPr>
                          </w:pPr>
                          <w:r>
                            <w:rPr>
                              <w:b/>
                              <w:bCs/>
                              <w:caps/>
                              <w:color w:val="4472C4" w:themeColor="accent1"/>
                              <w:sz w:val="32"/>
                              <w:szCs w:val="32"/>
                              <w:lang w:val="en-AS"/>
                            </w:rPr>
                            <w:t>BOSINA SAAD</w:t>
                          </w:r>
                          <w:r>
                            <w:rPr>
                              <w:b/>
                              <w:bCs/>
                              <w:caps/>
                              <w:color w:val="4472C4" w:themeColor="accent1"/>
                              <w:sz w:val="32"/>
                              <w:szCs w:val="32"/>
                              <w:lang w:val="en-AS"/>
                            </w:rPr>
                            <w:br/>
                            <w:t>HABIBA AHMED</w:t>
                          </w:r>
                        </w:p>
                        <w:p w14:paraId="2154954D" w14:textId="1952218B" w:rsidR="009373F0" w:rsidRDefault="009373F0">
                          <w:pPr>
                            <w:pStyle w:val="NoSpacing"/>
                            <w:jc w:val="center"/>
                            <w:rPr>
                              <w:b/>
                              <w:bCs/>
                              <w:caps/>
                              <w:color w:val="4472C4" w:themeColor="accent1"/>
                              <w:sz w:val="32"/>
                              <w:szCs w:val="32"/>
                              <w:rtl/>
                              <w:lang w:val="en-AS"/>
                            </w:rPr>
                          </w:pPr>
                          <w:r>
                            <w:rPr>
                              <w:b/>
                              <w:bCs/>
                              <w:caps/>
                              <w:color w:val="4472C4" w:themeColor="accent1"/>
                              <w:sz w:val="32"/>
                              <w:szCs w:val="32"/>
                              <w:lang w:val="en-AS"/>
                            </w:rPr>
                            <w:t>Hanin Mustafa</w:t>
                          </w:r>
                        </w:p>
                        <w:p w14:paraId="611FEBFB" w14:textId="74966C58" w:rsidR="00542EB8" w:rsidRDefault="00542EB8">
                          <w:pPr>
                            <w:pStyle w:val="NoSpacing"/>
                            <w:jc w:val="center"/>
                            <w:rPr>
                              <w:color w:val="4472C4" w:themeColor="accent1"/>
                            </w:rPr>
                          </w:pPr>
                          <w:r>
                            <w:rPr>
                              <w:b/>
                              <w:bCs/>
                              <w:caps/>
                              <w:color w:val="4472C4" w:themeColor="accent1"/>
                              <w:sz w:val="32"/>
                              <w:szCs w:val="32"/>
                              <w:lang w:val="en-AS"/>
                            </w:rPr>
                            <w:t>Fatma Mustafa</w:t>
                          </w:r>
                        </w:p>
                      </w:txbxContent>
                    </v:textbox>
                    <w10:wrap anchorx="margin" anchory="page"/>
                  </v:shape>
                </w:pict>
              </mc:Fallback>
            </mc:AlternateContent>
          </w:r>
          <w:r w:rsidR="00DB7CFD">
            <w:rPr>
              <w:rFonts w:eastAsia="Times New Roman" w:cstheme="minorHAnsi"/>
              <w:b/>
              <w:caps/>
              <w:color w:val="0D0D0D" w:themeColor="text1" w:themeTint="F2"/>
              <w:sz w:val="32"/>
              <w:szCs w:val="32"/>
              <w:lang w:eastAsia="en-US"/>
            </w:rPr>
            <w:br w:type="page"/>
          </w:r>
        </w:p>
      </w:sdtContent>
    </w:sdt>
    <w:sdt>
      <w:sdtPr>
        <w:rPr>
          <w:rFonts w:asciiTheme="minorHAnsi" w:hAnsiTheme="minorHAnsi" w:cstheme="minorBidi"/>
          <w:b w:val="0"/>
          <w:caps w:val="0"/>
          <w:color w:val="auto"/>
          <w:spacing w:val="0"/>
          <w:kern w:val="0"/>
          <w:sz w:val="20"/>
          <w:szCs w:val="20"/>
        </w:rPr>
        <w:id w:val="-1675106444"/>
        <w:placeholder>
          <w:docPart w:val="8A0B5618F2A24789A8249786A4633874"/>
        </w:placeholder>
        <w15:appearance w15:val="hidden"/>
      </w:sdtPr>
      <w:sdtContent>
        <w:p w14:paraId="6124678A" w14:textId="406B3821" w:rsidR="003C4244" w:rsidRPr="003C4244" w:rsidRDefault="003C4244" w:rsidP="003C4244">
          <w:pPr>
            <w:pStyle w:val="Title"/>
          </w:pPr>
          <w:r>
            <w:rPr>
              <w:lang w:val="en-AS"/>
            </w:rPr>
            <w:t xml:space="preserve">SenSor Report </w:t>
          </w:r>
        </w:p>
        <w:p w14:paraId="6B397B37" w14:textId="72FAFEBC" w:rsidR="001273C1" w:rsidRPr="003C4244" w:rsidRDefault="00000000" w:rsidP="003C4244">
          <w:pPr>
            <w:rPr>
              <w:lang w:val="en-AS"/>
            </w:rPr>
          </w:pPr>
        </w:p>
      </w:sdtContent>
    </w:sdt>
    <w:p w14:paraId="1738ECA9" w14:textId="2B62D434" w:rsidR="00E0401F" w:rsidRPr="00E0401F" w:rsidRDefault="00E0401F" w:rsidP="00E0401F">
      <w:pPr>
        <w:pStyle w:val="Title"/>
      </w:pPr>
      <w:r w:rsidRPr="00E0401F">
        <w:t xml:space="preserve"> </w:t>
      </w:r>
    </w:p>
    <w:p w14:paraId="7DDBD6A6" w14:textId="77777777" w:rsidR="0089777F" w:rsidRPr="00F27D72" w:rsidRDefault="00E0401F" w:rsidP="008F0570">
      <w:pPr>
        <w:rPr>
          <w:rFonts w:cstheme="minorHAnsi"/>
          <w:b/>
          <w:bCs/>
        </w:rPr>
      </w:pPr>
      <w:r>
        <w:rPr>
          <w:noProof/>
        </w:rPr>
        <mc:AlternateContent>
          <mc:Choice Requires="wps">
            <w:drawing>
              <wp:anchor distT="0" distB="0" distL="114300" distR="114300" simplePos="0" relativeHeight="251659264" behindDoc="1" locked="1" layoutInCell="1" allowOverlap="1" wp14:anchorId="3EB0BE65" wp14:editId="1D84EE61">
                <wp:simplePos x="0" y="0"/>
                <wp:positionH relativeFrom="column">
                  <wp:posOffset>-914400</wp:posOffset>
                </wp:positionH>
                <wp:positionV relativeFrom="page">
                  <wp:posOffset>0</wp:posOffset>
                </wp:positionV>
                <wp:extent cx="7772400" cy="2057400"/>
                <wp:effectExtent l="0" t="0" r="0" b="0"/>
                <wp:wrapNone/>
                <wp:docPr id="68" name="Rectangle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057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51036" id="Rectangle 68" o:spid="_x0000_s1026" alt="&quot;&quot;" style="position:absolute;margin-left:-1in;margin-top:0;width:612pt;height:1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" fillcolor="#4472c4 [3204]" stroked="f" strokeweight="1pt">
                <w10:wrap anchory="page"/>
                <w10:anchorlock/>
              </v:rect>
            </w:pict>
          </mc:Fallback>
        </mc:AlternateContent>
      </w:r>
    </w:p>
    <w:p w14:paraId="1DBC6E85" w14:textId="77777777" w:rsidR="00735FC3" w:rsidRDefault="00735FC3" w:rsidP="000B112D">
      <w:pPr>
        <w:pStyle w:val="Subtitle"/>
        <w:rPr>
          <w:rFonts w:asciiTheme="minorHAnsi" w:hAnsiTheme="minorHAnsi" w:cstheme="minorHAnsi"/>
          <w:b/>
          <w:bCs/>
          <w:sz w:val="40"/>
          <w:szCs w:val="40"/>
          <w:lang w:val="en-AS"/>
        </w:rPr>
      </w:pPr>
    </w:p>
    <w:p w14:paraId="57A0C692" w14:textId="77777777" w:rsidR="00735FC3" w:rsidRDefault="00735FC3" w:rsidP="000B112D">
      <w:pPr>
        <w:pStyle w:val="Subtitle"/>
        <w:rPr>
          <w:rFonts w:asciiTheme="minorHAnsi" w:hAnsiTheme="minorHAnsi" w:cstheme="minorHAnsi"/>
          <w:b/>
          <w:bCs/>
          <w:sz w:val="40"/>
          <w:szCs w:val="40"/>
          <w:lang w:val="en-AS"/>
        </w:rPr>
      </w:pPr>
    </w:p>
    <w:p w14:paraId="75C6948A" w14:textId="4DEEAF2C" w:rsidR="005140CB" w:rsidRPr="00F27D72" w:rsidRDefault="003C4244" w:rsidP="000B112D">
      <w:pPr>
        <w:pStyle w:val="Subtitle"/>
        <w:rPr>
          <w:rFonts w:asciiTheme="minorHAnsi" w:hAnsiTheme="minorHAnsi" w:cstheme="minorHAnsi"/>
          <w:b/>
          <w:bCs/>
          <w:sz w:val="40"/>
          <w:szCs w:val="40"/>
          <w:lang w:val="en-AS"/>
        </w:rPr>
      </w:pPr>
      <w:r w:rsidRPr="00F27D72">
        <w:rPr>
          <w:rFonts w:asciiTheme="minorHAnsi" w:hAnsiTheme="minorHAnsi" w:cstheme="minorHAnsi"/>
          <w:b/>
          <w:bCs/>
          <w:sz w:val="40"/>
          <w:szCs w:val="40"/>
          <w:lang w:val="en-AS"/>
        </w:rPr>
        <w:t xml:space="preserve">what is </w:t>
      </w:r>
      <w:r w:rsidR="00F27D72" w:rsidRPr="00F27D72">
        <w:rPr>
          <w:rFonts w:asciiTheme="minorHAnsi" w:hAnsiTheme="minorHAnsi" w:cstheme="minorHAnsi"/>
          <w:b/>
          <w:bCs/>
          <w:sz w:val="40"/>
          <w:szCs w:val="40"/>
          <w:rtl/>
          <w:lang w:val="en-AS"/>
        </w:rPr>
        <w:t xml:space="preserve"> </w:t>
      </w:r>
      <w:r w:rsidR="00F27D72" w:rsidRPr="00F27D72">
        <w:rPr>
          <w:rFonts w:asciiTheme="minorHAnsi" w:hAnsiTheme="minorHAnsi" w:cstheme="minorHAnsi"/>
          <w:b/>
          <w:bCs/>
          <w:sz w:val="40"/>
          <w:szCs w:val="40"/>
          <w:lang w:val="en-AS"/>
        </w:rPr>
        <w:t>the content ?</w:t>
      </w:r>
    </w:p>
    <w:p w14:paraId="7951BAD9" w14:textId="5301FEEF" w:rsidR="003C4244" w:rsidRPr="00E931F3" w:rsidRDefault="003C4244" w:rsidP="003C4244">
      <w:pPr>
        <w:rPr>
          <w:b/>
          <w:bCs/>
          <w:color w:val="0D0D0D" w:themeColor="text1" w:themeTint="F2"/>
          <w:sz w:val="36"/>
          <w:szCs w:val="36"/>
          <w:lang w:val="en-AS"/>
        </w:rPr>
      </w:pPr>
      <w:r w:rsidRPr="00E931F3">
        <w:rPr>
          <w:b/>
          <w:bCs/>
          <w:color w:val="0D0D0D" w:themeColor="text1" w:themeTint="F2"/>
          <w:sz w:val="36"/>
          <w:szCs w:val="36"/>
          <w:lang w:val="en-AS"/>
        </w:rPr>
        <w:t>1-what is the sensor</w:t>
      </w:r>
    </w:p>
    <w:p w14:paraId="5BEA1E25" w14:textId="51EFDEBC" w:rsidR="003C4244" w:rsidRPr="00E931F3" w:rsidRDefault="003C4244" w:rsidP="003C4244">
      <w:pPr>
        <w:rPr>
          <w:b/>
          <w:bCs/>
          <w:color w:val="0D0D0D" w:themeColor="text1" w:themeTint="F2"/>
          <w:sz w:val="36"/>
          <w:szCs w:val="36"/>
          <w:lang w:val="en-AS"/>
        </w:rPr>
      </w:pPr>
      <w:r w:rsidRPr="00E931F3">
        <w:rPr>
          <w:b/>
          <w:bCs/>
          <w:color w:val="0D0D0D" w:themeColor="text1" w:themeTint="F2"/>
          <w:sz w:val="36"/>
          <w:szCs w:val="36"/>
          <w:lang w:val="en-AS"/>
        </w:rPr>
        <w:t>2-The operation of sensor generally</w:t>
      </w:r>
    </w:p>
    <w:p w14:paraId="42374D0A" w14:textId="2062023D" w:rsidR="003C4244" w:rsidRPr="00E931F3" w:rsidRDefault="003C4244" w:rsidP="003C4244">
      <w:pPr>
        <w:rPr>
          <w:b/>
          <w:bCs/>
          <w:color w:val="0D0D0D" w:themeColor="text1" w:themeTint="F2"/>
          <w:sz w:val="36"/>
          <w:szCs w:val="36"/>
          <w:lang w:val="en-AS"/>
        </w:rPr>
      </w:pPr>
      <w:r w:rsidRPr="00E931F3">
        <w:rPr>
          <w:b/>
          <w:bCs/>
          <w:color w:val="0D0D0D" w:themeColor="text1" w:themeTint="F2"/>
          <w:sz w:val="36"/>
          <w:szCs w:val="36"/>
          <w:lang w:val="en-AS"/>
        </w:rPr>
        <w:t>3-The advantage and disadvantage of sensors</w:t>
      </w:r>
    </w:p>
    <w:p w14:paraId="7757A147" w14:textId="1B2C1DF1" w:rsidR="003C4244" w:rsidRPr="00E931F3" w:rsidRDefault="003C4244" w:rsidP="003C4244">
      <w:pPr>
        <w:rPr>
          <w:b/>
          <w:bCs/>
          <w:color w:val="0D0D0D" w:themeColor="text1" w:themeTint="F2"/>
          <w:sz w:val="36"/>
          <w:szCs w:val="36"/>
          <w:lang w:val="en-AS"/>
        </w:rPr>
      </w:pPr>
      <w:r w:rsidRPr="00E931F3">
        <w:rPr>
          <w:b/>
          <w:bCs/>
          <w:color w:val="0D0D0D" w:themeColor="text1" w:themeTint="F2"/>
          <w:sz w:val="36"/>
          <w:szCs w:val="36"/>
          <w:lang w:val="en-AS"/>
        </w:rPr>
        <w:t xml:space="preserve">4-Types of </w:t>
      </w:r>
      <w:r w:rsidR="002D46AE" w:rsidRPr="00E931F3">
        <w:rPr>
          <w:b/>
          <w:bCs/>
          <w:color w:val="0D0D0D" w:themeColor="text1" w:themeTint="F2"/>
          <w:sz w:val="36"/>
          <w:szCs w:val="36"/>
          <w:lang w:val="en-AS"/>
        </w:rPr>
        <w:t>sensors</w:t>
      </w:r>
    </w:p>
    <w:p w14:paraId="556A328D" w14:textId="4DB40A5A" w:rsidR="003C4244" w:rsidRPr="00E931F3" w:rsidRDefault="003C4244" w:rsidP="003C4244">
      <w:pPr>
        <w:rPr>
          <w:b/>
          <w:bCs/>
          <w:color w:val="0D0D0D" w:themeColor="text1" w:themeTint="F2"/>
          <w:sz w:val="36"/>
          <w:szCs w:val="36"/>
          <w:lang w:val="en-AS"/>
        </w:rPr>
      </w:pPr>
      <w:r w:rsidRPr="00E931F3">
        <w:rPr>
          <w:b/>
          <w:bCs/>
          <w:color w:val="0D0D0D" w:themeColor="text1" w:themeTint="F2"/>
          <w:sz w:val="36"/>
          <w:szCs w:val="36"/>
          <w:lang w:val="en-AS"/>
        </w:rPr>
        <w:t>5-Temperature sensor</w:t>
      </w:r>
    </w:p>
    <w:p w14:paraId="40DC475E" w14:textId="61C57F00" w:rsidR="003C4244" w:rsidRPr="00E931F3" w:rsidRDefault="003C4244" w:rsidP="003C4244">
      <w:pPr>
        <w:rPr>
          <w:color w:val="0D0D0D" w:themeColor="text1" w:themeTint="F2"/>
          <w:sz w:val="32"/>
          <w:szCs w:val="32"/>
          <w:lang w:val="en-AS"/>
        </w:rPr>
      </w:pPr>
      <w:r w:rsidRPr="00E931F3">
        <w:rPr>
          <w:color w:val="0D0D0D" w:themeColor="text1" w:themeTint="F2"/>
          <w:sz w:val="32"/>
          <w:szCs w:val="32"/>
          <w:lang w:val="en-AS"/>
        </w:rPr>
        <w:t>- Operation</w:t>
      </w:r>
    </w:p>
    <w:p w14:paraId="25F1A3EB" w14:textId="5CE8DE28" w:rsidR="003C4244" w:rsidRPr="00E931F3" w:rsidRDefault="003C4244" w:rsidP="003C4244">
      <w:pPr>
        <w:rPr>
          <w:color w:val="0D0D0D" w:themeColor="text1" w:themeTint="F2"/>
          <w:sz w:val="32"/>
          <w:szCs w:val="32"/>
          <w:lang w:val="en-AS"/>
        </w:rPr>
      </w:pPr>
      <w:r w:rsidRPr="00E931F3">
        <w:rPr>
          <w:color w:val="0D0D0D" w:themeColor="text1" w:themeTint="F2"/>
          <w:sz w:val="32"/>
          <w:szCs w:val="32"/>
          <w:lang w:val="en-AS"/>
        </w:rPr>
        <w:t xml:space="preserve">-Advantage and Disadvantage </w:t>
      </w:r>
    </w:p>
    <w:p w14:paraId="79F70DFD" w14:textId="22AFE15C" w:rsidR="003C4244" w:rsidRPr="00E931F3" w:rsidRDefault="003C4244" w:rsidP="003C4244">
      <w:pPr>
        <w:rPr>
          <w:sz w:val="32"/>
          <w:szCs w:val="32"/>
          <w:lang w:val="en-AS"/>
        </w:rPr>
      </w:pPr>
      <w:r w:rsidRPr="00E931F3">
        <w:rPr>
          <w:sz w:val="32"/>
          <w:szCs w:val="32"/>
          <w:lang w:val="en-AS"/>
        </w:rPr>
        <w:t>-Types</w:t>
      </w:r>
    </w:p>
    <w:p w14:paraId="587346D1" w14:textId="2039583C" w:rsidR="003C4244" w:rsidRDefault="003C4244" w:rsidP="003C4244">
      <w:pPr>
        <w:rPr>
          <w:sz w:val="32"/>
          <w:szCs w:val="32"/>
          <w:lang w:val="en-AS"/>
        </w:rPr>
      </w:pPr>
      <w:r w:rsidRPr="00E931F3">
        <w:rPr>
          <w:sz w:val="32"/>
          <w:szCs w:val="32"/>
          <w:lang w:val="en-AS"/>
        </w:rPr>
        <w:t xml:space="preserve">-Circuit and characteristics </w:t>
      </w:r>
    </w:p>
    <w:p w14:paraId="33B27666" w14:textId="77777777" w:rsidR="00735FC3" w:rsidRDefault="00735FC3" w:rsidP="003C4244">
      <w:pPr>
        <w:rPr>
          <w:sz w:val="32"/>
          <w:szCs w:val="32"/>
          <w:lang w:val="en-AS"/>
        </w:rPr>
      </w:pPr>
    </w:p>
    <w:p w14:paraId="01741C9A" w14:textId="77777777" w:rsidR="00735FC3" w:rsidRDefault="00735FC3" w:rsidP="003C4244">
      <w:pPr>
        <w:rPr>
          <w:sz w:val="32"/>
          <w:szCs w:val="32"/>
          <w:lang w:val="en-AS"/>
        </w:rPr>
      </w:pPr>
    </w:p>
    <w:p w14:paraId="0995CFBA" w14:textId="77777777" w:rsidR="00735FC3" w:rsidRDefault="00735FC3" w:rsidP="003C4244">
      <w:pPr>
        <w:rPr>
          <w:sz w:val="32"/>
          <w:szCs w:val="32"/>
          <w:lang w:val="en-AS"/>
        </w:rPr>
      </w:pPr>
    </w:p>
    <w:p w14:paraId="1135BED8" w14:textId="77777777" w:rsidR="00735FC3" w:rsidRPr="00E931F3" w:rsidRDefault="00735FC3" w:rsidP="003C4244">
      <w:pPr>
        <w:rPr>
          <w:sz w:val="32"/>
          <w:szCs w:val="32"/>
          <w:lang w:val="en-AS"/>
        </w:rPr>
      </w:pPr>
    </w:p>
    <w:p w14:paraId="272E98BC" w14:textId="77777777" w:rsidR="00017EFD" w:rsidRDefault="00017EFD" w:rsidP="005140CB">
      <w:pPr>
        <w:pStyle w:val="NoSpacing"/>
      </w:pPr>
    </w:p>
    <w:p w14:paraId="41A63D77" w14:textId="79FABAFF" w:rsidR="001273C1" w:rsidRPr="00F27D72" w:rsidRDefault="003C4244" w:rsidP="005140CB">
      <w:pPr>
        <w:pStyle w:val="Heading1"/>
        <w:rPr>
          <w:rFonts w:cstheme="majorHAnsi"/>
          <w:lang w:val="en-AS"/>
        </w:rPr>
      </w:pPr>
      <w:r w:rsidRPr="00F27D72">
        <w:rPr>
          <w:rFonts w:cstheme="majorHAnsi"/>
          <w:lang w:val="en-AS"/>
        </w:rPr>
        <w:t>What is Sensor</w:t>
      </w:r>
    </w:p>
    <w:p w14:paraId="6FAAD805" w14:textId="77777777" w:rsidR="001273C1" w:rsidRDefault="001273C1">
      <w:pPr>
        <w:pStyle w:val="NoSpacing"/>
      </w:pPr>
    </w:p>
    <w:p w14:paraId="6CA1522B" w14:textId="3586F688" w:rsidR="00017EFD" w:rsidRPr="00E931F3" w:rsidRDefault="003C4244">
      <w:pPr>
        <w:rPr>
          <w:rFonts w:cstheme="minorHAnsi"/>
          <w:color w:val="202122"/>
          <w:sz w:val="36"/>
          <w:szCs w:val="36"/>
          <w:shd w:val="clear" w:color="auto" w:fill="FFFFFF"/>
        </w:rPr>
      </w:pPr>
      <w:r w:rsidRPr="00E931F3">
        <w:rPr>
          <w:rFonts w:cstheme="minorHAnsi"/>
          <w:color w:val="202122"/>
          <w:sz w:val="36"/>
          <w:szCs w:val="36"/>
          <w:shd w:val="clear" w:color="auto" w:fill="FFFFFF"/>
        </w:rPr>
        <w:t>A </w:t>
      </w:r>
      <w:r w:rsidRPr="00E931F3">
        <w:rPr>
          <w:rFonts w:cstheme="minorHAnsi"/>
          <w:b/>
          <w:bCs/>
          <w:color w:val="202122"/>
          <w:sz w:val="36"/>
          <w:szCs w:val="36"/>
          <w:bdr w:val="none" w:sz="0" w:space="0" w:color="auto" w:frame="1"/>
          <w:shd w:val="clear" w:color="auto" w:fill="FFFFFF"/>
        </w:rPr>
        <w:t>sensor</w:t>
      </w:r>
      <w:r w:rsidRPr="00E931F3">
        <w:rPr>
          <w:rFonts w:cstheme="minorHAnsi"/>
          <w:color w:val="202122"/>
          <w:sz w:val="36"/>
          <w:szCs w:val="36"/>
          <w:shd w:val="clear" w:color="auto" w:fill="FFFFFF"/>
        </w:rPr>
        <w:t xml:space="preserve"> is a device that produces an output signal for the purpose of sensing a physical </w:t>
      </w:r>
      <w:r w:rsidR="002D46AE" w:rsidRPr="00E931F3">
        <w:rPr>
          <w:rFonts w:cstheme="minorHAnsi"/>
          <w:color w:val="202122"/>
          <w:sz w:val="36"/>
          <w:szCs w:val="36"/>
          <w:shd w:val="clear" w:color="auto" w:fill="FFFFFF"/>
        </w:rPr>
        <w:t>phenomenon.</w:t>
      </w:r>
    </w:p>
    <w:p w14:paraId="1DF7975A" w14:textId="77777777" w:rsidR="008476C6" w:rsidRDefault="008476C6">
      <w:pPr>
        <w:rPr>
          <w:noProof/>
        </w:rPr>
      </w:pPr>
    </w:p>
    <w:p w14:paraId="373A5A46" w14:textId="6B790D14" w:rsidR="008476C6" w:rsidRDefault="008476C6">
      <w:r>
        <w:rPr>
          <w:noProof/>
        </w:rPr>
        <w:drawing>
          <wp:inline distT="0" distB="0" distL="0" distR="0" wp14:anchorId="4EC22E0A" wp14:editId="74E9758E">
            <wp:extent cx="3291840" cy="1303020"/>
            <wp:effectExtent l="0" t="0" r="3810" b="0"/>
            <wp:docPr id="39236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64064" name="Picture 392364064"/>
                    <pic:cNvPicPr/>
                  </pic:nvPicPr>
                  <pic:blipFill rotWithShape="1">
                    <a:blip r:embed="rId11">
                      <a:extLst>
                        <a:ext uri="{28A0092B-C50C-407E-A947-70E740481C1C}">
                          <a14:useLocalDpi xmlns:a14="http://schemas.microsoft.com/office/drawing/2010/main" val="0"/>
                        </a:ext>
                      </a:extLst>
                    </a:blip>
                    <a:srcRect l="14744" t="39659" r="65769" b="36182"/>
                    <a:stretch/>
                  </pic:blipFill>
                  <pic:spPr bwMode="auto">
                    <a:xfrm>
                      <a:off x="0" y="0"/>
                      <a:ext cx="3291840" cy="1303020"/>
                    </a:xfrm>
                    <a:prstGeom prst="rect">
                      <a:avLst/>
                    </a:prstGeom>
                    <a:ln>
                      <a:noFill/>
                    </a:ln>
                    <a:extLst>
                      <a:ext uri="{53640926-AAD7-44D8-BBD7-CCE9431645EC}">
                        <a14:shadowObscured xmlns:a14="http://schemas.microsoft.com/office/drawing/2010/main"/>
                      </a:ext>
                    </a:extLst>
                  </pic:spPr>
                </pic:pic>
              </a:graphicData>
            </a:graphic>
          </wp:inline>
        </w:drawing>
      </w:r>
    </w:p>
    <w:p w14:paraId="35CE805B" w14:textId="061E90F2" w:rsidR="008476C6" w:rsidRPr="00735FC3" w:rsidRDefault="008476C6">
      <w:pPr>
        <w:pStyle w:val="ListBullet"/>
        <w:rPr>
          <w:rFonts w:cstheme="minorHAnsi"/>
          <w:b w:val="0"/>
          <w:bCs/>
          <w:sz w:val="32"/>
          <w:szCs w:val="32"/>
        </w:rPr>
      </w:pPr>
      <w:r w:rsidRPr="00735FC3">
        <w:rPr>
          <w:rFonts w:cstheme="minorHAnsi"/>
          <w:b w:val="0"/>
          <w:bCs/>
          <w:color w:val="202122"/>
          <w:sz w:val="32"/>
          <w:szCs w:val="32"/>
          <w:shd w:val="clear" w:color="auto" w:fill="FFFFFF"/>
        </w:rPr>
        <w:t xml:space="preserve">In the broadest definition, a sensor is a device, module, machine, or subsystem that detects events or changes in its environment and sends the information to other electronics, frequently a computer </w:t>
      </w:r>
      <w:r w:rsidR="00287A58" w:rsidRPr="00735FC3">
        <w:rPr>
          <w:rFonts w:cstheme="minorHAnsi"/>
          <w:b w:val="0"/>
          <w:bCs/>
          <w:color w:val="202122"/>
          <w:sz w:val="32"/>
          <w:szCs w:val="32"/>
          <w:shd w:val="clear" w:color="auto" w:fill="FFFFFF"/>
        </w:rPr>
        <w:t>processor.</w:t>
      </w:r>
    </w:p>
    <w:p w14:paraId="69E42553" w14:textId="79C55C06" w:rsidR="001273C1" w:rsidRPr="00F27D72" w:rsidRDefault="00287A58" w:rsidP="00F27D72">
      <w:pPr>
        <w:pStyle w:val="Heading1"/>
        <w:rPr>
          <w:lang w:val="en-AS"/>
        </w:rPr>
      </w:pPr>
      <w:r w:rsidRPr="00F27D72">
        <w:rPr>
          <w:lang w:val="en-AS"/>
        </w:rPr>
        <w:t>How sensors work</w:t>
      </w:r>
      <w:r w:rsidR="008476C6" w:rsidRPr="00F27D72">
        <w:rPr>
          <w:lang w:val="en-AS"/>
        </w:rPr>
        <w:t xml:space="preserve"> </w:t>
      </w:r>
    </w:p>
    <w:p w14:paraId="111573A2" w14:textId="77777777" w:rsidR="001273C1" w:rsidRDefault="001273C1">
      <w:pPr>
        <w:pStyle w:val="NoSpacing"/>
      </w:pPr>
    </w:p>
    <w:p w14:paraId="50BCA725" w14:textId="76A3719F" w:rsidR="00017EFD" w:rsidRDefault="00287A58" w:rsidP="00287A58">
      <w:pPr>
        <w:pStyle w:val="ListBullet"/>
        <w:numPr>
          <w:ilvl w:val="0"/>
          <w:numId w:val="0"/>
        </w:numPr>
        <w:ind w:left="144"/>
        <w:rPr>
          <w:rFonts w:cstheme="minorHAnsi"/>
          <w:b w:val="0"/>
          <w:bCs/>
          <w:color w:val="333333"/>
          <w:sz w:val="32"/>
          <w:szCs w:val="32"/>
        </w:rPr>
      </w:pPr>
      <w:r w:rsidRPr="00735FC3">
        <w:rPr>
          <w:rFonts w:cstheme="minorHAnsi"/>
          <w:b w:val="0"/>
          <w:bCs/>
          <w:color w:val="333333"/>
          <w:sz w:val="32"/>
          <w:szCs w:val="32"/>
        </w:rPr>
        <w:t>A sensor converts the physical action to be measured into an electrical equivalent and processes it so that the electrical signals can be easily sent and further processed. The sensor can output whether an object is present or not present (binary) or what measurement value has been reached (analog or digital).</w:t>
      </w:r>
    </w:p>
    <w:p w14:paraId="2243A107" w14:textId="77777777" w:rsidR="00735FC3" w:rsidRDefault="00735FC3" w:rsidP="00287A58">
      <w:pPr>
        <w:pStyle w:val="ListBullet"/>
        <w:numPr>
          <w:ilvl w:val="0"/>
          <w:numId w:val="0"/>
        </w:numPr>
        <w:ind w:left="144"/>
        <w:rPr>
          <w:rFonts w:cstheme="minorHAnsi"/>
          <w:b w:val="0"/>
          <w:bCs/>
          <w:color w:val="333333"/>
          <w:sz w:val="32"/>
          <w:szCs w:val="32"/>
        </w:rPr>
      </w:pPr>
    </w:p>
    <w:p w14:paraId="72CF7D72" w14:textId="77777777" w:rsidR="00735FC3" w:rsidRDefault="00735FC3" w:rsidP="00287A58">
      <w:pPr>
        <w:pStyle w:val="ListBullet"/>
        <w:numPr>
          <w:ilvl w:val="0"/>
          <w:numId w:val="0"/>
        </w:numPr>
        <w:ind w:left="144"/>
        <w:rPr>
          <w:rFonts w:cstheme="minorHAnsi"/>
          <w:b w:val="0"/>
          <w:bCs/>
          <w:color w:val="333333"/>
          <w:sz w:val="32"/>
          <w:szCs w:val="32"/>
        </w:rPr>
      </w:pPr>
    </w:p>
    <w:p w14:paraId="7F46347A" w14:textId="77777777" w:rsidR="00735FC3" w:rsidRPr="00735FC3" w:rsidRDefault="00735FC3" w:rsidP="00287A58">
      <w:pPr>
        <w:pStyle w:val="ListBullet"/>
        <w:numPr>
          <w:ilvl w:val="0"/>
          <w:numId w:val="0"/>
        </w:numPr>
        <w:ind w:left="144"/>
        <w:rPr>
          <w:rFonts w:cstheme="minorHAnsi"/>
          <w:b w:val="0"/>
          <w:bCs/>
          <w:sz w:val="32"/>
          <w:szCs w:val="32"/>
        </w:rPr>
      </w:pPr>
    </w:p>
    <w:p w14:paraId="70650D6E" w14:textId="5F9EC0DB" w:rsidR="001273C1" w:rsidRPr="00F27D72" w:rsidRDefault="00287A58" w:rsidP="00F27D72">
      <w:pPr>
        <w:pStyle w:val="Heading1"/>
        <w:rPr>
          <w:lang w:val="en-AS"/>
        </w:rPr>
      </w:pPr>
      <w:r w:rsidRPr="00F27D72">
        <w:rPr>
          <w:lang w:val="en-AS"/>
        </w:rPr>
        <w:lastRenderedPageBreak/>
        <w:t>The main components of a sensor</w:t>
      </w:r>
    </w:p>
    <w:p w14:paraId="79B754B0" w14:textId="77777777" w:rsidR="00287A58" w:rsidRPr="00F27D72" w:rsidRDefault="00287A58" w:rsidP="00287A58">
      <w:pPr>
        <w:rPr>
          <w:sz w:val="32"/>
          <w:szCs w:val="32"/>
        </w:rPr>
      </w:pPr>
      <w:r w:rsidRPr="00F27D72">
        <w:rPr>
          <w:sz w:val="32"/>
          <w:szCs w:val="32"/>
        </w:rPr>
        <w:t>A sensor consists of three main components:</w:t>
      </w:r>
    </w:p>
    <w:p w14:paraId="0151E066" w14:textId="2977F323" w:rsidR="00287A58" w:rsidRPr="00F27D72" w:rsidRDefault="00287A58" w:rsidP="00287A58">
      <w:pPr>
        <w:rPr>
          <w:sz w:val="32"/>
          <w:szCs w:val="32"/>
        </w:rPr>
      </w:pPr>
      <w:r w:rsidRPr="00F27D72">
        <w:rPr>
          <w:sz w:val="32"/>
          <w:szCs w:val="32"/>
        </w:rPr>
        <w:t>(1) The sensing section contains the sensor itself which is based on a particular technology. The variety of technologies means you can select a sensor technology which fits your application.</w:t>
      </w:r>
    </w:p>
    <w:p w14:paraId="39118B6C" w14:textId="77777777" w:rsidR="00287A58" w:rsidRPr="00F27D72" w:rsidRDefault="00287A58" w:rsidP="00287A58">
      <w:pPr>
        <w:rPr>
          <w:sz w:val="32"/>
          <w:szCs w:val="32"/>
        </w:rPr>
      </w:pPr>
      <w:r w:rsidRPr="00F27D72">
        <w:rPr>
          <w:sz w:val="32"/>
          <w:szCs w:val="32"/>
        </w:rPr>
        <w:t>(2) The processing circuitry converts the physical variable into an electrical variable.</w:t>
      </w:r>
    </w:p>
    <w:p w14:paraId="0C00A6BE" w14:textId="1F29DF5A" w:rsidR="00F27D72" w:rsidRDefault="00287A58" w:rsidP="00735FC3">
      <w:pPr>
        <w:rPr>
          <w:sz w:val="32"/>
          <w:szCs w:val="32"/>
        </w:rPr>
      </w:pPr>
      <w:r w:rsidRPr="00F27D72">
        <w:rPr>
          <w:sz w:val="32"/>
          <w:szCs w:val="32"/>
        </w:rPr>
        <w:t>(3) The signal output contains the electronics connected to a control system</w:t>
      </w:r>
    </w:p>
    <w:p w14:paraId="0F98ACFD" w14:textId="77777777" w:rsidR="00735FC3" w:rsidRPr="00F27D72" w:rsidRDefault="00735FC3" w:rsidP="00735FC3">
      <w:pPr>
        <w:rPr>
          <w:sz w:val="32"/>
          <w:szCs w:val="32"/>
        </w:rPr>
      </w:pPr>
    </w:p>
    <w:p w14:paraId="2DFABE20" w14:textId="0C49B7E5" w:rsidR="001273C1" w:rsidRPr="00C73F9A" w:rsidRDefault="00C73F9A" w:rsidP="005140CB">
      <w:pPr>
        <w:pStyle w:val="Heading1"/>
        <w:rPr>
          <w:lang w:val="en-AS"/>
        </w:rPr>
      </w:pPr>
      <w:r>
        <w:rPr>
          <w:lang w:val="en-AS"/>
        </w:rPr>
        <w:t xml:space="preserve">advantage and disadvantage </w:t>
      </w:r>
    </w:p>
    <w:p w14:paraId="48729C74" w14:textId="77777777" w:rsidR="00017EFD" w:rsidRDefault="00017EFD">
      <w:pPr>
        <w:pStyle w:val="NoSpacing"/>
      </w:pPr>
    </w:p>
    <w:sdt>
      <w:sdtPr>
        <w:rPr>
          <w:rFonts w:asciiTheme="majorHAnsi" w:hAnsiTheme="majorHAnsi" w:cs="Times New Roman (Body CS)"/>
          <w:b/>
          <w:bCs/>
          <w:caps/>
          <w:color w:val="FFFFFF" w:themeColor="background1"/>
          <w:spacing w:val="15"/>
          <w:sz w:val="22"/>
          <w:szCs w:val="22"/>
        </w:rPr>
        <w:id w:val="1565294386"/>
        <w:placeholder>
          <w:docPart w:val="90EFDFE294354CEEA1DBCCECF642DC9E"/>
        </w:placeholder>
        <w15:appearance w15:val="hidden"/>
      </w:sdtPr>
      <w:sdtEndPr>
        <w:rPr>
          <w:rFonts w:cstheme="majorHAnsi"/>
        </w:rPr>
      </w:sdtEndPr>
      <w:sdtContent>
        <w:p w14:paraId="7FE6B3F7" w14:textId="77777777" w:rsidR="00C73F9A" w:rsidRPr="00F27D72" w:rsidRDefault="00C73F9A" w:rsidP="00C73F9A">
          <w:pPr>
            <w:rPr>
              <w:b/>
              <w:bCs/>
              <w:sz w:val="40"/>
              <w:szCs w:val="40"/>
              <w:lang w:val="en-AS"/>
            </w:rPr>
          </w:pPr>
          <w:r w:rsidRPr="00F27D72">
            <w:rPr>
              <w:b/>
              <w:bCs/>
              <w:sz w:val="40"/>
              <w:szCs w:val="40"/>
              <w:lang w:val="en-AS"/>
            </w:rPr>
            <w:t>Advantages of Sensors| pros of Sensors</w:t>
          </w:r>
        </w:p>
        <w:p w14:paraId="56B06A59" w14:textId="370C3AE3" w:rsidR="00C73F9A" w:rsidRPr="00735FC3" w:rsidRDefault="00C73F9A" w:rsidP="00C73F9A">
          <w:pPr>
            <w:pStyle w:val="ListParagraph"/>
            <w:numPr>
              <w:ilvl w:val="0"/>
              <w:numId w:val="14"/>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eastAsia="en-US"/>
            </w:rPr>
            <w:t>By offering feedback to the control systems, sensors make automation possible.</w:t>
          </w:r>
        </w:p>
        <w:p w14:paraId="48ECC5F4" w14:textId="63E43B8B" w:rsidR="00C73F9A" w:rsidRPr="00735FC3" w:rsidRDefault="00C73F9A" w:rsidP="00C73F9A">
          <w:pPr>
            <w:pStyle w:val="ListParagraph"/>
            <w:numPr>
              <w:ilvl w:val="0"/>
              <w:numId w:val="14"/>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eastAsia="en-US"/>
            </w:rPr>
            <w:t>Sensors can automate tasks and procedures, improving accuracy an</w:t>
          </w:r>
          <w:r w:rsidRPr="00735FC3">
            <w:rPr>
              <w:rFonts w:eastAsia="Times New Roman" w:cstheme="minorHAnsi"/>
              <w:color w:val="222222"/>
              <w:sz w:val="28"/>
              <w:szCs w:val="28"/>
              <w:lang w:val="en-AS" w:eastAsia="en-US"/>
            </w:rPr>
            <w:t xml:space="preserve">d </w:t>
          </w:r>
          <w:r w:rsidRPr="00735FC3">
            <w:rPr>
              <w:rFonts w:eastAsia="Times New Roman" w:cstheme="minorHAnsi"/>
              <w:color w:val="222222"/>
              <w:sz w:val="28"/>
              <w:szCs w:val="28"/>
              <w:lang w:eastAsia="en-US"/>
            </w:rPr>
            <w:t>performance.</w:t>
          </w:r>
        </w:p>
        <w:p w14:paraId="3E72F184" w14:textId="0F5F32C5" w:rsidR="00C73F9A" w:rsidRPr="00735FC3" w:rsidRDefault="00C73F9A" w:rsidP="00C73F9A">
          <w:pPr>
            <w:pStyle w:val="ListParagraph"/>
            <w:numPr>
              <w:ilvl w:val="0"/>
              <w:numId w:val="14"/>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eastAsia="en-US"/>
            </w:rPr>
            <w:t>Real-time environmental data is gathered via sensors.</w:t>
          </w:r>
        </w:p>
        <w:p w14:paraId="5AA8208E" w14:textId="13DC79EF" w:rsidR="00C73F9A" w:rsidRPr="00735FC3" w:rsidRDefault="00C73F9A" w:rsidP="00C73F9A">
          <w:pPr>
            <w:pStyle w:val="ListParagraph"/>
            <w:numPr>
              <w:ilvl w:val="0"/>
              <w:numId w:val="14"/>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eastAsia="en-US"/>
            </w:rPr>
            <w:t>Sensors can be used to monitor and control structures from a distance.</w:t>
          </w:r>
        </w:p>
        <w:p w14:paraId="7EF5CBFD" w14:textId="2F88D77B" w:rsidR="00C73F9A" w:rsidRPr="00735FC3" w:rsidRDefault="00C73F9A" w:rsidP="00C73F9A">
          <w:pPr>
            <w:pStyle w:val="ListParagraph"/>
            <w:numPr>
              <w:ilvl w:val="0"/>
              <w:numId w:val="14"/>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eastAsia="en-US"/>
            </w:rPr>
            <w:t>Many sensors are designed to provide accurate readings.</w:t>
          </w:r>
        </w:p>
        <w:p w14:paraId="6403F2A2" w14:textId="77777777" w:rsidR="00735FC3" w:rsidRPr="00735FC3" w:rsidRDefault="00C73F9A" w:rsidP="00735FC3">
          <w:pPr>
            <w:pStyle w:val="ListParagraph"/>
            <w:numPr>
              <w:ilvl w:val="0"/>
              <w:numId w:val="14"/>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val="en-AS" w:eastAsia="en-US"/>
            </w:rPr>
            <w:t xml:space="preserve"> </w:t>
          </w:r>
          <w:r w:rsidRPr="00735FC3">
            <w:rPr>
              <w:rFonts w:eastAsia="Times New Roman" w:cstheme="minorHAnsi"/>
              <w:color w:val="222222"/>
              <w:sz w:val="28"/>
              <w:szCs w:val="28"/>
              <w:lang w:eastAsia="en-US"/>
            </w:rPr>
            <w:t>Sensors can improve safety.</w:t>
          </w:r>
        </w:p>
        <w:p w14:paraId="47E16512" w14:textId="57CCB9E2" w:rsidR="00C73F9A" w:rsidRPr="00735FC3" w:rsidRDefault="00C73F9A" w:rsidP="00735FC3">
          <w:pPr>
            <w:shd w:val="clear" w:color="auto" w:fill="FFFFFF"/>
            <w:spacing w:before="0" w:after="60" w:line="240" w:lineRule="auto"/>
            <w:ind w:left="360"/>
            <w:jc w:val="both"/>
            <w:rPr>
              <w:rFonts w:eastAsia="Times New Roman" w:cstheme="minorHAnsi"/>
              <w:color w:val="222222"/>
              <w:sz w:val="32"/>
              <w:szCs w:val="32"/>
              <w:lang w:eastAsia="en-US"/>
            </w:rPr>
          </w:pPr>
          <w:r w:rsidRPr="00735FC3">
            <w:rPr>
              <w:b/>
              <w:bCs/>
              <w:sz w:val="40"/>
              <w:szCs w:val="40"/>
              <w:lang w:val="en-AS"/>
            </w:rPr>
            <w:t>Disadvantages of Sensors| Cons of Sensors</w:t>
          </w:r>
        </w:p>
        <w:p w14:paraId="7A189A9F" w14:textId="4927B535" w:rsidR="00C73F9A" w:rsidRPr="00735FC3" w:rsidRDefault="00C73F9A" w:rsidP="00C73F9A">
          <w:pPr>
            <w:pStyle w:val="ListParagraph"/>
            <w:numPr>
              <w:ilvl w:val="0"/>
              <w:numId w:val="15"/>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32"/>
              <w:szCs w:val="32"/>
              <w:lang w:eastAsia="en-US"/>
            </w:rPr>
            <w:t xml:space="preserve">Sensors need to be calibrated and maintained on a regular basis to </w:t>
          </w:r>
          <w:r w:rsidRPr="00735FC3">
            <w:rPr>
              <w:rFonts w:eastAsia="Times New Roman" w:cstheme="minorHAnsi"/>
              <w:color w:val="222222"/>
              <w:sz w:val="28"/>
              <w:szCs w:val="28"/>
              <w:lang w:eastAsia="en-US"/>
            </w:rPr>
            <w:t>ensure reliable readings.</w:t>
          </w:r>
        </w:p>
        <w:p w14:paraId="1CF0BDB9" w14:textId="4DF72537" w:rsidR="00C73F9A" w:rsidRPr="00735FC3" w:rsidRDefault="00C73F9A" w:rsidP="00C73F9A">
          <w:pPr>
            <w:pStyle w:val="ListParagraph"/>
            <w:numPr>
              <w:ilvl w:val="0"/>
              <w:numId w:val="15"/>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eastAsia="en-US"/>
            </w:rPr>
            <w:t>Environmental factors including temperature, humidity, and electromagnetic interference can affect how sensitive the sensor is.</w:t>
          </w:r>
        </w:p>
        <w:p w14:paraId="5AAB34B4" w14:textId="4FFDA57F" w:rsidR="00C73F9A" w:rsidRPr="00735FC3" w:rsidRDefault="00C73F9A" w:rsidP="00C73F9A">
          <w:pPr>
            <w:pStyle w:val="ListParagraph"/>
            <w:numPr>
              <w:ilvl w:val="0"/>
              <w:numId w:val="15"/>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eastAsia="en-US"/>
            </w:rPr>
            <w:t>Some sensors may have a delayed response time.</w:t>
          </w:r>
        </w:p>
        <w:p w14:paraId="7511B6B4" w14:textId="0BFDF717" w:rsidR="00C73F9A" w:rsidRPr="00735FC3" w:rsidRDefault="00C73F9A" w:rsidP="00C73F9A">
          <w:pPr>
            <w:pStyle w:val="ListParagraph"/>
            <w:numPr>
              <w:ilvl w:val="0"/>
              <w:numId w:val="15"/>
            </w:numPr>
            <w:shd w:val="clear" w:color="auto" w:fill="FFFFFF"/>
            <w:spacing w:before="0" w:after="60" w:line="240" w:lineRule="auto"/>
            <w:jc w:val="both"/>
            <w:rPr>
              <w:rFonts w:eastAsia="Times New Roman" w:cstheme="minorHAnsi"/>
              <w:color w:val="222222"/>
              <w:sz w:val="28"/>
              <w:szCs w:val="28"/>
              <w:lang w:eastAsia="en-US"/>
            </w:rPr>
          </w:pPr>
          <w:r w:rsidRPr="00735FC3">
            <w:rPr>
              <w:rFonts w:eastAsia="Times New Roman" w:cstheme="minorHAnsi"/>
              <w:color w:val="222222"/>
              <w:sz w:val="28"/>
              <w:szCs w:val="28"/>
              <w:lang w:eastAsia="en-US"/>
            </w:rPr>
            <w:t>Many sensors need a power supply.</w:t>
          </w:r>
        </w:p>
        <w:p w14:paraId="245576B2" w14:textId="5AE8D8B5" w:rsidR="00735FC3" w:rsidRPr="00735FC3" w:rsidRDefault="00C73F9A" w:rsidP="00735FC3">
          <w:pPr>
            <w:pStyle w:val="ListParagraph"/>
            <w:numPr>
              <w:ilvl w:val="0"/>
              <w:numId w:val="15"/>
            </w:numPr>
            <w:shd w:val="clear" w:color="auto" w:fill="FFFFFF"/>
            <w:spacing w:before="0" w:after="60" w:line="240" w:lineRule="auto"/>
            <w:jc w:val="both"/>
            <w:rPr>
              <w:rFonts w:eastAsia="Times New Roman" w:cstheme="minorHAnsi"/>
              <w:color w:val="222222"/>
              <w:sz w:val="24"/>
              <w:szCs w:val="24"/>
              <w:lang w:eastAsia="en-US"/>
            </w:rPr>
          </w:pPr>
          <w:r w:rsidRPr="00735FC3">
            <w:rPr>
              <w:rFonts w:eastAsia="Times New Roman" w:cstheme="minorHAnsi"/>
              <w:color w:val="222222"/>
              <w:sz w:val="28"/>
              <w:szCs w:val="28"/>
              <w:lang w:eastAsia="en-US"/>
            </w:rPr>
            <w:t xml:space="preserve">Sensors may also have restricted </w:t>
          </w:r>
          <w:r w:rsidRPr="00735FC3">
            <w:rPr>
              <w:rFonts w:eastAsia="Times New Roman" w:cstheme="minorHAnsi"/>
              <w:color w:val="222222"/>
              <w:sz w:val="32"/>
              <w:szCs w:val="32"/>
              <w:lang w:eastAsia="en-US"/>
            </w:rPr>
            <w:t>ranges.</w:t>
          </w:r>
        </w:p>
        <w:p w14:paraId="7E80A714" w14:textId="77777777" w:rsidR="00735FC3" w:rsidRPr="00735FC3" w:rsidRDefault="00735FC3" w:rsidP="00735FC3">
          <w:pPr>
            <w:shd w:val="clear" w:color="auto" w:fill="FFFFFF"/>
            <w:spacing w:before="0" w:after="60" w:line="240" w:lineRule="auto"/>
            <w:jc w:val="both"/>
            <w:rPr>
              <w:rFonts w:eastAsia="Times New Roman" w:cstheme="minorHAnsi"/>
              <w:color w:val="222222"/>
              <w:sz w:val="24"/>
              <w:szCs w:val="24"/>
              <w:lang w:eastAsia="en-US"/>
            </w:rPr>
          </w:pPr>
        </w:p>
        <w:p w14:paraId="0F7F9740" w14:textId="1D7DBCD3" w:rsidR="004C78A8" w:rsidRPr="00F27D72" w:rsidRDefault="004C78A8" w:rsidP="004C78A8">
          <w:pPr>
            <w:pStyle w:val="Heading1"/>
            <w:rPr>
              <w:rFonts w:eastAsia="Times New Roman"/>
              <w:lang w:val="en-AS" w:eastAsia="en-US"/>
            </w:rPr>
          </w:pPr>
          <w:r w:rsidRPr="00F27D72">
            <w:rPr>
              <w:rFonts w:eastAsia="Times New Roman"/>
              <w:lang w:val="en-AS" w:eastAsia="en-US"/>
            </w:rPr>
            <w:lastRenderedPageBreak/>
            <w:t xml:space="preserve">Types of </w:t>
          </w:r>
          <w:r w:rsidR="002D46AE" w:rsidRPr="00F27D72">
            <w:rPr>
              <w:rFonts w:eastAsia="Times New Roman"/>
              <w:lang w:val="en-AS" w:eastAsia="en-US"/>
            </w:rPr>
            <w:t>SENSORS</w:t>
          </w:r>
        </w:p>
        <w:p w14:paraId="7652F147" w14:textId="77777777" w:rsidR="002D46AE" w:rsidRDefault="002D46AE" w:rsidP="002D46AE">
          <w:pPr>
            <w:spacing w:before="0" w:after="0" w:line="240" w:lineRule="auto"/>
            <w:rPr>
              <w:rFonts w:eastAsia="Times New Roman" w:cstheme="minorHAnsi"/>
              <w:sz w:val="28"/>
              <w:szCs w:val="28"/>
              <w:lang w:val="en-AS" w:eastAsia="en-US"/>
            </w:rPr>
          </w:pPr>
        </w:p>
        <w:p w14:paraId="7C6C7A1C" w14:textId="28E8640C" w:rsidR="002D46AE" w:rsidRPr="002D46AE" w:rsidRDefault="002D46AE" w:rsidP="002D46AE">
          <w:pPr>
            <w:spacing w:before="0" w:after="0" w:line="240" w:lineRule="auto"/>
            <w:rPr>
              <w:rFonts w:eastAsia="Times New Roman" w:cstheme="minorHAnsi"/>
              <w:b/>
              <w:bCs/>
              <w:sz w:val="32"/>
              <w:szCs w:val="32"/>
              <w:lang w:val="en-AS" w:eastAsia="en-US"/>
            </w:rPr>
          </w:pPr>
          <w:r w:rsidRPr="002D46AE">
            <w:rPr>
              <w:rFonts w:eastAsia="Times New Roman" w:cstheme="minorHAnsi"/>
              <w:b/>
              <w:bCs/>
              <w:sz w:val="32"/>
              <w:szCs w:val="32"/>
              <w:lang w:val="en-AS" w:eastAsia="en-US"/>
            </w:rPr>
            <w:t>There are many different types of sensors:</w:t>
          </w:r>
        </w:p>
        <w:p w14:paraId="68046D00" w14:textId="77777777" w:rsidR="002D46AE" w:rsidRDefault="002D46AE" w:rsidP="002D46AE">
          <w:pPr>
            <w:spacing w:before="0" w:after="0" w:line="240" w:lineRule="auto"/>
            <w:rPr>
              <w:rFonts w:eastAsia="Times New Roman" w:cstheme="minorHAnsi"/>
              <w:sz w:val="28"/>
              <w:szCs w:val="28"/>
              <w:lang w:val="en-AS" w:eastAsia="en-US"/>
            </w:rPr>
          </w:pPr>
        </w:p>
        <w:p w14:paraId="02420CAD" w14:textId="77777777" w:rsidR="002D46AE" w:rsidRPr="002D46AE" w:rsidRDefault="002D46AE" w:rsidP="002D46AE">
          <w:pPr>
            <w:numPr>
              <w:ilvl w:val="0"/>
              <w:numId w:val="16"/>
            </w:numPr>
            <w:shd w:val="clear" w:color="auto" w:fill="FFFFFF"/>
            <w:spacing w:before="0" w:after="0" w:line="330" w:lineRule="atLeast"/>
            <w:ind w:left="1020"/>
            <w:rPr>
              <w:rFonts w:eastAsia="Times New Roman" w:cstheme="minorHAnsi"/>
              <w:color w:val="111111"/>
              <w:sz w:val="32"/>
              <w:szCs w:val="32"/>
              <w:lang w:eastAsia="en-US"/>
            </w:rPr>
          </w:pPr>
          <w:r w:rsidRPr="002D46AE">
            <w:rPr>
              <w:rFonts w:eastAsia="Times New Roman" w:cstheme="minorHAnsi"/>
              <w:color w:val="111111"/>
              <w:sz w:val="32"/>
              <w:szCs w:val="32"/>
              <w:lang w:eastAsia="en-US"/>
            </w:rPr>
            <w:t>Temperature sensors</w:t>
          </w:r>
        </w:p>
        <w:p w14:paraId="3AED029E" w14:textId="77777777" w:rsidR="002D46AE" w:rsidRPr="002D46AE" w:rsidRDefault="002D46AE" w:rsidP="002D46AE">
          <w:pPr>
            <w:numPr>
              <w:ilvl w:val="0"/>
              <w:numId w:val="16"/>
            </w:numPr>
            <w:shd w:val="clear" w:color="auto" w:fill="FFFFFF"/>
            <w:spacing w:before="0" w:after="0" w:line="330" w:lineRule="atLeast"/>
            <w:ind w:left="1020"/>
            <w:rPr>
              <w:rFonts w:eastAsia="Times New Roman" w:cstheme="minorHAnsi"/>
              <w:color w:val="111111"/>
              <w:sz w:val="32"/>
              <w:szCs w:val="32"/>
              <w:lang w:eastAsia="en-US"/>
            </w:rPr>
          </w:pPr>
          <w:r w:rsidRPr="002D46AE">
            <w:rPr>
              <w:rFonts w:eastAsia="Times New Roman" w:cstheme="minorHAnsi"/>
              <w:color w:val="111111"/>
              <w:sz w:val="32"/>
              <w:szCs w:val="32"/>
              <w:lang w:eastAsia="en-US"/>
            </w:rPr>
            <w:t>Pressure sensors</w:t>
          </w:r>
        </w:p>
        <w:p w14:paraId="318A42F7" w14:textId="77777777" w:rsidR="002D46AE" w:rsidRPr="002D46AE" w:rsidRDefault="002D46AE" w:rsidP="002D46AE">
          <w:pPr>
            <w:numPr>
              <w:ilvl w:val="0"/>
              <w:numId w:val="16"/>
            </w:numPr>
            <w:shd w:val="clear" w:color="auto" w:fill="FFFFFF"/>
            <w:spacing w:before="0" w:after="0" w:line="330" w:lineRule="atLeast"/>
            <w:ind w:left="1020"/>
            <w:rPr>
              <w:rFonts w:eastAsia="Times New Roman" w:cstheme="minorHAnsi"/>
              <w:color w:val="111111"/>
              <w:sz w:val="32"/>
              <w:szCs w:val="32"/>
              <w:lang w:eastAsia="en-US"/>
            </w:rPr>
          </w:pPr>
          <w:r w:rsidRPr="002D46AE">
            <w:rPr>
              <w:rFonts w:eastAsia="Times New Roman" w:cstheme="minorHAnsi"/>
              <w:color w:val="111111"/>
              <w:sz w:val="32"/>
              <w:szCs w:val="32"/>
              <w:lang w:eastAsia="en-US"/>
            </w:rPr>
            <w:t>Touch sensors</w:t>
          </w:r>
        </w:p>
        <w:p w14:paraId="2037C6DD" w14:textId="77777777" w:rsidR="002D46AE" w:rsidRPr="002D46AE" w:rsidRDefault="002D46AE" w:rsidP="002D46AE">
          <w:pPr>
            <w:numPr>
              <w:ilvl w:val="0"/>
              <w:numId w:val="16"/>
            </w:numPr>
            <w:shd w:val="clear" w:color="auto" w:fill="FFFFFF"/>
            <w:spacing w:before="0" w:after="0" w:line="330" w:lineRule="atLeast"/>
            <w:ind w:left="1020"/>
            <w:rPr>
              <w:rFonts w:eastAsia="Times New Roman" w:cstheme="minorHAnsi"/>
              <w:color w:val="111111"/>
              <w:sz w:val="32"/>
              <w:szCs w:val="32"/>
              <w:lang w:eastAsia="en-US"/>
            </w:rPr>
          </w:pPr>
          <w:r w:rsidRPr="002D46AE">
            <w:rPr>
              <w:rFonts w:eastAsia="Times New Roman" w:cstheme="minorHAnsi"/>
              <w:color w:val="111111"/>
              <w:sz w:val="32"/>
              <w:szCs w:val="32"/>
              <w:lang w:eastAsia="en-US"/>
            </w:rPr>
            <w:t>Image sensors</w:t>
          </w:r>
        </w:p>
        <w:p w14:paraId="16D4CA8E" w14:textId="77777777" w:rsidR="002D46AE" w:rsidRPr="002D46AE" w:rsidRDefault="002D46AE" w:rsidP="002D46AE">
          <w:pPr>
            <w:numPr>
              <w:ilvl w:val="0"/>
              <w:numId w:val="16"/>
            </w:numPr>
            <w:shd w:val="clear" w:color="auto" w:fill="FFFFFF"/>
            <w:spacing w:before="0" w:after="0" w:line="330" w:lineRule="atLeast"/>
            <w:ind w:left="1020"/>
            <w:rPr>
              <w:rFonts w:eastAsia="Times New Roman" w:cstheme="minorHAnsi"/>
              <w:color w:val="111111"/>
              <w:sz w:val="32"/>
              <w:szCs w:val="32"/>
              <w:lang w:eastAsia="en-US"/>
            </w:rPr>
          </w:pPr>
          <w:r w:rsidRPr="002D46AE">
            <w:rPr>
              <w:rFonts w:eastAsia="Times New Roman" w:cstheme="minorHAnsi"/>
              <w:color w:val="111111"/>
              <w:sz w:val="32"/>
              <w:szCs w:val="32"/>
              <w:lang w:eastAsia="en-US"/>
            </w:rPr>
            <w:t>Motion sensors</w:t>
          </w:r>
        </w:p>
        <w:p w14:paraId="7C6B5AE3" w14:textId="77777777" w:rsidR="002D46AE" w:rsidRPr="002D46AE" w:rsidRDefault="002D46AE" w:rsidP="002D46AE">
          <w:pPr>
            <w:numPr>
              <w:ilvl w:val="0"/>
              <w:numId w:val="16"/>
            </w:numPr>
            <w:shd w:val="clear" w:color="auto" w:fill="FFFFFF"/>
            <w:spacing w:before="0" w:after="0" w:line="330" w:lineRule="atLeast"/>
            <w:ind w:left="1020"/>
            <w:rPr>
              <w:rFonts w:eastAsia="Times New Roman" w:cstheme="minorHAnsi"/>
              <w:color w:val="111111"/>
              <w:sz w:val="32"/>
              <w:szCs w:val="32"/>
              <w:lang w:eastAsia="en-US"/>
            </w:rPr>
          </w:pPr>
          <w:r w:rsidRPr="002D46AE">
            <w:rPr>
              <w:rFonts w:eastAsia="Times New Roman" w:cstheme="minorHAnsi"/>
              <w:color w:val="111111"/>
              <w:sz w:val="32"/>
              <w:szCs w:val="32"/>
              <w:lang w:eastAsia="en-US"/>
            </w:rPr>
            <w:t>Light sensors</w:t>
          </w:r>
        </w:p>
        <w:p w14:paraId="3D8AA43C" w14:textId="77777777" w:rsidR="002D46AE" w:rsidRPr="002D46AE" w:rsidRDefault="002D46AE" w:rsidP="002D46AE">
          <w:pPr>
            <w:numPr>
              <w:ilvl w:val="0"/>
              <w:numId w:val="16"/>
            </w:numPr>
            <w:shd w:val="clear" w:color="auto" w:fill="FFFFFF"/>
            <w:spacing w:before="0" w:after="0" w:line="330" w:lineRule="atLeast"/>
            <w:ind w:left="1020"/>
            <w:rPr>
              <w:rFonts w:eastAsia="Times New Roman" w:cstheme="minorHAnsi"/>
              <w:color w:val="111111"/>
              <w:sz w:val="32"/>
              <w:szCs w:val="32"/>
              <w:lang w:eastAsia="en-US"/>
            </w:rPr>
          </w:pPr>
          <w:r w:rsidRPr="002D46AE">
            <w:rPr>
              <w:rFonts w:eastAsia="Times New Roman" w:cstheme="minorHAnsi"/>
              <w:color w:val="111111"/>
              <w:sz w:val="32"/>
              <w:szCs w:val="32"/>
              <w:lang w:eastAsia="en-US"/>
            </w:rPr>
            <w:t>Vibration sensors</w:t>
          </w:r>
        </w:p>
        <w:p w14:paraId="5D524A82" w14:textId="782420A1" w:rsidR="002D46AE" w:rsidRPr="002D46AE" w:rsidRDefault="002D46AE" w:rsidP="002D46AE">
          <w:pPr>
            <w:pStyle w:val="ListParagraph"/>
            <w:shd w:val="clear" w:color="auto" w:fill="FFFFFF"/>
            <w:spacing w:before="0" w:after="0" w:line="330" w:lineRule="atLeast"/>
            <w:rPr>
              <w:rFonts w:ascii="Roboto" w:eastAsia="Times New Roman" w:hAnsi="Roboto" w:cs="Times New Roman"/>
              <w:color w:val="111111"/>
              <w:sz w:val="28"/>
              <w:szCs w:val="28"/>
              <w:lang w:eastAsia="en-US"/>
            </w:rPr>
          </w:pPr>
        </w:p>
        <w:p w14:paraId="47819682" w14:textId="1D04C12E" w:rsidR="002D46AE" w:rsidRPr="00735FC3" w:rsidRDefault="002D46AE" w:rsidP="002D46AE">
          <w:pPr>
            <w:shd w:val="clear" w:color="auto" w:fill="FFFFFF"/>
            <w:spacing w:before="0" w:after="0" w:line="330" w:lineRule="atLeast"/>
            <w:ind w:left="360"/>
            <w:rPr>
              <w:rFonts w:eastAsia="Times New Roman" w:cstheme="minorHAnsi"/>
              <w:b/>
              <w:bCs/>
              <w:color w:val="111111"/>
              <w:sz w:val="36"/>
              <w:szCs w:val="36"/>
              <w:lang w:eastAsia="en-US"/>
            </w:rPr>
          </w:pPr>
          <w:r w:rsidRPr="00735FC3">
            <w:rPr>
              <w:rFonts w:cstheme="minorHAnsi"/>
              <w:b/>
              <w:bCs/>
              <w:sz w:val="36"/>
              <w:szCs w:val="36"/>
            </w:rPr>
            <w:t xml:space="preserve"> </w:t>
          </w:r>
          <w:r w:rsidRPr="00735FC3">
            <w:rPr>
              <w:rFonts w:eastAsia="Times New Roman" w:cstheme="minorHAnsi"/>
              <w:b/>
              <w:bCs/>
              <w:color w:val="111111"/>
              <w:sz w:val="36"/>
              <w:szCs w:val="36"/>
              <w:lang w:eastAsia="en-US"/>
            </w:rPr>
            <w:t>The various sensor technologies help you in detecting or measuring objects. Depending on the technology the sensors output a switching signal or a measurement value:</w:t>
          </w:r>
        </w:p>
        <w:p w14:paraId="51C1AD65" w14:textId="77777777" w:rsidR="002D46AE" w:rsidRPr="002D46AE" w:rsidRDefault="002D46AE" w:rsidP="002D46AE">
          <w:pPr>
            <w:shd w:val="clear" w:color="auto" w:fill="FFFFFF"/>
            <w:spacing w:before="0" w:after="0" w:line="330" w:lineRule="atLeast"/>
            <w:ind w:left="360"/>
            <w:rPr>
              <w:rFonts w:ascii="Roboto" w:eastAsia="Times New Roman" w:hAnsi="Roboto" w:cs="Times New Roman"/>
              <w:color w:val="111111"/>
              <w:sz w:val="28"/>
              <w:szCs w:val="28"/>
              <w:lang w:eastAsia="en-US"/>
            </w:rPr>
          </w:pPr>
        </w:p>
        <w:p w14:paraId="5177E1D3" w14:textId="77777777" w:rsidR="002D46AE" w:rsidRPr="00735FC3" w:rsidRDefault="002D46AE" w:rsidP="002D46AE">
          <w:pPr>
            <w:numPr>
              <w:ilvl w:val="0"/>
              <w:numId w:val="16"/>
            </w:numPr>
            <w:shd w:val="clear" w:color="auto" w:fill="FFFFFF"/>
            <w:spacing w:before="0" w:after="0" w:line="330" w:lineRule="atLeast"/>
            <w:rPr>
              <w:rFonts w:eastAsia="Times New Roman" w:cstheme="minorHAnsi"/>
              <w:color w:val="111111"/>
              <w:sz w:val="32"/>
              <w:szCs w:val="32"/>
              <w:lang w:eastAsia="en-US"/>
            </w:rPr>
          </w:pPr>
          <w:r w:rsidRPr="00735FC3">
            <w:rPr>
              <w:rFonts w:eastAsia="Times New Roman" w:cstheme="minorHAnsi"/>
              <w:b/>
              <w:bCs/>
              <w:color w:val="111111"/>
              <w:sz w:val="32"/>
              <w:szCs w:val="32"/>
              <w:lang w:eastAsia="en-US"/>
            </w:rPr>
            <w:t>Inductive sensors</w:t>
          </w:r>
          <w:r w:rsidRPr="00735FC3">
            <w:rPr>
              <w:rFonts w:eastAsia="Times New Roman" w:cstheme="minorHAnsi"/>
              <w:color w:val="111111"/>
              <w:sz w:val="32"/>
              <w:szCs w:val="32"/>
              <w:lang w:eastAsia="en-US"/>
            </w:rPr>
            <w:t xml:space="preserve"> generate an electromagnetic field. This in turn generates eddy currents in objects made of metal. The sensor detects this change.</w:t>
          </w:r>
        </w:p>
        <w:p w14:paraId="7F1F4B5E" w14:textId="77777777" w:rsidR="002D46AE" w:rsidRPr="00735FC3" w:rsidRDefault="002D46AE" w:rsidP="002D46AE">
          <w:pPr>
            <w:numPr>
              <w:ilvl w:val="0"/>
              <w:numId w:val="16"/>
            </w:numPr>
            <w:shd w:val="clear" w:color="auto" w:fill="FFFFFF"/>
            <w:spacing w:before="0" w:after="0" w:line="330" w:lineRule="atLeast"/>
            <w:rPr>
              <w:rFonts w:eastAsia="Times New Roman" w:cstheme="minorHAnsi"/>
              <w:color w:val="111111"/>
              <w:sz w:val="32"/>
              <w:szCs w:val="32"/>
              <w:lang w:eastAsia="en-US"/>
            </w:rPr>
          </w:pPr>
          <w:r w:rsidRPr="00735FC3">
            <w:rPr>
              <w:rFonts w:eastAsia="Times New Roman" w:cstheme="minorHAnsi"/>
              <w:b/>
              <w:bCs/>
              <w:color w:val="111111"/>
              <w:sz w:val="32"/>
              <w:szCs w:val="32"/>
              <w:lang w:eastAsia="en-US"/>
            </w:rPr>
            <w:t>Capacitive sensors</w:t>
          </w:r>
          <w:r w:rsidRPr="00735FC3">
            <w:rPr>
              <w:rFonts w:eastAsia="Times New Roman" w:cstheme="minorHAnsi"/>
              <w:color w:val="111111"/>
              <w:sz w:val="32"/>
              <w:szCs w:val="32"/>
              <w:lang w:eastAsia="en-US"/>
            </w:rPr>
            <w:t xml:space="preserve"> generate a capacitive measuring field. An entering object results in a change to the measuring field. The sensor responds to this change.</w:t>
          </w:r>
        </w:p>
        <w:p w14:paraId="6E9B4EAE" w14:textId="3ED14072" w:rsidR="002D46AE" w:rsidRPr="00735FC3" w:rsidRDefault="002D46AE" w:rsidP="002D46AE">
          <w:pPr>
            <w:numPr>
              <w:ilvl w:val="0"/>
              <w:numId w:val="16"/>
            </w:numPr>
            <w:shd w:val="clear" w:color="auto" w:fill="FFFFFF"/>
            <w:spacing w:before="0" w:after="0" w:line="330" w:lineRule="atLeast"/>
            <w:rPr>
              <w:rFonts w:eastAsia="Times New Roman" w:cstheme="minorHAnsi"/>
              <w:color w:val="111111"/>
              <w:sz w:val="32"/>
              <w:szCs w:val="32"/>
              <w:lang w:eastAsia="en-US"/>
            </w:rPr>
          </w:pPr>
          <w:r w:rsidRPr="00735FC3">
            <w:rPr>
              <w:rFonts w:eastAsia="Times New Roman" w:cstheme="minorHAnsi"/>
              <w:b/>
              <w:bCs/>
              <w:color w:val="111111"/>
              <w:sz w:val="32"/>
              <w:szCs w:val="32"/>
              <w:lang w:eastAsia="en-US"/>
            </w:rPr>
            <w:t>Photoelectric sensors</w:t>
          </w:r>
          <w:r w:rsidRPr="00735FC3">
            <w:rPr>
              <w:rFonts w:eastAsia="Times New Roman" w:cstheme="minorHAnsi"/>
              <w:color w:val="111111"/>
              <w:sz w:val="32"/>
              <w:szCs w:val="32"/>
              <w:lang w:eastAsia="en-US"/>
            </w:rPr>
            <w:t xml:space="preserve"> (light curtains) always consist of an emitter and a receiver. There are diffuse, retro-reflective, and through-beam types.</w:t>
          </w:r>
        </w:p>
        <w:p w14:paraId="57265B07" w14:textId="77777777" w:rsidR="002D46AE" w:rsidRPr="00735FC3" w:rsidRDefault="002D46AE" w:rsidP="002D46AE">
          <w:pPr>
            <w:numPr>
              <w:ilvl w:val="0"/>
              <w:numId w:val="16"/>
            </w:numPr>
            <w:shd w:val="clear" w:color="auto" w:fill="FFFFFF"/>
            <w:spacing w:before="0" w:after="0" w:line="330" w:lineRule="atLeast"/>
            <w:rPr>
              <w:rFonts w:eastAsia="Times New Roman" w:cstheme="minorHAnsi"/>
              <w:color w:val="111111"/>
              <w:sz w:val="32"/>
              <w:szCs w:val="32"/>
              <w:lang w:eastAsia="en-US"/>
            </w:rPr>
          </w:pPr>
          <w:r w:rsidRPr="00735FC3">
            <w:rPr>
              <w:rFonts w:eastAsia="Times New Roman" w:cstheme="minorHAnsi"/>
              <w:b/>
              <w:bCs/>
              <w:color w:val="111111"/>
              <w:sz w:val="32"/>
              <w:szCs w:val="32"/>
              <w:lang w:eastAsia="en-US"/>
            </w:rPr>
            <w:t>Ultrasonic sensors</w:t>
          </w:r>
          <w:r w:rsidRPr="00735FC3">
            <w:rPr>
              <w:rFonts w:eastAsia="Times New Roman" w:cstheme="minorHAnsi"/>
              <w:color w:val="111111"/>
              <w:sz w:val="32"/>
              <w:szCs w:val="32"/>
              <w:lang w:eastAsia="en-US"/>
            </w:rPr>
            <w:t xml:space="preserve"> send out a sound pulse in the inaudible range. The echo from the object is processed.</w:t>
          </w:r>
        </w:p>
        <w:p w14:paraId="757EF215" w14:textId="77777777" w:rsidR="002D46AE" w:rsidRPr="00735FC3" w:rsidRDefault="002D46AE" w:rsidP="002D46AE">
          <w:pPr>
            <w:numPr>
              <w:ilvl w:val="0"/>
              <w:numId w:val="16"/>
            </w:numPr>
            <w:shd w:val="clear" w:color="auto" w:fill="FFFFFF"/>
            <w:spacing w:before="0" w:after="0" w:line="330" w:lineRule="atLeast"/>
            <w:rPr>
              <w:rFonts w:eastAsia="Times New Roman" w:cstheme="minorHAnsi"/>
              <w:color w:val="111111"/>
              <w:sz w:val="32"/>
              <w:szCs w:val="32"/>
              <w:lang w:eastAsia="en-US"/>
            </w:rPr>
          </w:pPr>
          <w:r w:rsidRPr="00735FC3">
            <w:rPr>
              <w:rFonts w:eastAsia="Times New Roman" w:cstheme="minorHAnsi"/>
              <w:b/>
              <w:bCs/>
              <w:color w:val="111111"/>
              <w:sz w:val="32"/>
              <w:szCs w:val="32"/>
              <w:lang w:eastAsia="en-US"/>
            </w:rPr>
            <w:t>Magnetic field sensors</w:t>
          </w:r>
          <w:r w:rsidRPr="00735FC3">
            <w:rPr>
              <w:rFonts w:eastAsia="Times New Roman" w:cstheme="minorHAnsi"/>
              <w:color w:val="111111"/>
              <w:sz w:val="32"/>
              <w:szCs w:val="32"/>
              <w:lang w:eastAsia="en-US"/>
            </w:rPr>
            <w:t xml:space="preserve"> detect an external magnet. The field strength generated by the magnet is processed.</w:t>
          </w:r>
        </w:p>
        <w:p w14:paraId="221A07F7" w14:textId="728D3758" w:rsidR="002D46AE" w:rsidRDefault="002D46AE" w:rsidP="002D46AE">
          <w:pPr>
            <w:numPr>
              <w:ilvl w:val="0"/>
              <w:numId w:val="16"/>
            </w:numPr>
            <w:shd w:val="clear" w:color="auto" w:fill="FFFFFF"/>
            <w:spacing w:before="0" w:after="0" w:line="330" w:lineRule="atLeast"/>
            <w:rPr>
              <w:rFonts w:ascii="Roboto" w:eastAsia="Times New Roman" w:hAnsi="Roboto" w:cs="Times New Roman"/>
              <w:color w:val="111111"/>
              <w:sz w:val="32"/>
              <w:szCs w:val="32"/>
              <w:lang w:eastAsia="en-US"/>
            </w:rPr>
          </w:pPr>
          <w:r w:rsidRPr="00735FC3">
            <w:rPr>
              <w:rFonts w:eastAsia="Times New Roman" w:cstheme="minorHAnsi"/>
              <w:b/>
              <w:bCs/>
              <w:color w:val="111111"/>
              <w:sz w:val="32"/>
              <w:szCs w:val="32"/>
              <w:lang w:eastAsia="en-US"/>
            </w:rPr>
            <w:t>Magneto strictive sensors</w:t>
          </w:r>
          <w:r w:rsidRPr="00735FC3">
            <w:rPr>
              <w:rFonts w:eastAsia="Times New Roman" w:cstheme="minorHAnsi"/>
              <w:color w:val="111111"/>
              <w:sz w:val="32"/>
              <w:szCs w:val="32"/>
              <w:lang w:eastAsia="en-US"/>
            </w:rPr>
            <w:t xml:space="preserve"> detect the position of an external magnet using propagation time measurement</w:t>
          </w:r>
          <w:r w:rsidRPr="00735FC3">
            <w:rPr>
              <w:rFonts w:ascii="Roboto" w:eastAsia="Times New Roman" w:hAnsi="Roboto" w:cs="Times New Roman"/>
              <w:color w:val="111111"/>
              <w:sz w:val="32"/>
              <w:szCs w:val="32"/>
              <w:lang w:eastAsia="en-US"/>
            </w:rPr>
            <w:t>.</w:t>
          </w:r>
        </w:p>
        <w:p w14:paraId="6E03BE55" w14:textId="77777777" w:rsidR="00735FC3" w:rsidRDefault="00735FC3" w:rsidP="00735FC3">
          <w:pPr>
            <w:shd w:val="clear" w:color="auto" w:fill="FFFFFF"/>
            <w:spacing w:before="0" w:after="0" w:line="330" w:lineRule="atLeast"/>
            <w:rPr>
              <w:rFonts w:ascii="Roboto" w:eastAsia="Times New Roman" w:hAnsi="Roboto" w:cs="Times New Roman"/>
              <w:color w:val="111111"/>
              <w:sz w:val="32"/>
              <w:szCs w:val="32"/>
              <w:lang w:eastAsia="en-US"/>
            </w:rPr>
          </w:pPr>
        </w:p>
        <w:p w14:paraId="26BD0748" w14:textId="77777777" w:rsidR="00735FC3" w:rsidRDefault="00735FC3" w:rsidP="00735FC3">
          <w:pPr>
            <w:shd w:val="clear" w:color="auto" w:fill="FFFFFF"/>
            <w:spacing w:before="0" w:after="0" w:line="330" w:lineRule="atLeast"/>
            <w:rPr>
              <w:rFonts w:ascii="Roboto" w:eastAsia="Times New Roman" w:hAnsi="Roboto" w:cs="Times New Roman"/>
              <w:color w:val="111111"/>
              <w:sz w:val="32"/>
              <w:szCs w:val="32"/>
              <w:lang w:eastAsia="en-US"/>
            </w:rPr>
          </w:pPr>
        </w:p>
        <w:p w14:paraId="235203B0" w14:textId="77777777" w:rsidR="00735FC3" w:rsidRDefault="00735FC3" w:rsidP="00735FC3">
          <w:pPr>
            <w:shd w:val="clear" w:color="auto" w:fill="FFFFFF"/>
            <w:spacing w:before="0" w:after="0" w:line="330" w:lineRule="atLeast"/>
            <w:rPr>
              <w:rFonts w:ascii="Roboto" w:eastAsia="Times New Roman" w:hAnsi="Roboto" w:cs="Times New Roman"/>
              <w:color w:val="111111"/>
              <w:sz w:val="32"/>
              <w:szCs w:val="32"/>
              <w:lang w:eastAsia="en-US"/>
            </w:rPr>
          </w:pPr>
        </w:p>
        <w:p w14:paraId="5B5D451D" w14:textId="77777777" w:rsidR="00735FC3" w:rsidRPr="00735FC3" w:rsidRDefault="00735FC3" w:rsidP="00735FC3">
          <w:pPr>
            <w:shd w:val="clear" w:color="auto" w:fill="FFFFFF"/>
            <w:spacing w:before="0" w:after="0" w:line="330" w:lineRule="atLeast"/>
            <w:rPr>
              <w:rFonts w:ascii="Roboto" w:eastAsia="Times New Roman" w:hAnsi="Roboto" w:cs="Times New Roman"/>
              <w:color w:val="111111"/>
              <w:sz w:val="32"/>
              <w:szCs w:val="32"/>
              <w:lang w:eastAsia="en-US"/>
            </w:rPr>
          </w:pPr>
        </w:p>
        <w:p w14:paraId="3639D198" w14:textId="0ABBCFF8" w:rsidR="001273C1" w:rsidRPr="00F27D72" w:rsidRDefault="00087EBB" w:rsidP="002D46AE">
          <w:pPr>
            <w:pStyle w:val="Heading1"/>
            <w:rPr>
              <w:rFonts w:eastAsia="Times New Roman" w:cstheme="majorHAnsi"/>
              <w:lang w:eastAsia="en-US"/>
            </w:rPr>
          </w:pPr>
          <w:r w:rsidRPr="00F27D72">
            <w:rPr>
              <w:rFonts w:eastAsia="Times New Roman" w:cstheme="majorHAnsi"/>
              <w:lang w:val="en-AS" w:eastAsia="en-US"/>
            </w:rPr>
            <w:lastRenderedPageBreak/>
            <w:t xml:space="preserve">What </w:t>
          </w:r>
          <w:r w:rsidR="002654A8" w:rsidRPr="00F27D72">
            <w:rPr>
              <w:rFonts w:eastAsia="Times New Roman" w:cstheme="majorHAnsi"/>
              <w:lang w:val="en-AS" w:eastAsia="en-US"/>
            </w:rPr>
            <w:t>ARE</w:t>
          </w:r>
          <w:r w:rsidRPr="00F27D72">
            <w:rPr>
              <w:rFonts w:eastAsia="Times New Roman" w:cstheme="majorHAnsi"/>
              <w:lang w:val="en-AS" w:eastAsia="en-US"/>
            </w:rPr>
            <w:t xml:space="preserve"> a Temperature Sensors</w:t>
          </w:r>
        </w:p>
      </w:sdtContent>
    </w:sdt>
    <w:p w14:paraId="7FBE35C7" w14:textId="77777777" w:rsidR="00017EFD" w:rsidRDefault="00017EFD">
      <w:pPr>
        <w:pStyle w:val="NoSpacing"/>
      </w:pPr>
    </w:p>
    <w:p w14:paraId="11CC36A0" w14:textId="0911FBB2" w:rsidR="00087EBB" w:rsidRPr="00735FC3" w:rsidRDefault="00087EBB" w:rsidP="00087EBB">
      <w:pPr>
        <w:pStyle w:val="NormalWeb"/>
        <w:shd w:val="clear" w:color="auto" w:fill="FEFEFE"/>
        <w:rPr>
          <w:rFonts w:asciiTheme="minorHAnsi" w:hAnsiTheme="minorHAnsi" w:cstheme="minorHAnsi"/>
          <w:color w:val="0D0D0D" w:themeColor="text1" w:themeTint="F2"/>
          <w:sz w:val="32"/>
          <w:szCs w:val="32"/>
        </w:rPr>
      </w:pPr>
      <w:r>
        <w:rPr>
          <w:rFonts w:asciiTheme="minorHAnsi" w:hAnsiTheme="minorHAnsi" w:cstheme="minorHAnsi"/>
          <w:noProof/>
          <w:color w:val="000000" w:themeColor="text1"/>
          <w:sz w:val="28"/>
          <w:szCs w:val="28"/>
        </w:rPr>
        <w:drawing>
          <wp:inline distT="0" distB="0" distL="0" distR="0" wp14:anchorId="11F194EA" wp14:editId="3A5AEEF1">
            <wp:extent cx="5943600" cy="2142778"/>
            <wp:effectExtent l="0" t="0" r="6985" b="0"/>
            <wp:docPr id="1782300162" name="Picture 2" descr="A group of electrical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0162" name="Picture 2" descr="A group of electrical componen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142778"/>
                    </a:xfrm>
                    <a:prstGeom prst="rect">
                      <a:avLst/>
                    </a:prstGeom>
                  </pic:spPr>
                </pic:pic>
              </a:graphicData>
            </a:graphic>
          </wp:inline>
        </w:drawing>
      </w:r>
      <w:r w:rsidRPr="00087EBB">
        <w:rPr>
          <w:rFonts w:asciiTheme="minorHAnsi" w:hAnsiTheme="minorHAnsi" w:cstheme="minorHAnsi"/>
          <w:color w:val="0D0D0D" w:themeColor="text1" w:themeTint="F2"/>
          <w:sz w:val="28"/>
          <w:szCs w:val="28"/>
        </w:rPr>
        <w:t xml:space="preserve"> </w:t>
      </w:r>
      <w:r w:rsidRPr="00735FC3">
        <w:rPr>
          <w:rFonts w:asciiTheme="minorHAnsi" w:hAnsiTheme="minorHAnsi" w:cstheme="minorHAnsi"/>
          <w:color w:val="0D0D0D" w:themeColor="text1" w:themeTint="F2"/>
          <w:sz w:val="32"/>
          <w:szCs w:val="32"/>
        </w:rPr>
        <w:t>A temperature sensor is a device used to measure temperature. This can be air temperature, liquid temperature, or the temperature of solid matter.</w:t>
      </w:r>
    </w:p>
    <w:p w14:paraId="62585BB5" w14:textId="3B0E18D5" w:rsidR="00087EBB" w:rsidRPr="00735FC3" w:rsidRDefault="00087EBB" w:rsidP="00087EBB">
      <w:pPr>
        <w:pStyle w:val="NormalWeb"/>
        <w:shd w:val="clear" w:color="auto" w:fill="FEFEFE"/>
        <w:rPr>
          <w:rFonts w:asciiTheme="minorHAnsi" w:hAnsiTheme="minorHAnsi" w:cstheme="minorHAnsi"/>
          <w:color w:val="0D0D0D" w:themeColor="text1" w:themeTint="F2"/>
          <w:sz w:val="32"/>
          <w:szCs w:val="32"/>
        </w:rPr>
      </w:pPr>
      <w:r w:rsidRPr="00735FC3">
        <w:rPr>
          <w:rFonts w:asciiTheme="minorHAnsi" w:hAnsiTheme="minorHAnsi" w:cstheme="minorHAnsi"/>
          <w:color w:val="0D0D0D" w:themeColor="text1" w:themeTint="F2"/>
          <w:sz w:val="32"/>
          <w:szCs w:val="32"/>
        </w:rPr>
        <w:t>There are different types of temperature sensors available, and they each use different technologies and principles to take the temperature measurement.</w:t>
      </w:r>
    </w:p>
    <w:p w14:paraId="1735330C" w14:textId="0E2DB4AD" w:rsidR="00E931F3" w:rsidRDefault="00E931F3" w:rsidP="00E931F3">
      <w:pPr>
        <w:pStyle w:val="Heading1"/>
        <w:rPr>
          <w:lang w:val="en-AS"/>
        </w:rPr>
      </w:pPr>
      <w:r>
        <w:rPr>
          <w:lang w:val="en-AS"/>
        </w:rPr>
        <w:t>How temperature sensor work</w:t>
      </w:r>
    </w:p>
    <w:p w14:paraId="7C9B3F0A" w14:textId="77777777" w:rsidR="00E931F3" w:rsidRPr="00735FC3" w:rsidRDefault="00E931F3" w:rsidP="00E931F3">
      <w:pPr>
        <w:shd w:val="clear" w:color="auto" w:fill="FFFFFF"/>
        <w:spacing w:before="312" w:after="420" w:line="240" w:lineRule="auto"/>
        <w:textAlignment w:val="baseline"/>
        <w:rPr>
          <w:rFonts w:eastAsia="Times New Roman" w:cstheme="minorHAnsi"/>
          <w:color w:val="0D0D0D" w:themeColor="text1" w:themeTint="F2"/>
          <w:sz w:val="32"/>
          <w:szCs w:val="32"/>
          <w:lang w:eastAsia="en-US"/>
        </w:rPr>
      </w:pPr>
      <w:r w:rsidRPr="00E931F3">
        <w:rPr>
          <w:rFonts w:eastAsia="Times New Roman" w:cstheme="minorHAnsi"/>
          <w:color w:val="0D0D0D" w:themeColor="text1" w:themeTint="F2"/>
          <w:sz w:val="32"/>
          <w:szCs w:val="32"/>
          <w:lang w:eastAsia="en-US"/>
        </w:rPr>
        <w:t>Temperature sensors measure temperature readings via electrical signals. They contain two metals that generate an electrical voltage or resistance when a temperature change occurs. </w:t>
      </w:r>
    </w:p>
    <w:p w14:paraId="100633E7" w14:textId="3F2153DE" w:rsidR="00E931F3" w:rsidRPr="00E931F3" w:rsidRDefault="00E931F3" w:rsidP="00E931F3">
      <w:pPr>
        <w:shd w:val="clear" w:color="auto" w:fill="FFFFFF"/>
        <w:spacing w:before="312" w:after="420" w:line="240" w:lineRule="auto"/>
        <w:textAlignment w:val="baseline"/>
        <w:rPr>
          <w:rFonts w:eastAsia="Times New Roman" w:cstheme="minorHAnsi"/>
          <w:color w:val="0D0D0D" w:themeColor="text1" w:themeTint="F2"/>
          <w:sz w:val="32"/>
          <w:szCs w:val="32"/>
          <w:lang w:eastAsia="en-US"/>
        </w:rPr>
      </w:pPr>
      <w:r w:rsidRPr="00E931F3">
        <w:rPr>
          <w:rFonts w:eastAsia="Times New Roman" w:cstheme="minorHAnsi"/>
          <w:color w:val="0D0D0D" w:themeColor="text1" w:themeTint="F2"/>
          <w:sz w:val="32"/>
          <w:szCs w:val="32"/>
          <w:lang w:eastAsia="en-US"/>
        </w:rPr>
        <w:t>The sensor plays a vital role in maintaining a specific temperature for a variety of industries, including medical applications, HVAC systems, and electrical appliances in our homes. Temperature sensors are critical for accuracy and temperature control in industries like these. </w:t>
      </w:r>
    </w:p>
    <w:p w14:paraId="6AD7B8C8" w14:textId="413AAE1C" w:rsidR="00E931F3" w:rsidRPr="00E931F3" w:rsidRDefault="00E931F3" w:rsidP="00735FC3">
      <w:pPr>
        <w:shd w:val="clear" w:color="auto" w:fill="FFFFFF"/>
        <w:spacing w:before="312" w:after="420" w:line="240" w:lineRule="auto"/>
        <w:textAlignment w:val="baseline"/>
        <w:rPr>
          <w:rFonts w:eastAsia="Times New Roman" w:cstheme="minorHAnsi"/>
          <w:color w:val="0D0D0D" w:themeColor="text1" w:themeTint="F2"/>
          <w:sz w:val="32"/>
          <w:szCs w:val="32"/>
          <w:lang w:eastAsia="en-US"/>
        </w:rPr>
      </w:pPr>
      <w:r w:rsidRPr="00E931F3">
        <w:rPr>
          <w:rFonts w:eastAsia="Times New Roman" w:cstheme="minorHAnsi"/>
          <w:color w:val="0D0D0D" w:themeColor="text1" w:themeTint="F2"/>
          <w:sz w:val="32"/>
          <w:szCs w:val="32"/>
          <w:lang w:eastAsia="en-US"/>
        </w:rPr>
        <w:t>Temperature sensors work by measuring the voltage across the diode terminals. When the voltage increases, the temperature also increases, which is then followed by a voltage drop between the transistor terminals and the emitter (in a diode). </w:t>
      </w:r>
    </w:p>
    <w:p w14:paraId="387B197C" w14:textId="77777777" w:rsidR="00E931F3" w:rsidRPr="00735FC3" w:rsidRDefault="00E931F3" w:rsidP="00E931F3">
      <w:pPr>
        <w:shd w:val="clear" w:color="auto" w:fill="FFFFFF"/>
        <w:spacing w:before="312" w:after="420" w:line="240" w:lineRule="auto"/>
        <w:textAlignment w:val="baseline"/>
        <w:rPr>
          <w:rFonts w:eastAsia="Times New Roman" w:cstheme="minorHAnsi"/>
          <w:color w:val="0D0D0D" w:themeColor="text1" w:themeTint="F2"/>
          <w:sz w:val="32"/>
          <w:szCs w:val="32"/>
          <w:lang w:eastAsia="en-US"/>
        </w:rPr>
      </w:pPr>
      <w:r w:rsidRPr="00E931F3">
        <w:rPr>
          <w:rFonts w:eastAsia="Times New Roman" w:cstheme="minorHAnsi"/>
          <w:color w:val="0D0D0D" w:themeColor="text1" w:themeTint="F2"/>
          <w:sz w:val="32"/>
          <w:szCs w:val="32"/>
          <w:lang w:eastAsia="en-US"/>
        </w:rPr>
        <w:lastRenderedPageBreak/>
        <w:t>The sensors come in different types, which are categorized based on their connection. There are two main categories when it comes to temperature sensors, depending on the type of application being used or the industry you are working in:</w:t>
      </w:r>
    </w:p>
    <w:p w14:paraId="0302ABAE" w14:textId="77777777" w:rsidR="00E931F3" w:rsidRPr="00E931F3" w:rsidRDefault="00E931F3" w:rsidP="00E931F3">
      <w:pPr>
        <w:numPr>
          <w:ilvl w:val="0"/>
          <w:numId w:val="17"/>
        </w:numPr>
        <w:shd w:val="clear" w:color="auto" w:fill="FFFFFF"/>
        <w:spacing w:before="0" w:after="0" w:line="240" w:lineRule="auto"/>
        <w:ind w:left="1440"/>
        <w:textAlignment w:val="baseline"/>
        <w:rPr>
          <w:rFonts w:eastAsia="Times New Roman" w:cstheme="minorHAnsi"/>
          <w:color w:val="0D0D0D" w:themeColor="text1" w:themeTint="F2"/>
          <w:sz w:val="32"/>
          <w:szCs w:val="32"/>
          <w:lang w:eastAsia="en-US"/>
        </w:rPr>
      </w:pPr>
      <w:r w:rsidRPr="00E931F3">
        <w:rPr>
          <w:rFonts w:eastAsia="Times New Roman" w:cstheme="minorHAnsi"/>
          <w:b/>
          <w:bCs/>
          <w:color w:val="0D0D0D" w:themeColor="text1" w:themeTint="F2"/>
          <w:sz w:val="32"/>
          <w:szCs w:val="32"/>
          <w:bdr w:val="none" w:sz="0" w:space="0" w:color="auto" w:frame="1"/>
          <w:lang w:eastAsia="en-US"/>
        </w:rPr>
        <w:t>Contact Temperature Sensors</w:t>
      </w:r>
    </w:p>
    <w:p w14:paraId="1880EE4E" w14:textId="77777777" w:rsidR="00E931F3" w:rsidRPr="00E931F3" w:rsidRDefault="00E931F3" w:rsidP="00E931F3">
      <w:pPr>
        <w:numPr>
          <w:ilvl w:val="0"/>
          <w:numId w:val="17"/>
        </w:numPr>
        <w:shd w:val="clear" w:color="auto" w:fill="FFFFFF"/>
        <w:spacing w:before="0" w:after="0" w:line="240" w:lineRule="auto"/>
        <w:ind w:left="1440"/>
        <w:textAlignment w:val="baseline"/>
        <w:rPr>
          <w:rFonts w:eastAsia="Times New Roman" w:cstheme="minorHAnsi"/>
          <w:color w:val="0D0D0D" w:themeColor="text1" w:themeTint="F2"/>
          <w:sz w:val="32"/>
          <w:szCs w:val="32"/>
          <w:lang w:eastAsia="en-US"/>
        </w:rPr>
      </w:pPr>
      <w:r w:rsidRPr="00E931F3">
        <w:rPr>
          <w:rFonts w:eastAsia="Times New Roman" w:cstheme="minorHAnsi"/>
          <w:b/>
          <w:bCs/>
          <w:color w:val="0D0D0D" w:themeColor="text1" w:themeTint="F2"/>
          <w:sz w:val="32"/>
          <w:szCs w:val="32"/>
          <w:bdr w:val="none" w:sz="0" w:space="0" w:color="auto" w:frame="1"/>
          <w:lang w:eastAsia="en-US"/>
        </w:rPr>
        <w:t>Non-contact Temperature Sensors</w:t>
      </w:r>
    </w:p>
    <w:p w14:paraId="5028D8F8" w14:textId="77777777" w:rsidR="00E931F3" w:rsidRPr="00E931F3" w:rsidRDefault="00E931F3" w:rsidP="00E931F3">
      <w:pPr>
        <w:shd w:val="clear" w:color="auto" w:fill="FFFFFF"/>
        <w:spacing w:before="312" w:after="420" w:line="240" w:lineRule="auto"/>
        <w:textAlignment w:val="baseline"/>
        <w:rPr>
          <w:rFonts w:eastAsia="Times New Roman" w:cstheme="minorHAnsi"/>
          <w:b/>
          <w:bCs/>
          <w:color w:val="0D0D0D" w:themeColor="text1" w:themeTint="F2"/>
          <w:sz w:val="36"/>
          <w:szCs w:val="36"/>
          <w:lang w:eastAsia="en-US"/>
        </w:rPr>
      </w:pPr>
      <w:r w:rsidRPr="00E931F3">
        <w:rPr>
          <w:rFonts w:eastAsia="Times New Roman" w:cstheme="minorHAnsi"/>
          <w:b/>
          <w:bCs/>
          <w:color w:val="0D0D0D" w:themeColor="text1" w:themeTint="F2"/>
          <w:sz w:val="36"/>
          <w:szCs w:val="36"/>
          <w:lang w:eastAsia="en-US"/>
        </w:rPr>
        <w:t>Contact Temperature Sensors</w:t>
      </w:r>
    </w:p>
    <w:p w14:paraId="4A187471" w14:textId="77777777" w:rsidR="00E931F3" w:rsidRPr="00E931F3" w:rsidRDefault="00E931F3" w:rsidP="00E931F3">
      <w:pPr>
        <w:shd w:val="clear" w:color="auto" w:fill="FFFFFF"/>
        <w:spacing w:before="312" w:after="420" w:line="240" w:lineRule="auto"/>
        <w:textAlignment w:val="baseline"/>
        <w:rPr>
          <w:rFonts w:eastAsia="Times New Roman" w:cstheme="minorHAnsi"/>
          <w:color w:val="0D0D0D" w:themeColor="text1" w:themeTint="F2"/>
          <w:sz w:val="32"/>
          <w:szCs w:val="32"/>
          <w:lang w:eastAsia="en-US"/>
        </w:rPr>
      </w:pPr>
      <w:r w:rsidRPr="00E931F3">
        <w:rPr>
          <w:rFonts w:eastAsia="Times New Roman" w:cstheme="minorHAnsi"/>
          <w:color w:val="0D0D0D" w:themeColor="text1" w:themeTint="F2"/>
          <w:sz w:val="32"/>
          <w:szCs w:val="32"/>
          <w:lang w:eastAsia="en-US"/>
        </w:rPr>
        <w:t xml:space="preserve">Contact temperature sensors measure the degree of hotness or coldness of an object or substance via direct contact. They are generally used to detect a wide range of temperatures in different solids, liquids, or gases. </w:t>
      </w:r>
    </w:p>
    <w:p w14:paraId="255CF176" w14:textId="77777777" w:rsidR="00E931F3" w:rsidRPr="00E931F3" w:rsidRDefault="00E931F3" w:rsidP="00E931F3">
      <w:pPr>
        <w:shd w:val="clear" w:color="auto" w:fill="FFFFFF"/>
        <w:spacing w:before="312" w:after="420" w:line="240" w:lineRule="auto"/>
        <w:textAlignment w:val="baseline"/>
        <w:rPr>
          <w:rFonts w:eastAsia="Times New Roman" w:cstheme="minorHAnsi"/>
          <w:b/>
          <w:bCs/>
          <w:color w:val="0D0D0D" w:themeColor="text1" w:themeTint="F2"/>
          <w:sz w:val="36"/>
          <w:szCs w:val="36"/>
          <w:lang w:eastAsia="en-US"/>
        </w:rPr>
      </w:pPr>
      <w:r w:rsidRPr="00E931F3">
        <w:rPr>
          <w:rFonts w:eastAsia="Times New Roman" w:cstheme="minorHAnsi"/>
          <w:b/>
          <w:bCs/>
          <w:color w:val="0D0D0D" w:themeColor="text1" w:themeTint="F2"/>
          <w:sz w:val="36"/>
          <w:szCs w:val="36"/>
          <w:lang w:eastAsia="en-US"/>
        </w:rPr>
        <w:t>Non-Contact Temperature Sensors</w:t>
      </w:r>
    </w:p>
    <w:p w14:paraId="7937B238" w14:textId="03364AEE" w:rsidR="00931827" w:rsidRPr="00735FC3" w:rsidRDefault="00E931F3" w:rsidP="00735FC3">
      <w:pPr>
        <w:shd w:val="clear" w:color="auto" w:fill="FFFFFF"/>
        <w:spacing w:before="312" w:after="420" w:line="240" w:lineRule="auto"/>
        <w:textAlignment w:val="baseline"/>
        <w:rPr>
          <w:rFonts w:eastAsia="Times New Roman" w:cstheme="minorHAnsi"/>
          <w:color w:val="0D0D0D" w:themeColor="text1" w:themeTint="F2"/>
          <w:sz w:val="32"/>
          <w:szCs w:val="32"/>
          <w:lang w:eastAsia="en-US"/>
        </w:rPr>
      </w:pPr>
      <w:r w:rsidRPr="00E931F3">
        <w:rPr>
          <w:rFonts w:eastAsia="Times New Roman" w:cstheme="minorHAnsi"/>
          <w:color w:val="0D0D0D" w:themeColor="text1" w:themeTint="F2"/>
          <w:sz w:val="32"/>
          <w:szCs w:val="32"/>
          <w:lang w:eastAsia="en-US"/>
        </w:rPr>
        <w:t>These temperature meters are never in direct contact with an object or substance; therefore, they are widely used in hazardous environments such as power plant industries. They measure how hot or cold something is via radiation emitted by a heat source.</w:t>
      </w:r>
    </w:p>
    <w:p w14:paraId="68BD028E" w14:textId="6F12B066" w:rsidR="001273C1" w:rsidRPr="00F27D72" w:rsidRDefault="00087EBB" w:rsidP="00E931F3">
      <w:pPr>
        <w:pStyle w:val="Heading1"/>
        <w:rPr>
          <w:lang w:val="en-AS"/>
        </w:rPr>
      </w:pPr>
      <w:r w:rsidRPr="00F27D72">
        <w:rPr>
          <w:lang w:val="en-AS"/>
        </w:rPr>
        <w:t>Different Types of Temperature Sensors</w:t>
      </w:r>
    </w:p>
    <w:p w14:paraId="12D62456" w14:textId="77777777" w:rsidR="00087EBB" w:rsidRPr="002654A8" w:rsidRDefault="00087EBB" w:rsidP="00087EBB">
      <w:pPr>
        <w:pStyle w:val="NormalWeb"/>
        <w:shd w:val="clear" w:color="auto" w:fill="FEFEFE"/>
        <w:rPr>
          <w:rStyle w:val="Strong"/>
          <w:rFonts w:asciiTheme="minorHAnsi" w:hAnsiTheme="minorHAnsi" w:cstheme="minorHAnsi"/>
          <w:color w:val="0D0D0D" w:themeColor="text1" w:themeTint="F2"/>
          <w:sz w:val="32"/>
          <w:szCs w:val="32"/>
        </w:rPr>
      </w:pPr>
      <w:r w:rsidRPr="002654A8">
        <w:rPr>
          <w:rStyle w:val="Strong"/>
          <w:rFonts w:asciiTheme="minorHAnsi" w:hAnsiTheme="minorHAnsi" w:cstheme="minorHAnsi"/>
          <w:color w:val="0D0D0D" w:themeColor="text1" w:themeTint="F2"/>
          <w:sz w:val="32"/>
          <w:szCs w:val="32"/>
        </w:rPr>
        <w:t>Thermistors</w:t>
      </w:r>
    </w:p>
    <w:p w14:paraId="7464A1E8" w14:textId="088D3A8C" w:rsidR="002654A8" w:rsidRDefault="002654A8" w:rsidP="00087EBB">
      <w:pPr>
        <w:pStyle w:val="NormalWeb"/>
        <w:shd w:val="clear" w:color="auto" w:fill="FEFEFE"/>
        <w:rPr>
          <w:rStyle w:val="Strong"/>
          <w:rFonts w:asciiTheme="minorHAnsi" w:hAnsiTheme="minorHAnsi" w:cstheme="minorHAnsi"/>
          <w:color w:val="0D0D0D" w:themeColor="text1" w:themeTint="F2"/>
          <w:sz w:val="28"/>
          <w:szCs w:val="28"/>
        </w:rPr>
      </w:pPr>
      <w:r>
        <w:rPr>
          <w:rStyle w:val="Strong"/>
          <w:rFonts w:asciiTheme="minorHAnsi" w:hAnsiTheme="minorHAnsi" w:cstheme="minorHAnsi"/>
          <w:noProof/>
          <w:color w:val="0D0D0D" w:themeColor="text1" w:themeTint="F2"/>
          <w:sz w:val="28"/>
          <w:szCs w:val="28"/>
        </w:rPr>
        <w:drawing>
          <wp:inline distT="0" distB="0" distL="0" distR="0" wp14:anchorId="4A1F0DB6" wp14:editId="187DA604">
            <wp:extent cx="3609109" cy="1323340"/>
            <wp:effectExtent l="0" t="0" r="0" b="0"/>
            <wp:docPr id="1842840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8897" cy="1330595"/>
                    </a:xfrm>
                    <a:prstGeom prst="rect">
                      <a:avLst/>
                    </a:prstGeom>
                    <a:noFill/>
                  </pic:spPr>
                </pic:pic>
              </a:graphicData>
            </a:graphic>
          </wp:inline>
        </w:drawing>
      </w:r>
    </w:p>
    <w:p w14:paraId="0199042C" w14:textId="54E54F5F" w:rsidR="002654A8" w:rsidRPr="00735FC3" w:rsidRDefault="00087EBB" w:rsidP="00735FC3">
      <w:pPr>
        <w:pStyle w:val="NormalWeb"/>
        <w:shd w:val="clear" w:color="auto" w:fill="FEFEFE"/>
        <w:rPr>
          <w:rFonts w:asciiTheme="minorHAnsi" w:hAnsiTheme="minorHAnsi" w:cstheme="minorHAnsi"/>
          <w:color w:val="0D0D0D" w:themeColor="text1" w:themeTint="F2"/>
          <w:sz w:val="32"/>
          <w:szCs w:val="32"/>
        </w:rPr>
      </w:pPr>
      <w:r w:rsidRPr="002654A8">
        <w:rPr>
          <w:rFonts w:asciiTheme="minorHAnsi" w:hAnsiTheme="minorHAnsi" w:cstheme="minorHAnsi"/>
          <w:color w:val="0D0D0D" w:themeColor="text1" w:themeTint="F2"/>
          <w:sz w:val="32"/>
          <w:szCs w:val="32"/>
        </w:rPr>
        <w:t xml:space="preserve"> can be very small in size. They consist of a sensing element which can be either glass or epoxy coated and have 2 wires so they can be connected to an electric circuit. They measure temperature by </w:t>
      </w:r>
      <w:r w:rsidRPr="002654A8">
        <w:rPr>
          <w:rFonts w:asciiTheme="minorHAnsi" w:hAnsiTheme="minorHAnsi" w:cstheme="minorHAnsi"/>
          <w:color w:val="0D0D0D" w:themeColor="text1" w:themeTint="F2"/>
          <w:sz w:val="32"/>
          <w:szCs w:val="32"/>
        </w:rPr>
        <w:lastRenderedPageBreak/>
        <w:t>measuring the change in resistance of the electric current. Thermistors are available as either NTC or PTC and are often low cost.</w:t>
      </w:r>
    </w:p>
    <w:p w14:paraId="41FAFD31" w14:textId="1B8C2A8E" w:rsidR="002654A8" w:rsidRDefault="00087EBB" w:rsidP="002654A8">
      <w:pPr>
        <w:pStyle w:val="NormalWeb"/>
        <w:shd w:val="clear" w:color="auto" w:fill="FEFEFE"/>
        <w:rPr>
          <w:rFonts w:asciiTheme="minorHAnsi" w:hAnsiTheme="minorHAnsi" w:cstheme="minorHAnsi"/>
          <w:b/>
          <w:bCs/>
          <w:color w:val="0D0D0D" w:themeColor="text1" w:themeTint="F2"/>
          <w:sz w:val="36"/>
          <w:szCs w:val="36"/>
        </w:rPr>
      </w:pPr>
      <w:r w:rsidRPr="002654A8">
        <w:rPr>
          <w:rStyle w:val="Strong"/>
          <w:rFonts w:asciiTheme="minorHAnsi" w:hAnsiTheme="minorHAnsi" w:cstheme="minorHAnsi"/>
          <w:color w:val="0D0D0D" w:themeColor="text1" w:themeTint="F2"/>
          <w:sz w:val="36"/>
          <w:szCs w:val="36"/>
        </w:rPr>
        <w:t>RTDs</w:t>
      </w:r>
      <w:r w:rsidRPr="002654A8">
        <w:rPr>
          <w:rFonts w:asciiTheme="minorHAnsi" w:hAnsiTheme="minorHAnsi" w:cstheme="minorHAnsi"/>
          <w:color w:val="0D0D0D" w:themeColor="text1" w:themeTint="F2"/>
          <w:sz w:val="28"/>
          <w:szCs w:val="28"/>
        </w:rPr>
        <w:t> </w:t>
      </w:r>
      <w:r w:rsidRPr="002654A8">
        <w:rPr>
          <w:rFonts w:asciiTheme="minorHAnsi" w:hAnsiTheme="minorHAnsi" w:cstheme="minorHAnsi"/>
          <w:b/>
          <w:bCs/>
          <w:color w:val="0D0D0D" w:themeColor="text1" w:themeTint="F2"/>
          <w:sz w:val="36"/>
          <w:szCs w:val="36"/>
        </w:rPr>
        <w:t>or Resistance Temperature Detectors</w:t>
      </w:r>
    </w:p>
    <w:p w14:paraId="0AED620A" w14:textId="016A3B9C" w:rsidR="002F40BD" w:rsidRPr="002654A8" w:rsidRDefault="002F40BD" w:rsidP="002654A8">
      <w:pPr>
        <w:pStyle w:val="NormalWeb"/>
        <w:shd w:val="clear" w:color="auto" w:fill="FEFEFE"/>
        <w:rPr>
          <w:rFonts w:asciiTheme="minorHAnsi" w:hAnsiTheme="minorHAnsi" w:cstheme="minorHAnsi"/>
          <w:color w:val="0D0D0D" w:themeColor="text1" w:themeTint="F2"/>
          <w:sz w:val="28"/>
          <w:szCs w:val="28"/>
        </w:rPr>
      </w:pPr>
      <w:r>
        <w:rPr>
          <w:rFonts w:asciiTheme="minorHAnsi" w:hAnsiTheme="minorHAnsi" w:cstheme="minorHAnsi"/>
          <w:noProof/>
          <w:color w:val="000000" w:themeColor="text1"/>
          <w:sz w:val="28"/>
          <w:szCs w:val="28"/>
        </w:rPr>
        <w:drawing>
          <wp:inline distT="0" distB="0" distL="0" distR="0" wp14:anchorId="637D91C2" wp14:editId="479E3FC8">
            <wp:extent cx="2971800" cy="1489075"/>
            <wp:effectExtent l="0" t="0" r="0" b="0"/>
            <wp:docPr id="2100685441" name="Picture 11" descr="A close-up of a temperature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5441" name="Picture 11" descr="A close-up of a temperature gaug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89439" cy="1497913"/>
                    </a:xfrm>
                    <a:prstGeom prst="rect">
                      <a:avLst/>
                    </a:prstGeom>
                  </pic:spPr>
                </pic:pic>
              </a:graphicData>
            </a:graphic>
          </wp:inline>
        </w:drawing>
      </w:r>
    </w:p>
    <w:p w14:paraId="52441F6A" w14:textId="7C22D138" w:rsidR="00735FC3" w:rsidRPr="002654A8" w:rsidRDefault="00087EBB" w:rsidP="00735FC3">
      <w:pPr>
        <w:pStyle w:val="NormalWeb"/>
        <w:shd w:val="clear" w:color="auto" w:fill="FEFEFE"/>
        <w:rPr>
          <w:rFonts w:asciiTheme="minorHAnsi" w:hAnsiTheme="minorHAnsi" w:cstheme="minorHAnsi"/>
          <w:color w:val="0D0D0D" w:themeColor="text1" w:themeTint="F2"/>
          <w:sz w:val="32"/>
          <w:szCs w:val="32"/>
        </w:rPr>
      </w:pPr>
      <w:r w:rsidRPr="002654A8">
        <w:rPr>
          <w:rFonts w:asciiTheme="minorHAnsi" w:hAnsiTheme="minorHAnsi" w:cstheme="minorHAnsi"/>
          <w:color w:val="0D0D0D" w:themeColor="text1" w:themeTint="F2"/>
          <w:sz w:val="32"/>
          <w:szCs w:val="32"/>
        </w:rPr>
        <w:t xml:space="preserve">work in a similar way to Thermistors and measure ohmic resistance to measure temperature. They are connected to a circuit in a similar way to a </w:t>
      </w:r>
      <w:r w:rsidR="002654A8" w:rsidRPr="002654A8">
        <w:rPr>
          <w:rFonts w:asciiTheme="minorHAnsi" w:hAnsiTheme="minorHAnsi" w:cstheme="minorHAnsi"/>
          <w:color w:val="0D0D0D" w:themeColor="text1" w:themeTint="F2"/>
          <w:sz w:val="32"/>
          <w:szCs w:val="32"/>
        </w:rPr>
        <w:t>thermistor,</w:t>
      </w:r>
      <w:r w:rsidRPr="002654A8">
        <w:rPr>
          <w:rFonts w:asciiTheme="minorHAnsi" w:hAnsiTheme="minorHAnsi" w:cstheme="minorHAnsi"/>
          <w:color w:val="0D0D0D" w:themeColor="text1" w:themeTint="F2"/>
          <w:sz w:val="32"/>
          <w:szCs w:val="32"/>
        </w:rPr>
        <w:t xml:space="preserve"> but they have a much wider temperature range and can measure extreme temperatures.</w:t>
      </w:r>
    </w:p>
    <w:p w14:paraId="5DB51769" w14:textId="50D851CD" w:rsidR="002654A8" w:rsidRDefault="002654A8" w:rsidP="002654A8">
      <w:pPr>
        <w:pStyle w:val="NormalWeb"/>
        <w:shd w:val="clear" w:color="auto" w:fill="FEFEFE"/>
        <w:rPr>
          <w:rStyle w:val="Strong"/>
          <w:rFonts w:ascii="Montserrat" w:hAnsi="Montserrat"/>
          <w:color w:val="000000"/>
          <w:sz w:val="36"/>
          <w:szCs w:val="36"/>
          <w:shd w:val="clear" w:color="auto" w:fill="FEFEFE"/>
        </w:rPr>
      </w:pPr>
      <w:r w:rsidRPr="002654A8">
        <w:rPr>
          <w:rStyle w:val="Strong"/>
          <w:rFonts w:ascii="Montserrat" w:hAnsi="Montserrat"/>
          <w:color w:val="000000"/>
          <w:sz w:val="36"/>
          <w:szCs w:val="36"/>
          <w:shd w:val="clear" w:color="auto" w:fill="FEFEFE"/>
        </w:rPr>
        <w:t>Thermocouples</w:t>
      </w:r>
    </w:p>
    <w:p w14:paraId="4F1583A0" w14:textId="277660C6" w:rsidR="002654A8" w:rsidRPr="002654A8" w:rsidRDefault="002654A8" w:rsidP="002654A8">
      <w:pPr>
        <w:pStyle w:val="NormalWeb"/>
        <w:shd w:val="clear" w:color="auto" w:fill="FEFEFE"/>
        <w:rPr>
          <w:rStyle w:val="Strong"/>
          <w:rFonts w:ascii="Montserrat" w:hAnsi="Montserrat"/>
          <w:color w:val="000000"/>
          <w:sz w:val="36"/>
          <w:szCs w:val="36"/>
          <w:shd w:val="clear" w:color="auto" w:fill="FEFEFE"/>
        </w:rPr>
      </w:pPr>
      <w:r>
        <w:rPr>
          <w:rFonts w:ascii="Montserrat" w:hAnsi="Montserrat"/>
          <w:b/>
          <w:bCs/>
          <w:noProof/>
          <w:color w:val="000000"/>
          <w:sz w:val="36"/>
          <w:szCs w:val="36"/>
          <w:shd w:val="clear" w:color="auto" w:fill="FEFEFE"/>
        </w:rPr>
        <w:drawing>
          <wp:inline distT="0" distB="0" distL="0" distR="0" wp14:anchorId="036B46AD" wp14:editId="39A56236">
            <wp:extent cx="3552825" cy="2390775"/>
            <wp:effectExtent l="0" t="0" r="9525" b="9525"/>
            <wp:docPr id="1808554692" name="Picture 9" descr="A long white cable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4692" name="Picture 9" descr="A long white cable with wire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3552825" cy="2390775"/>
                    </a:xfrm>
                    <a:prstGeom prst="rect">
                      <a:avLst/>
                    </a:prstGeom>
                  </pic:spPr>
                </pic:pic>
              </a:graphicData>
            </a:graphic>
          </wp:inline>
        </w:drawing>
      </w:r>
    </w:p>
    <w:p w14:paraId="0DF00B91" w14:textId="26DEE701" w:rsidR="001273C1" w:rsidRDefault="00087EBB" w:rsidP="002F40BD">
      <w:pPr>
        <w:pStyle w:val="NormalWeb"/>
        <w:shd w:val="clear" w:color="auto" w:fill="FEFEFE"/>
        <w:rPr>
          <w:rFonts w:asciiTheme="minorHAnsi" w:hAnsiTheme="minorHAnsi" w:cstheme="minorHAnsi"/>
          <w:color w:val="0D0D0D" w:themeColor="text1" w:themeTint="F2"/>
          <w:sz w:val="32"/>
          <w:szCs w:val="32"/>
        </w:rPr>
      </w:pPr>
      <w:r w:rsidRPr="002654A8">
        <w:rPr>
          <w:rFonts w:asciiTheme="minorHAnsi" w:hAnsiTheme="minorHAnsi" w:cstheme="minorHAnsi"/>
          <w:color w:val="0D0D0D" w:themeColor="text1" w:themeTint="F2"/>
          <w:sz w:val="32"/>
          <w:szCs w:val="32"/>
        </w:rPr>
        <w:t xml:space="preserve">use two conductors, made up of different metals that are joined at the end to form a junction. When this junction is subjected to heat, a voltage is produced that is directly proportional to the temperature input. They are highly versatile as different metal combinations allow for different measurement ranges; however, they lack the fine accuracy of NTC’s and </w:t>
      </w:r>
      <w:r w:rsidR="002654A8" w:rsidRPr="002654A8">
        <w:rPr>
          <w:rFonts w:asciiTheme="minorHAnsi" w:hAnsiTheme="minorHAnsi" w:cstheme="minorHAnsi"/>
          <w:color w:val="0D0D0D" w:themeColor="text1" w:themeTint="F2"/>
          <w:sz w:val="32"/>
          <w:szCs w:val="32"/>
        </w:rPr>
        <w:t>RTD’s,</w:t>
      </w:r>
      <w:r w:rsidRPr="002654A8">
        <w:rPr>
          <w:rFonts w:asciiTheme="minorHAnsi" w:hAnsiTheme="minorHAnsi" w:cstheme="minorHAnsi"/>
          <w:color w:val="0D0D0D" w:themeColor="text1" w:themeTint="F2"/>
          <w:sz w:val="32"/>
          <w:szCs w:val="32"/>
        </w:rPr>
        <w:t xml:space="preserve"> making them the least precise out of the three </w:t>
      </w:r>
      <w:r w:rsidR="002654A8" w:rsidRPr="002654A8">
        <w:rPr>
          <w:rFonts w:asciiTheme="minorHAnsi" w:hAnsiTheme="minorHAnsi" w:cstheme="minorHAnsi"/>
          <w:color w:val="0D0D0D" w:themeColor="text1" w:themeTint="F2"/>
          <w:sz w:val="32"/>
          <w:szCs w:val="32"/>
        </w:rPr>
        <w:t>types.</w:t>
      </w:r>
    </w:p>
    <w:p w14:paraId="567CD288" w14:textId="2DD173CF" w:rsidR="002F40BD" w:rsidRPr="002F40BD" w:rsidRDefault="002F40BD" w:rsidP="002F40BD">
      <w:pPr>
        <w:pStyle w:val="Heading1"/>
        <w:rPr>
          <w:lang w:val="en-AS"/>
        </w:rPr>
      </w:pPr>
      <w:r>
        <w:rPr>
          <w:lang w:val="en-AS"/>
        </w:rPr>
        <w:lastRenderedPageBreak/>
        <w:t>What is a Temperature Sensor Used for?</w:t>
      </w:r>
    </w:p>
    <w:p w14:paraId="27C0B4FF" w14:textId="77777777" w:rsidR="001273C1" w:rsidRDefault="001273C1"/>
    <w:p w14:paraId="44556BA7" w14:textId="42D29B90"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Fonts w:asciiTheme="minorHAnsi" w:hAnsiTheme="minorHAnsi" w:cstheme="minorHAnsi"/>
          <w:color w:val="0D0D0D" w:themeColor="text1" w:themeTint="F2"/>
          <w:sz w:val="32"/>
          <w:szCs w:val="32"/>
        </w:rPr>
        <w:t xml:space="preserve">Temperature sensors are used to measure temperature in many different applications and industries. </w:t>
      </w:r>
    </w:p>
    <w:p w14:paraId="210AC8BB"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Industrial Applications</w:t>
      </w:r>
      <w:r w:rsidRPr="002F40BD">
        <w:rPr>
          <w:rFonts w:asciiTheme="minorHAnsi" w:hAnsiTheme="minorHAnsi" w:cstheme="minorHAnsi"/>
          <w:color w:val="0D0D0D" w:themeColor="text1" w:themeTint="F2"/>
          <w:sz w:val="32"/>
          <w:szCs w:val="32"/>
        </w:rPr>
        <w:t> – Monitoring various machinery and environments, power plants, manufacturing.</w:t>
      </w:r>
    </w:p>
    <w:p w14:paraId="35C378F0"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Scientific and laboratory applications</w:t>
      </w:r>
      <w:r w:rsidRPr="002F40BD">
        <w:rPr>
          <w:rFonts w:asciiTheme="minorHAnsi" w:hAnsiTheme="minorHAnsi" w:cstheme="minorHAnsi"/>
          <w:color w:val="0D0D0D" w:themeColor="text1" w:themeTint="F2"/>
          <w:sz w:val="32"/>
          <w:szCs w:val="32"/>
        </w:rPr>
        <w:t> – Science and biotech monitoring.</w:t>
      </w:r>
    </w:p>
    <w:p w14:paraId="27036236"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Medical Applications</w:t>
      </w:r>
      <w:r w:rsidRPr="002F40BD">
        <w:rPr>
          <w:rFonts w:asciiTheme="minorHAnsi" w:hAnsiTheme="minorHAnsi" w:cstheme="minorHAnsi"/>
          <w:color w:val="0D0D0D" w:themeColor="text1" w:themeTint="F2"/>
          <w:sz w:val="32"/>
          <w:szCs w:val="32"/>
        </w:rPr>
        <w:t> – Patient monitoring, medical devices, gas analysis, thermodilution cardiac catheters, humidifiers, ventilator flow tubes, dialysis fluid temperature.</w:t>
      </w:r>
    </w:p>
    <w:p w14:paraId="47DB6EFC"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Motorsport</w:t>
      </w:r>
      <w:r w:rsidRPr="002F40BD">
        <w:rPr>
          <w:rFonts w:asciiTheme="minorHAnsi" w:hAnsiTheme="minorHAnsi" w:cstheme="minorHAnsi"/>
          <w:color w:val="0D0D0D" w:themeColor="text1" w:themeTint="F2"/>
          <w:sz w:val="32"/>
          <w:szCs w:val="32"/>
        </w:rPr>
        <w:t> – Exhaust gas, inlet air temperature, oil temperature and engine temperature measurements.</w:t>
      </w:r>
    </w:p>
    <w:p w14:paraId="483D8A52"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Domestic appliances</w:t>
      </w:r>
      <w:r w:rsidRPr="002F40BD">
        <w:rPr>
          <w:rFonts w:asciiTheme="minorHAnsi" w:hAnsiTheme="minorHAnsi" w:cstheme="minorHAnsi"/>
          <w:color w:val="0D0D0D" w:themeColor="text1" w:themeTint="F2"/>
          <w:sz w:val="32"/>
          <w:szCs w:val="32"/>
        </w:rPr>
        <w:t> – Kitchen appliances (ovens, kettles etc) as well as white goods.</w:t>
      </w:r>
    </w:p>
    <w:p w14:paraId="7BF03E48"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HVAC applications</w:t>
      </w:r>
      <w:r w:rsidRPr="002F40BD">
        <w:rPr>
          <w:rFonts w:asciiTheme="minorHAnsi" w:hAnsiTheme="minorHAnsi" w:cstheme="minorHAnsi"/>
          <w:color w:val="0D0D0D" w:themeColor="text1" w:themeTint="F2"/>
          <w:sz w:val="32"/>
          <w:szCs w:val="32"/>
        </w:rPr>
        <w:t> – Heating ventilation and air conditioning devices either commercial or domesticated.</w:t>
      </w:r>
    </w:p>
    <w:p w14:paraId="4A924FD5"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Transit </w:t>
      </w:r>
      <w:r w:rsidRPr="002F40BD">
        <w:rPr>
          <w:rFonts w:asciiTheme="minorHAnsi" w:hAnsiTheme="minorHAnsi" w:cstheme="minorHAnsi"/>
          <w:color w:val="0D0D0D" w:themeColor="text1" w:themeTint="F2"/>
          <w:sz w:val="32"/>
          <w:szCs w:val="32"/>
        </w:rPr>
        <w:t>– Refrigerated vans and lorries</w:t>
      </w:r>
    </w:p>
    <w:p w14:paraId="26EC6172" w14:textId="671714DD" w:rsidR="001273C1" w:rsidRDefault="002F40BD" w:rsidP="002F40BD">
      <w:pPr>
        <w:pStyle w:val="Heading1"/>
        <w:rPr>
          <w:lang w:val="en-AS"/>
        </w:rPr>
      </w:pPr>
      <w:r>
        <w:rPr>
          <w:lang w:val="en-AS"/>
        </w:rPr>
        <w:t>Considerations when selecting a temperature sensor for your application</w:t>
      </w:r>
    </w:p>
    <w:p w14:paraId="6D4DB577" w14:textId="7B8BA729"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Fonts w:asciiTheme="minorHAnsi" w:hAnsiTheme="minorHAnsi" w:cstheme="minorHAnsi"/>
          <w:color w:val="0D0D0D" w:themeColor="text1" w:themeTint="F2"/>
          <w:sz w:val="32"/>
          <w:szCs w:val="32"/>
        </w:rPr>
        <w:t>When selecting a temperature sensor for use in your application you should take the following into consideration.</w:t>
      </w:r>
    </w:p>
    <w:p w14:paraId="59377769"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Temperature range</w:t>
      </w:r>
      <w:r w:rsidRPr="002F40BD">
        <w:rPr>
          <w:rFonts w:asciiTheme="minorHAnsi" w:hAnsiTheme="minorHAnsi" w:cstheme="minorHAnsi"/>
          <w:color w:val="0D0D0D" w:themeColor="text1" w:themeTint="F2"/>
          <w:sz w:val="32"/>
          <w:szCs w:val="32"/>
        </w:rPr>
        <w:t> – Different temperature sensors can measure different ranges and might be more accurate over a certain range. Make sure you check the range of the temperature sensor and the expected range of your application before purchasing. The range of the temperature sensor should be available on the datasheet.</w:t>
      </w:r>
    </w:p>
    <w:p w14:paraId="3FECE79D" w14:textId="77777777"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lastRenderedPageBreak/>
        <w:t>Accuracy and stability</w:t>
      </w:r>
      <w:r w:rsidRPr="002F40BD">
        <w:rPr>
          <w:rFonts w:asciiTheme="minorHAnsi" w:hAnsiTheme="minorHAnsi" w:cstheme="minorHAnsi"/>
          <w:color w:val="0D0D0D" w:themeColor="text1" w:themeTint="F2"/>
          <w:sz w:val="32"/>
          <w:szCs w:val="32"/>
        </w:rPr>
        <w:t> – Your application may require a certain degree of accuracy; thermocouples have a higher variance in long term stability compared to thermistors and RTDs, so this is something to be aware of. The temperature sensor with the highest accuracy tends to be the glass coated NTC thermistors.</w:t>
      </w:r>
    </w:p>
    <w:p w14:paraId="7E7E3E29" w14:textId="2B0F3239" w:rsidR="002F40BD" w:rsidRPr="002F40BD" w:rsidRDefault="002F40BD" w:rsidP="002F40BD">
      <w:pPr>
        <w:pStyle w:val="NormalWeb"/>
        <w:shd w:val="clear" w:color="auto" w:fill="FEFEFE"/>
        <w:rPr>
          <w:rFonts w:asciiTheme="minorHAnsi" w:hAnsiTheme="minorHAnsi" w:cstheme="minorHAnsi"/>
          <w:color w:val="0D0D0D" w:themeColor="text1" w:themeTint="F2"/>
          <w:sz w:val="32"/>
          <w:szCs w:val="32"/>
        </w:rPr>
      </w:pPr>
      <w:r w:rsidRPr="002F40BD">
        <w:rPr>
          <w:rStyle w:val="Strong"/>
          <w:rFonts w:asciiTheme="minorHAnsi" w:hAnsiTheme="minorHAnsi" w:cstheme="minorHAnsi"/>
          <w:color w:val="0D0D0D" w:themeColor="text1" w:themeTint="F2"/>
          <w:sz w:val="32"/>
          <w:szCs w:val="32"/>
        </w:rPr>
        <w:t>Size and Package</w:t>
      </w:r>
      <w:r w:rsidRPr="002F40BD">
        <w:rPr>
          <w:rFonts w:asciiTheme="minorHAnsi" w:hAnsiTheme="minorHAnsi" w:cstheme="minorHAnsi"/>
          <w:color w:val="0D0D0D" w:themeColor="text1" w:themeTint="F2"/>
          <w:sz w:val="32"/>
          <w:szCs w:val="32"/>
        </w:rPr>
        <w:t> – The space available within the application will influence the type of temperature sensor selected. If space is limited, then a smaller device will be required. Package style is also important as this will determine how the temperature sensor is connected into the application and how the temperature will be measured.</w:t>
      </w:r>
    </w:p>
    <w:p w14:paraId="24EBB6B9" w14:textId="77777777" w:rsidR="002F40BD" w:rsidRPr="002F40BD" w:rsidRDefault="002F40BD" w:rsidP="002F40BD"/>
    <w:p w14:paraId="32E6CC93" w14:textId="24E0C907" w:rsidR="001273C1" w:rsidRPr="00F27D72" w:rsidRDefault="00DF0458" w:rsidP="00DF0458">
      <w:pPr>
        <w:pStyle w:val="Heading1"/>
        <w:rPr>
          <w:lang w:val="en-AS"/>
        </w:rPr>
      </w:pPr>
      <w:r w:rsidRPr="00F27D72">
        <w:rPr>
          <w:lang w:val="en-AS"/>
        </w:rPr>
        <w:lastRenderedPageBreak/>
        <w:t>Advantage and Disadvantage of Temperature Sensor</w:t>
      </w:r>
    </w:p>
    <w:p w14:paraId="5BA334E8" w14:textId="07CDA1BD" w:rsidR="00DF0458" w:rsidRDefault="00DF0458" w:rsidP="005140CB">
      <w:pPr>
        <w:keepNext/>
        <w:rPr>
          <w:noProof/>
        </w:rPr>
      </w:pPr>
      <w:r>
        <w:rPr>
          <w:noProof/>
        </w:rPr>
        <w:drawing>
          <wp:inline distT="0" distB="0" distL="0" distR="0" wp14:anchorId="76C27C77" wp14:editId="1E2DD2E6">
            <wp:extent cx="5417127" cy="4462393"/>
            <wp:effectExtent l="0" t="0" r="0" b="0"/>
            <wp:docPr id="1526807392" name="Picture 13"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07392" name="Picture 13" descr="Screens screenshot of a computer&#10;&#10;Description automatically generated"/>
                    <pic:cNvPicPr/>
                  </pic:nvPicPr>
                  <pic:blipFill rotWithShape="1">
                    <a:blip r:embed="rId16">
                      <a:extLst>
                        <a:ext uri="{28A0092B-C50C-407E-A947-70E740481C1C}">
                          <a14:useLocalDpi xmlns:a14="http://schemas.microsoft.com/office/drawing/2010/main" val="0"/>
                        </a:ext>
                      </a:extLst>
                    </a:blip>
                    <a:srcRect l="700" t="15543" r="54308" b="18568"/>
                    <a:stretch/>
                  </pic:blipFill>
                  <pic:spPr bwMode="auto">
                    <a:xfrm>
                      <a:off x="0" y="0"/>
                      <a:ext cx="5432906" cy="4475391"/>
                    </a:xfrm>
                    <a:prstGeom prst="rect">
                      <a:avLst/>
                    </a:prstGeom>
                    <a:ln>
                      <a:noFill/>
                    </a:ln>
                    <a:extLst>
                      <a:ext uri="{53640926-AAD7-44D8-BBD7-CCE9431645EC}">
                        <a14:shadowObscured xmlns:a14="http://schemas.microsoft.com/office/drawing/2010/main"/>
                      </a:ext>
                    </a:extLst>
                  </pic:spPr>
                </pic:pic>
              </a:graphicData>
            </a:graphic>
          </wp:inline>
        </w:drawing>
      </w:r>
    </w:p>
    <w:p w14:paraId="555B88C7" w14:textId="7DE667DA" w:rsidR="00DF0458" w:rsidRDefault="00DF0458" w:rsidP="005140CB">
      <w:pPr>
        <w:keepNext/>
        <w:rPr>
          <w:noProof/>
        </w:rPr>
      </w:pPr>
      <w:r>
        <w:rPr>
          <w:noProof/>
        </w:rPr>
        <w:drawing>
          <wp:inline distT="0" distB="0" distL="0" distR="0" wp14:anchorId="0B2B1FFE" wp14:editId="2C330875">
            <wp:extent cx="5188527" cy="3539490"/>
            <wp:effectExtent l="0" t="0" r="0" b="3810"/>
            <wp:docPr id="122896300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63000" name="Picture 12" descr="A screenshot of a computer&#10;&#10;Description automatically generated"/>
                    <pic:cNvPicPr/>
                  </pic:nvPicPr>
                  <pic:blipFill rotWithShape="1">
                    <a:blip r:embed="rId17">
                      <a:extLst>
                        <a:ext uri="{28A0092B-C50C-407E-A947-70E740481C1C}">
                          <a14:useLocalDpi xmlns:a14="http://schemas.microsoft.com/office/drawing/2010/main" val="0"/>
                        </a:ext>
                      </a:extLst>
                    </a:blip>
                    <a:srcRect l="466" t="19894" r="55120" b="22277"/>
                    <a:stretch/>
                  </pic:blipFill>
                  <pic:spPr bwMode="auto">
                    <a:xfrm>
                      <a:off x="0" y="0"/>
                      <a:ext cx="5204627" cy="3550473"/>
                    </a:xfrm>
                    <a:prstGeom prst="rect">
                      <a:avLst/>
                    </a:prstGeom>
                    <a:ln>
                      <a:noFill/>
                    </a:ln>
                    <a:extLst>
                      <a:ext uri="{53640926-AAD7-44D8-BBD7-CCE9431645EC}">
                        <a14:shadowObscured xmlns:a14="http://schemas.microsoft.com/office/drawing/2010/main"/>
                      </a:ext>
                    </a:extLst>
                  </pic:spPr>
                </pic:pic>
              </a:graphicData>
            </a:graphic>
          </wp:inline>
        </w:drawing>
      </w:r>
    </w:p>
    <w:p w14:paraId="2604EFCF" w14:textId="77777777" w:rsidR="00DF0458" w:rsidRDefault="00DF0458" w:rsidP="005140CB">
      <w:pPr>
        <w:keepNext/>
        <w:rPr>
          <w:noProof/>
        </w:rPr>
      </w:pPr>
    </w:p>
    <w:p w14:paraId="5A79C0CC" w14:textId="39ED69E2" w:rsidR="00DF0458" w:rsidRPr="00F27D72" w:rsidRDefault="00DF0458" w:rsidP="00DF0458">
      <w:pPr>
        <w:pStyle w:val="Heading1"/>
        <w:rPr>
          <w:lang w:val="en-AS"/>
        </w:rPr>
      </w:pPr>
      <w:r w:rsidRPr="00F27D72">
        <w:rPr>
          <w:lang w:val="en-AS"/>
        </w:rPr>
        <w:t>Temperature Sensor Characteristics</w:t>
      </w:r>
    </w:p>
    <w:p w14:paraId="4A8C1B06" w14:textId="77777777" w:rsidR="00DF0458" w:rsidRPr="00DF0458" w:rsidRDefault="00DF0458" w:rsidP="00DF0458">
      <w:pPr>
        <w:rPr>
          <w:lang w:val="en-AS"/>
        </w:rPr>
      </w:pPr>
    </w:p>
    <w:p w14:paraId="3689514B" w14:textId="77777777" w:rsidR="00DF0458" w:rsidRPr="00DF0458" w:rsidRDefault="00DF0458" w:rsidP="00DF0458">
      <w:pPr>
        <w:keepNext/>
        <w:rPr>
          <w:color w:val="0D0D0D" w:themeColor="text1" w:themeTint="F2"/>
          <w:sz w:val="32"/>
          <w:szCs w:val="32"/>
        </w:rPr>
      </w:pPr>
      <w:r w:rsidRPr="00DF0458">
        <w:rPr>
          <w:color w:val="0D0D0D" w:themeColor="text1" w:themeTint="F2"/>
          <w:sz w:val="32"/>
          <w:szCs w:val="32"/>
        </w:rPr>
        <w:t>When selecting a sensor, understand the impact of each characteristic on your measurements and be sure to select a sensor that aligns closely with your project requirements. Use the following characteristics to define your temperature sensor capabilities and performance. These characteristics apply to all temperature sensor types but with some caveats and corner cases. Table 2 compares the different characteristics of the three common sensors.</w:t>
      </w:r>
    </w:p>
    <w:p w14:paraId="5B42FFB6" w14:textId="135D8DCD" w:rsidR="001273C1" w:rsidRPr="00DF0458" w:rsidRDefault="00DF0458" w:rsidP="00DF0458">
      <w:pPr>
        <w:keepNext/>
        <w:rPr>
          <w:color w:val="0D0D0D" w:themeColor="text1" w:themeTint="F2"/>
          <w:sz w:val="32"/>
          <w:szCs w:val="32"/>
        </w:rPr>
      </w:pPr>
      <w:r w:rsidRPr="00DF0458">
        <w:rPr>
          <w:color w:val="0D0D0D" w:themeColor="text1" w:themeTint="F2"/>
          <w:sz w:val="32"/>
          <w:szCs w:val="32"/>
        </w:rPr>
        <w:t xml:space="preserve">After selecting the temperature </w:t>
      </w:r>
      <w:r w:rsidR="00735FC3" w:rsidRPr="00DF0458">
        <w:rPr>
          <w:color w:val="0D0D0D" w:themeColor="text1" w:themeTint="F2"/>
          <w:sz w:val="32"/>
          <w:szCs w:val="32"/>
        </w:rPr>
        <w:t>sensor,</w:t>
      </w:r>
      <w:r w:rsidRPr="00DF0458">
        <w:rPr>
          <w:color w:val="0D0D0D" w:themeColor="text1" w:themeTint="F2"/>
          <w:sz w:val="32"/>
          <w:szCs w:val="32"/>
        </w:rPr>
        <w:t xml:space="preserve"> you will use, thermocouples, RTDs, or thermistors, review further sensor considerations before choosing the right sensor for your applications</w:t>
      </w:r>
    </w:p>
    <w:p w14:paraId="79D64B29" w14:textId="77777777" w:rsidR="00BE42A6" w:rsidRDefault="00BE42A6" w:rsidP="005140CB">
      <w:pPr>
        <w:keepNext/>
        <w:rPr>
          <w:noProof/>
        </w:rPr>
      </w:pPr>
    </w:p>
    <w:p w14:paraId="79C4C54A" w14:textId="6DC35665" w:rsidR="00DF0458" w:rsidRDefault="00BE42A6" w:rsidP="005140CB">
      <w:pPr>
        <w:keepNext/>
        <w:rPr>
          <w:noProof/>
        </w:rPr>
      </w:pPr>
      <w:r>
        <w:rPr>
          <w:noProof/>
        </w:rPr>
        <w:drawing>
          <wp:inline distT="0" distB="0" distL="0" distR="0" wp14:anchorId="6273D556" wp14:editId="4BAA84FA">
            <wp:extent cx="4440382" cy="2786703"/>
            <wp:effectExtent l="0" t="0" r="0" b="0"/>
            <wp:docPr id="15434473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47385" name="Picture 1543447385"/>
                    <pic:cNvPicPr/>
                  </pic:nvPicPr>
                  <pic:blipFill rotWithShape="1">
                    <a:blip r:embed="rId18" cstate="print">
                      <a:extLst>
                        <a:ext uri="{28A0092B-C50C-407E-A947-70E740481C1C}">
                          <a14:useLocalDpi xmlns:a14="http://schemas.microsoft.com/office/drawing/2010/main" val="0"/>
                        </a:ext>
                      </a:extLst>
                    </a:blip>
                    <a:srcRect l="17838" t="27351" r="22727" b="6339"/>
                    <a:stretch/>
                  </pic:blipFill>
                  <pic:spPr bwMode="auto">
                    <a:xfrm>
                      <a:off x="0" y="0"/>
                      <a:ext cx="4445142" cy="2789690"/>
                    </a:xfrm>
                    <a:prstGeom prst="rect">
                      <a:avLst/>
                    </a:prstGeom>
                    <a:ln>
                      <a:noFill/>
                    </a:ln>
                    <a:extLst>
                      <a:ext uri="{53640926-AAD7-44D8-BBD7-CCE9431645EC}">
                        <a14:shadowObscured xmlns:a14="http://schemas.microsoft.com/office/drawing/2010/main"/>
                      </a:ext>
                    </a:extLst>
                  </pic:spPr>
                </pic:pic>
              </a:graphicData>
            </a:graphic>
          </wp:inline>
        </w:drawing>
      </w:r>
    </w:p>
    <w:p w14:paraId="50A195A6" w14:textId="77777777" w:rsidR="00DF0458" w:rsidRDefault="00DF0458" w:rsidP="005140CB">
      <w:pPr>
        <w:keepNext/>
        <w:rPr>
          <w:noProof/>
        </w:rPr>
      </w:pPr>
    </w:p>
    <w:p w14:paraId="37E78A61" w14:textId="3F4E8600" w:rsidR="00DF0458" w:rsidRDefault="00DF0458" w:rsidP="005140CB">
      <w:pPr>
        <w:keepNext/>
      </w:pPr>
    </w:p>
    <w:p w14:paraId="7D2793C6" w14:textId="6721B6EF" w:rsidR="00017EFD" w:rsidRDefault="00017EFD" w:rsidP="008C2860">
      <w:pPr>
        <w:pStyle w:val="Quote"/>
      </w:pPr>
    </w:p>
    <w:p w14:paraId="725D14C7" w14:textId="40A65B83" w:rsidR="001273C1" w:rsidRDefault="001273C1">
      <w:pPr>
        <w:pStyle w:val="Heading2"/>
      </w:pPr>
    </w:p>
    <w:p w14:paraId="19ABB78A" w14:textId="77777777" w:rsidR="001273C1" w:rsidRDefault="001273C1">
      <w:pPr>
        <w:pStyle w:val="NoSpacing"/>
      </w:pPr>
    </w:p>
    <w:p w14:paraId="07FE26FC" w14:textId="77777777" w:rsidR="00F27D72" w:rsidRPr="00F27D72" w:rsidRDefault="00F27D72" w:rsidP="00F27D72">
      <w:pPr>
        <w:pStyle w:val="Heading1"/>
      </w:pPr>
      <w:r w:rsidRPr="00F27D72">
        <w:lastRenderedPageBreak/>
        <w:t>Sensitivity</w:t>
      </w:r>
    </w:p>
    <w:p w14:paraId="3C2A4553" w14:textId="77777777" w:rsidR="00F27D72" w:rsidRP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Pr>
      </w:pPr>
      <w:r w:rsidRPr="00F27D72">
        <w:rPr>
          <w:rFonts w:asciiTheme="minorHAnsi" w:hAnsiTheme="minorHAnsi" w:cstheme="minorHAnsi"/>
          <w:color w:val="0D0D0D" w:themeColor="text1" w:themeTint="F2"/>
          <w:sz w:val="32"/>
          <w:szCs w:val="32"/>
        </w:rPr>
        <w:t>The </w:t>
      </w:r>
      <w:r w:rsidRPr="00F27D72">
        <w:rPr>
          <w:rFonts w:asciiTheme="minorHAnsi" w:hAnsiTheme="minorHAnsi" w:cstheme="minorHAnsi"/>
          <w:b/>
          <w:bCs/>
          <w:color w:val="0D0D0D" w:themeColor="text1" w:themeTint="F2"/>
          <w:sz w:val="32"/>
          <w:szCs w:val="32"/>
        </w:rPr>
        <w:t>sensitivity </w:t>
      </w:r>
      <w:r w:rsidRPr="00F27D72">
        <w:rPr>
          <w:rFonts w:asciiTheme="minorHAnsi" w:hAnsiTheme="minorHAnsi" w:cstheme="minorHAnsi"/>
          <w:color w:val="0D0D0D" w:themeColor="text1" w:themeTint="F2"/>
          <w:sz w:val="32"/>
          <w:szCs w:val="32"/>
        </w:rPr>
        <w:t>of a given sensor indicates the percent change in measurable output for a given change in temperature. A more sensitive sensor, like a thermistor, can more easily detect small changes in temperature than a less sensitive sensor, like a thermocouple.</w:t>
      </w:r>
    </w:p>
    <w:p w14:paraId="3CB24856" w14:textId="77777777" w:rsidR="00F27D72" w:rsidRP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Pr>
      </w:pPr>
      <w:r w:rsidRPr="00F27D72">
        <w:rPr>
          <w:rFonts w:asciiTheme="minorHAnsi" w:hAnsiTheme="minorHAnsi" w:cstheme="minorHAnsi"/>
          <w:color w:val="0D0D0D" w:themeColor="text1" w:themeTint="F2"/>
          <w:sz w:val="32"/>
          <w:szCs w:val="32"/>
        </w:rPr>
        <w:t> </w:t>
      </w:r>
    </w:p>
    <w:p w14:paraId="1E8DD426" w14:textId="77777777" w:rsid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tl/>
        </w:rPr>
      </w:pPr>
      <w:r w:rsidRPr="00F27D72">
        <w:rPr>
          <w:rFonts w:asciiTheme="minorHAnsi" w:hAnsiTheme="minorHAnsi" w:cstheme="minorHAnsi"/>
          <w:color w:val="0D0D0D" w:themeColor="text1" w:themeTint="F2"/>
          <w:sz w:val="32"/>
          <w:szCs w:val="32"/>
        </w:rPr>
        <w:t>This sensitivity, however, comes at the expense of linearity. This can be an important factor when determining the ideal sensor choice for the temperatures you are measuring. If you intend to capture fraction-of-a-degree changes over a small temperature range, a thermistor or an RTD is more ideal. For capturing larger temperature changes over a wider range of temperatures, a thermocouple may suffice. Figure 4 gives a relative idea of the voltage.</w:t>
      </w:r>
    </w:p>
    <w:p w14:paraId="7127AA63" w14:textId="77777777" w:rsid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tl/>
        </w:rPr>
      </w:pPr>
    </w:p>
    <w:p w14:paraId="3F35ECB9" w14:textId="026CD9D4" w:rsidR="00F27D72" w:rsidRP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Pr>
      </w:pPr>
      <w:r>
        <w:rPr>
          <w:rFonts w:asciiTheme="minorHAnsi" w:hAnsiTheme="minorHAnsi" w:cstheme="minorHAnsi"/>
          <w:noProof/>
          <w:color w:val="000000" w:themeColor="text1"/>
          <w:sz w:val="32"/>
          <w:szCs w:val="32"/>
        </w:rPr>
        <w:drawing>
          <wp:inline distT="0" distB="0" distL="0" distR="0" wp14:anchorId="24ED58BC" wp14:editId="5D6605FE">
            <wp:extent cx="4508500" cy="2957555"/>
            <wp:effectExtent l="0" t="0" r="6350" b="0"/>
            <wp:docPr id="1061260379" name="Picture 16"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60379" name="Picture 16" descr="A diagram of a graph&#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535708" cy="2975403"/>
                    </a:xfrm>
                    <a:prstGeom prst="rect">
                      <a:avLst/>
                    </a:prstGeom>
                  </pic:spPr>
                </pic:pic>
              </a:graphicData>
            </a:graphic>
          </wp:inline>
        </w:drawing>
      </w:r>
    </w:p>
    <w:p w14:paraId="6BACF4E2" w14:textId="2AD68202" w:rsidR="001273C1" w:rsidRDefault="001273C1"/>
    <w:p w14:paraId="56D49564" w14:textId="77777777" w:rsidR="001273C1" w:rsidRDefault="001273C1">
      <w:pPr>
        <w:pStyle w:val="NoSpacing"/>
      </w:pPr>
    </w:p>
    <w:p w14:paraId="53CD3BFE" w14:textId="77777777" w:rsidR="00F27D72" w:rsidRDefault="00F27D72" w:rsidP="00F27D72">
      <w:pPr>
        <w:pStyle w:val="NormalWeb"/>
        <w:shd w:val="clear" w:color="auto" w:fill="FFFFFF"/>
        <w:spacing w:before="0" w:beforeAutospacing="0" w:after="0" w:afterAutospacing="0"/>
        <w:outlineLvl w:val="3"/>
        <w:rPr>
          <w:rFonts w:ascii="founders grotesk" w:hAnsi="founders grotesk"/>
          <w:color w:val="044123"/>
          <w:sz w:val="36"/>
          <w:szCs w:val="36"/>
          <w:rtl/>
        </w:rPr>
      </w:pPr>
    </w:p>
    <w:p w14:paraId="5F9A0F3E" w14:textId="77777777" w:rsidR="00F27D72" w:rsidRDefault="00F27D72" w:rsidP="00F27D72">
      <w:pPr>
        <w:pStyle w:val="NormalWeb"/>
        <w:shd w:val="clear" w:color="auto" w:fill="FFFFFF"/>
        <w:spacing w:before="0" w:beforeAutospacing="0" w:after="0" w:afterAutospacing="0"/>
        <w:outlineLvl w:val="3"/>
        <w:rPr>
          <w:rFonts w:ascii="founders grotesk" w:hAnsi="founders grotesk"/>
          <w:color w:val="044123"/>
          <w:sz w:val="36"/>
          <w:szCs w:val="36"/>
          <w:rtl/>
        </w:rPr>
      </w:pPr>
    </w:p>
    <w:p w14:paraId="3B4CC806" w14:textId="77777777" w:rsidR="00F27D72" w:rsidRDefault="00F27D72" w:rsidP="00F27D72">
      <w:pPr>
        <w:pStyle w:val="NormalWeb"/>
        <w:shd w:val="clear" w:color="auto" w:fill="FFFFFF"/>
        <w:spacing w:before="0" w:beforeAutospacing="0" w:after="0" w:afterAutospacing="0"/>
        <w:outlineLvl w:val="3"/>
        <w:rPr>
          <w:rFonts w:ascii="founders grotesk" w:hAnsi="founders grotesk"/>
          <w:color w:val="044123"/>
          <w:sz w:val="36"/>
          <w:szCs w:val="36"/>
          <w:rtl/>
        </w:rPr>
      </w:pPr>
    </w:p>
    <w:p w14:paraId="70945873" w14:textId="77777777" w:rsidR="00F27D72" w:rsidRDefault="00F27D72" w:rsidP="00F27D72">
      <w:pPr>
        <w:pStyle w:val="NormalWeb"/>
        <w:shd w:val="clear" w:color="auto" w:fill="FFFFFF"/>
        <w:spacing w:before="0" w:beforeAutospacing="0" w:after="0" w:afterAutospacing="0"/>
        <w:outlineLvl w:val="3"/>
        <w:rPr>
          <w:rFonts w:ascii="founders grotesk" w:hAnsi="founders grotesk"/>
          <w:color w:val="044123"/>
          <w:sz w:val="36"/>
          <w:szCs w:val="36"/>
          <w:rtl/>
        </w:rPr>
      </w:pPr>
    </w:p>
    <w:p w14:paraId="4E5E7DB2" w14:textId="0BA2689F" w:rsidR="00F27D72" w:rsidRPr="00F27D72" w:rsidRDefault="00F27D72" w:rsidP="00F27D72">
      <w:pPr>
        <w:pStyle w:val="Heading1"/>
      </w:pPr>
      <w:r w:rsidRPr="00F27D72">
        <w:lastRenderedPageBreak/>
        <w:t>Response time</w:t>
      </w:r>
    </w:p>
    <w:p w14:paraId="1A08EBE9" w14:textId="77777777" w:rsidR="00F27D72" w:rsidRP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Pr>
      </w:pPr>
      <w:r w:rsidRPr="00F27D72">
        <w:rPr>
          <w:rFonts w:asciiTheme="minorHAnsi" w:hAnsiTheme="minorHAnsi" w:cstheme="minorHAnsi"/>
          <w:color w:val="0D0D0D" w:themeColor="text1" w:themeTint="F2"/>
          <w:sz w:val="32"/>
          <w:szCs w:val="32"/>
        </w:rPr>
        <w:t>Response time is the measure of time a sensor takes to respond to a change in temperature. Many factors can cause response times to increase or decrease.</w:t>
      </w:r>
    </w:p>
    <w:p w14:paraId="634EFFBE" w14:textId="77777777" w:rsidR="00F27D72" w:rsidRP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Pr>
      </w:pPr>
      <w:r w:rsidRPr="00F27D72">
        <w:rPr>
          <w:rFonts w:asciiTheme="minorHAnsi" w:hAnsiTheme="minorHAnsi" w:cstheme="minorHAnsi"/>
          <w:color w:val="0D0D0D" w:themeColor="text1" w:themeTint="F2"/>
          <w:sz w:val="32"/>
          <w:szCs w:val="32"/>
        </w:rPr>
        <w:t> </w:t>
      </w:r>
    </w:p>
    <w:p w14:paraId="68B5FB68" w14:textId="77777777" w:rsidR="00F27D72" w:rsidRP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Pr>
      </w:pPr>
      <w:r w:rsidRPr="00F27D72">
        <w:rPr>
          <w:rFonts w:asciiTheme="minorHAnsi" w:hAnsiTheme="minorHAnsi" w:cstheme="minorHAnsi"/>
          <w:color w:val="0D0D0D" w:themeColor="text1" w:themeTint="F2"/>
          <w:sz w:val="32"/>
          <w:szCs w:val="32"/>
        </w:rPr>
        <w:t>A larger RTD or thermistor, for example, has a slower response time than a smaller one. In exchange for this drawback and poorer thermal shunting, a larger RTD or thermistor is less susceptible to self-heating</w:t>
      </w:r>
    </w:p>
    <w:p w14:paraId="287AA763" w14:textId="42A10CC7" w:rsid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tl/>
        </w:rPr>
      </w:pPr>
      <w:r w:rsidRPr="00F27D72">
        <w:rPr>
          <w:rFonts w:asciiTheme="minorHAnsi" w:hAnsiTheme="minorHAnsi" w:cstheme="minorHAnsi"/>
          <w:color w:val="0D0D0D" w:themeColor="text1" w:themeTint="F2"/>
          <w:sz w:val="32"/>
          <w:szCs w:val="32"/>
        </w:rPr>
        <w:t xml:space="preserve">errors. Similarly, ungrounded thermocouple junctions provide a slower response time in exchange for electrical isolation. Figure 5 shows the relative difference in response times for ungrounded and grounded </w:t>
      </w:r>
      <w:r w:rsidR="00735FC3" w:rsidRPr="00F27D72">
        <w:rPr>
          <w:rFonts w:asciiTheme="minorHAnsi" w:hAnsiTheme="minorHAnsi" w:cstheme="minorHAnsi"/>
          <w:color w:val="0D0D0D" w:themeColor="text1" w:themeTint="F2"/>
          <w:sz w:val="32"/>
          <w:szCs w:val="32"/>
        </w:rPr>
        <w:t>thermocouples.</w:t>
      </w:r>
    </w:p>
    <w:p w14:paraId="143AE92C" w14:textId="042CE031" w:rsid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Pr>
      </w:pPr>
      <w:r>
        <w:rPr>
          <w:rFonts w:asciiTheme="minorHAnsi" w:hAnsiTheme="minorHAnsi" w:cstheme="minorHAnsi"/>
          <w:noProof/>
          <w:color w:val="000000" w:themeColor="text1"/>
          <w:sz w:val="32"/>
          <w:szCs w:val="32"/>
        </w:rPr>
        <w:drawing>
          <wp:inline distT="0" distB="0" distL="0" distR="0" wp14:anchorId="48A16AC0" wp14:editId="71D14D62">
            <wp:extent cx="4877911" cy="4573042"/>
            <wp:effectExtent l="0" t="0" r="0" b="0"/>
            <wp:docPr id="17172425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42574" name="Picture 1717242574"/>
                    <pic:cNvPicPr/>
                  </pic:nvPicPr>
                  <pic:blipFill>
                    <a:blip r:embed="rId20">
                      <a:extLst>
                        <a:ext uri="{28A0092B-C50C-407E-A947-70E740481C1C}">
                          <a14:useLocalDpi xmlns:a14="http://schemas.microsoft.com/office/drawing/2010/main" val="0"/>
                        </a:ext>
                      </a:extLst>
                    </a:blip>
                    <a:stretch>
                      <a:fillRect/>
                    </a:stretch>
                  </pic:blipFill>
                  <pic:spPr>
                    <a:xfrm>
                      <a:off x="0" y="0"/>
                      <a:ext cx="4877911" cy="4573042"/>
                    </a:xfrm>
                    <a:prstGeom prst="rect">
                      <a:avLst/>
                    </a:prstGeom>
                  </pic:spPr>
                </pic:pic>
              </a:graphicData>
            </a:graphic>
          </wp:inline>
        </w:drawing>
      </w:r>
    </w:p>
    <w:p w14:paraId="13F4F57A" w14:textId="77777777" w:rsidR="00F27D72" w:rsidRPr="00F27D72" w:rsidRDefault="00F27D72" w:rsidP="00F27D72">
      <w:pPr>
        <w:pStyle w:val="nibody-text--3"/>
        <w:shd w:val="clear" w:color="auto" w:fill="FFFFFF"/>
        <w:spacing w:before="0" w:beforeAutospacing="0" w:after="0" w:afterAutospacing="0" w:line="360" w:lineRule="atLeast"/>
        <w:rPr>
          <w:rFonts w:asciiTheme="minorHAnsi" w:hAnsiTheme="minorHAnsi" w:cstheme="minorHAnsi"/>
          <w:color w:val="0D0D0D" w:themeColor="text1" w:themeTint="F2"/>
          <w:sz w:val="32"/>
          <w:szCs w:val="32"/>
        </w:rPr>
      </w:pPr>
    </w:p>
    <w:p w14:paraId="5187F1DE" w14:textId="77777777" w:rsidR="00017EFD" w:rsidRDefault="00017EFD" w:rsidP="008C2860">
      <w:pPr>
        <w:pStyle w:val="NoSpacing"/>
      </w:pPr>
    </w:p>
    <w:p w14:paraId="6756B287" w14:textId="77777777" w:rsidR="001273C1" w:rsidRDefault="00000000">
      <w:pPr>
        <w:pStyle w:val="Heading2"/>
      </w:pPr>
      <w:sdt>
        <w:sdtPr>
          <w:alias w:val="Supplied Material:"/>
          <w:tag w:val="Supplied Material:"/>
          <w:id w:val="-107743599"/>
          <w:placeholder>
            <w:docPart w:val="0E8036FBA8A341D5A1011C12DAEE59E5"/>
          </w:placeholder>
          <w:temporary/>
          <w:showingPlcHdr/>
          <w15:appearance w15:val="hidden"/>
        </w:sdtPr>
        <w:sdtContent>
          <w:r w:rsidR="000322BF" w:rsidRPr="003C0DAF">
            <w:t>Supplied Material</w:t>
          </w:r>
        </w:sdtContent>
      </w:sdt>
    </w:p>
    <w:p w14:paraId="040BDFEE" w14:textId="77777777" w:rsidR="001273C1" w:rsidRDefault="00000000">
      <w:sdt>
        <w:sdtPr>
          <w:alias w:val="Enter description:"/>
          <w:tag w:val="Enter description:"/>
          <w:id w:val="111255350"/>
          <w:placeholder>
            <w:docPart w:val="7F51F60D639548759B3ACE11CD85728F"/>
          </w:placeholder>
          <w:temporary/>
          <w:showingPlcHdr/>
          <w15:appearance w15:val="hidden"/>
        </w:sdtPr>
        <w:sdtContent>
          <w:r w:rsidR="000322BF">
            <w:t>The following materials are to be supplied by</w:t>
          </w:r>
        </w:sdtContent>
      </w:sdt>
      <w:r w:rsidR="005140CB" w:rsidRPr="005140CB">
        <w:t xml:space="preserve"> </w:t>
      </w:r>
      <w:sdt>
        <w:sdtPr>
          <w:id w:val="-613133984"/>
          <w:placeholder>
            <w:docPart w:val="830DC1F3983A4FC0B0B6006697141D03"/>
          </w:placeholder>
          <w:showingPlcHdr/>
          <w15:appearance w15:val="hidden"/>
        </w:sdtPr>
        <w:sdtContent>
          <w:r w:rsidR="005140CB" w:rsidRPr="005140CB">
            <w:t>Northwind Traders</w:t>
          </w:r>
        </w:sdtContent>
      </w:sdt>
      <w:r w:rsidR="00C16778">
        <w:t xml:space="preserve"> </w:t>
      </w:r>
      <w:sdt>
        <w:sdtPr>
          <w:alias w:val="Enter description:"/>
          <w:tag w:val="Enter description:"/>
          <w:id w:val="647105475"/>
          <w:placeholder>
            <w:docPart w:val="42E4BC408CCD48778B4CB95B6FADDBE8"/>
          </w:placeholder>
          <w:temporary/>
          <w:showingPlcHdr/>
          <w15:appearance w15:val="hidden"/>
        </w:sdtPr>
        <w:sdtContent>
          <w:r w:rsidR="000322BF">
            <w:t>for this project. For</w:t>
          </w:r>
        </w:sdtContent>
      </w:sdt>
      <w:r w:rsidR="000322BF">
        <w:t xml:space="preserve"> </w:t>
      </w:r>
      <w:sdt>
        <w:sdtPr>
          <w:id w:val="193744179"/>
          <w:placeholder>
            <w:docPart w:val="6C5CEEA5ED2C4DC984CECBE7071F9410"/>
          </w:placeholder>
          <w:showingPlcHdr/>
          <w15:appearance w15:val="hidden"/>
        </w:sdtPr>
        <w:sdtContent>
          <w:r w:rsidR="005140CB" w:rsidRPr="005140CB">
            <w:t>OLSON HARRIS LTD.</w:t>
          </w:r>
        </w:sdtContent>
      </w:sdt>
      <w:r w:rsidR="005140CB" w:rsidRPr="005140CB">
        <w:t xml:space="preserve"> </w:t>
      </w:r>
      <w:sdt>
        <w:sdtPr>
          <w:alias w:val="Enter description:"/>
          <w:tag w:val="Enter description:"/>
          <w:id w:val="-1097096917"/>
          <w:placeholder>
            <w:docPart w:val="90AF747E72CD4381BE697805D3439130"/>
          </w:placeholder>
          <w:temporary/>
          <w:showingPlcHdr/>
          <w15:appearance w15:val="hidden"/>
        </w:sdtPr>
        <w:sdtContent>
          <w:r w:rsidR="000322BF">
            <w:t>to meet project milestones, this material must be supplied on schedule. The due dates included in the following table represent our best guess based on current proposed project dates:</w:t>
          </w:r>
        </w:sdtContent>
      </w:sdt>
    </w:p>
    <w:tbl>
      <w:tblPr>
        <w:tblStyle w:val="ProposalTable"/>
        <w:tblW w:w="5000" w:type="pct"/>
        <w:tblLook w:val="04A0" w:firstRow="1" w:lastRow="0" w:firstColumn="1" w:lastColumn="0" w:noHBand="0" w:noVBand="1"/>
        <w:tblDescription w:val="Materials to be supplied"/>
      </w:tblPr>
      <w:tblGrid>
        <w:gridCol w:w="7555"/>
        <w:gridCol w:w="1795"/>
      </w:tblGrid>
      <w:tr w:rsidR="001273C1" w14:paraId="3244AF6F" w14:textId="77777777" w:rsidTr="009E07E5">
        <w:trPr>
          <w:cnfStyle w:val="100000000000" w:firstRow="1" w:lastRow="0" w:firstColumn="0" w:lastColumn="0" w:oddVBand="0" w:evenVBand="0" w:oddHBand="0" w:evenHBand="0" w:firstRowFirstColumn="0" w:firstRowLastColumn="0" w:lastRowFirstColumn="0" w:lastRowLastColumn="0"/>
          <w:trHeight w:val="494"/>
        </w:trPr>
        <w:tc>
          <w:tcPr>
            <w:tcW w:w="4040" w:type="pct"/>
          </w:tcPr>
          <w:p w14:paraId="569A5CBD" w14:textId="77777777" w:rsidR="001273C1" w:rsidRDefault="00000000">
            <w:sdt>
              <w:sdtPr>
                <w:alias w:val="Materials to be supplied by:"/>
                <w:tag w:val="Materials to be supplied by:"/>
                <w:id w:val="290320298"/>
                <w:placeholder>
                  <w:docPart w:val="0514FFBD80DA44DDA044B2BEA6E7595F"/>
                </w:placeholder>
                <w:temporary/>
                <w:showingPlcHdr/>
                <w15:appearance w15:val="hidden"/>
              </w:sdtPr>
              <w:sdtContent>
                <w:r w:rsidR="000322BF" w:rsidRPr="009E07E5">
                  <w:t>Materials to be supplied by</w:t>
                </w:r>
              </w:sdtContent>
            </w:sdt>
            <w:r w:rsidR="000322BF">
              <w:t xml:space="preserve"> </w:t>
            </w:r>
            <w:sdt>
              <w:sdtPr>
                <w:id w:val="229659071"/>
                <w:placeholder>
                  <w:docPart w:val="270B4E136BBB4B9289712E4A5746CA96"/>
                </w:placeholder>
                <w:showingPlcHdr/>
                <w15:appearance w15:val="hidden"/>
              </w:sdtPr>
              <w:sdtContent>
                <w:r w:rsidR="005140CB">
                  <w:t>Northwind Traders</w:t>
                </w:r>
              </w:sdtContent>
            </w:sdt>
          </w:p>
        </w:tc>
        <w:tc>
          <w:tcPr>
            <w:tcW w:w="960" w:type="pct"/>
          </w:tcPr>
          <w:p w14:paraId="7AE4B019" w14:textId="77777777" w:rsidR="001273C1" w:rsidRDefault="00000000">
            <w:sdt>
              <w:sdtPr>
                <w:alias w:val="Due Date:"/>
                <w:tag w:val="Due Date:"/>
                <w:id w:val="1816059702"/>
                <w:placeholder>
                  <w:docPart w:val="07E0D1551C364554B5A22FF47366AC10"/>
                </w:placeholder>
                <w:temporary/>
                <w:showingPlcHdr/>
                <w15:appearance w15:val="hidden"/>
              </w:sdtPr>
              <w:sdtContent>
                <w:r w:rsidR="000322BF">
                  <w:t>Due Date*</w:t>
                </w:r>
              </w:sdtContent>
            </w:sdt>
          </w:p>
        </w:tc>
      </w:tr>
      <w:tr w:rsidR="001273C1" w14:paraId="547FBA52" w14:textId="77777777" w:rsidTr="00561521">
        <w:tc>
          <w:tcPr>
            <w:tcW w:w="4040" w:type="pct"/>
          </w:tcPr>
          <w:p w14:paraId="100B1503" w14:textId="77777777" w:rsidR="001273C1" w:rsidRDefault="00000000" w:rsidP="00F23ED1">
            <w:sdt>
              <w:sdtPr>
                <w:id w:val="-1820953295"/>
                <w:placeholder>
                  <w:docPart w:val="D3D4134934F74A70982AEE239C73CF8B"/>
                </w:placeholder>
                <w:showingPlcHdr/>
                <w15:appearance w15:val="hidden"/>
              </w:sdtPr>
              <w:sdtContent>
                <w:r w:rsidR="00F23ED1" w:rsidRPr="00F23ED1">
                  <w:t>User data</w:t>
                </w:r>
              </w:sdtContent>
            </w:sdt>
            <w:r w:rsidR="00F23ED1">
              <w:t xml:space="preserve"> </w:t>
            </w:r>
          </w:p>
        </w:tc>
        <w:tc>
          <w:tcPr>
            <w:tcW w:w="960" w:type="pct"/>
          </w:tcPr>
          <w:p w14:paraId="1431C5D8" w14:textId="77777777" w:rsidR="001273C1" w:rsidRDefault="00000000" w:rsidP="00F23ED1">
            <w:sdt>
              <w:sdtPr>
                <w:id w:val="-2074814094"/>
                <w:placeholder>
                  <w:docPart w:val="9A7278EA661F40409630EC47F1CFA327"/>
                </w:placeholder>
                <w:showingPlcHdr/>
                <w15:appearance w15:val="hidden"/>
              </w:sdtPr>
              <w:sdtContent>
                <w:r w:rsidR="00F23ED1" w:rsidRPr="00F23ED1">
                  <w:t>12/31/22</w:t>
                </w:r>
              </w:sdtContent>
            </w:sdt>
            <w:r w:rsidR="00F23ED1">
              <w:t xml:space="preserve"> </w:t>
            </w:r>
          </w:p>
        </w:tc>
      </w:tr>
      <w:tr w:rsidR="001273C1" w14:paraId="5E703997" w14:textId="77777777" w:rsidTr="00561521">
        <w:tc>
          <w:tcPr>
            <w:tcW w:w="4040" w:type="pct"/>
          </w:tcPr>
          <w:p w14:paraId="431BC73D" w14:textId="77777777" w:rsidR="001273C1" w:rsidRDefault="001273C1"/>
        </w:tc>
        <w:tc>
          <w:tcPr>
            <w:tcW w:w="960" w:type="pct"/>
          </w:tcPr>
          <w:p w14:paraId="1BB734C5" w14:textId="77777777" w:rsidR="001273C1" w:rsidRDefault="001273C1"/>
        </w:tc>
      </w:tr>
      <w:tr w:rsidR="001273C1" w14:paraId="21B2C212" w14:textId="77777777" w:rsidTr="00561521">
        <w:tc>
          <w:tcPr>
            <w:tcW w:w="4040" w:type="pct"/>
          </w:tcPr>
          <w:p w14:paraId="125E2F66" w14:textId="77777777" w:rsidR="001273C1" w:rsidRDefault="001273C1"/>
        </w:tc>
        <w:tc>
          <w:tcPr>
            <w:tcW w:w="960" w:type="pct"/>
          </w:tcPr>
          <w:p w14:paraId="424D11DA" w14:textId="77777777" w:rsidR="001273C1" w:rsidRDefault="001273C1"/>
        </w:tc>
      </w:tr>
    </w:tbl>
    <w:p w14:paraId="61CBF944" w14:textId="77777777" w:rsidR="00017EFD" w:rsidRDefault="00000000">
      <w:pPr>
        <w:pStyle w:val="FootnoteText"/>
      </w:pPr>
      <w:sdt>
        <w:sdtPr>
          <w:alias w:val="Enter description:"/>
          <w:tag w:val="Enter description:"/>
          <w:id w:val="-1065866122"/>
          <w:placeholder>
            <w:docPart w:val="F505E790F0EC45BFB5479B6ECB36F6F7"/>
          </w:placeholder>
          <w:temporary/>
          <w:showingPlcHdr/>
          <w15:appearance w15:val="hidden"/>
        </w:sdtPr>
        <w:sdtContent>
          <w:r w:rsidR="000322BF">
            <w:t>*We cannot be responsible for cost overruns caused by client’s failure to deliver materials by agreed-upon due dates.</w:t>
          </w:r>
        </w:sdtContent>
      </w:sdt>
    </w:p>
    <w:p w14:paraId="69267F8A" w14:textId="77777777" w:rsidR="00017EFD" w:rsidRDefault="00017EFD">
      <w:pPr>
        <w:pStyle w:val="FootnoteText"/>
      </w:pPr>
    </w:p>
    <w:p w14:paraId="04F7C92C" w14:textId="77777777" w:rsidR="00017EFD" w:rsidRDefault="00017EFD">
      <w:pPr>
        <w:pStyle w:val="FootnoteText"/>
      </w:pPr>
    </w:p>
    <w:p w14:paraId="30ED5003" w14:textId="77777777" w:rsidR="001273C1" w:rsidRDefault="00000000" w:rsidP="005140CB">
      <w:pPr>
        <w:pStyle w:val="Heading1"/>
      </w:pPr>
      <w:sdt>
        <w:sdtPr>
          <w:alias w:val="Expected Results:"/>
          <w:tag w:val="Expected Results:"/>
          <w:id w:val="1434475270"/>
          <w:placeholder>
            <w:docPart w:val="1753904B8555422E8084E477057F361D"/>
          </w:placeholder>
          <w:temporary/>
          <w:showingPlcHdr/>
          <w15:appearance w15:val="hidden"/>
        </w:sdtPr>
        <w:sdtContent>
          <w:r w:rsidR="000322BF">
            <w:t>Expected Results</w:t>
          </w:r>
        </w:sdtContent>
      </w:sdt>
    </w:p>
    <w:tbl>
      <w:tblPr>
        <w:tblStyle w:val="TipTable"/>
        <w:tblW w:w="5000" w:type="pct"/>
        <w:tblLook w:val="04A0" w:firstRow="1" w:lastRow="0" w:firstColumn="1" w:lastColumn="0" w:noHBand="0" w:noVBand="1"/>
        <w:tblDescription w:val="Layout table"/>
      </w:tblPr>
      <w:tblGrid>
        <w:gridCol w:w="577"/>
        <w:gridCol w:w="8783"/>
      </w:tblGrid>
      <w:tr w:rsidR="000322BF" w14:paraId="77241CAF" w14:textId="77777777" w:rsidTr="007C13B2">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1B235151" w14:textId="77777777" w:rsidR="000322BF" w:rsidRDefault="007C13B2" w:rsidP="004D39A3">
            <w:r>
              <w:rPr>
                <w:noProof/>
                <w:lang w:eastAsia="en-US"/>
              </w:rPr>
              <w:drawing>
                <wp:inline distT="0" distB="0" distL="0" distR="0" wp14:anchorId="07382800" wp14:editId="10633D21">
                  <wp:extent cx="285316" cy="285316"/>
                  <wp:effectExtent l="0" t="0" r="0" b="0"/>
                  <wp:docPr id="65" name="Graphic 65" descr="Raised ha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c 36" descr="Raised hand with solid fill"/>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91722" cy="291722"/>
                          </a:xfrm>
                          <a:prstGeom prst="rect">
                            <a:avLst/>
                          </a:prstGeom>
                        </pic:spPr>
                      </pic:pic>
                    </a:graphicData>
                  </a:graphic>
                </wp:inline>
              </w:drawing>
            </w:r>
          </w:p>
        </w:tc>
        <w:tc>
          <w:tcPr>
            <w:tcW w:w="4692" w:type="pct"/>
            <w:shd w:val="clear" w:color="auto" w:fill="auto"/>
          </w:tcPr>
          <w:p w14:paraId="34F35C2E" w14:textId="77777777" w:rsidR="000322BF" w:rsidRDefault="00000000"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268892790"/>
                <w:placeholder>
                  <w:docPart w:val="BA15D2776A02484B97C97FBE7C3356A0"/>
                </w:placeholder>
                <w:temporary/>
                <w:showingPlcHdr/>
                <w15:appearance w15:val="hidden"/>
              </w:sdtPr>
              <w:sdtContent>
                <w:r w:rsidR="000322BF">
                  <w:t>Describe the results expected from the project and why your approach will achieve those results.</w:t>
                </w:r>
              </w:sdtContent>
            </w:sdt>
          </w:p>
        </w:tc>
      </w:tr>
    </w:tbl>
    <w:p w14:paraId="3F6D6CD2" w14:textId="77777777" w:rsidR="001273C1" w:rsidRDefault="001273C1">
      <w:pPr>
        <w:pStyle w:val="NoSpacing"/>
      </w:pPr>
    </w:p>
    <w:p w14:paraId="63F488E2" w14:textId="77777777" w:rsidR="001273C1" w:rsidRDefault="00000000">
      <w:sdt>
        <w:sdtPr>
          <w:alias w:val="Enter description:"/>
          <w:tag w:val="Enter description:"/>
          <w:id w:val="-1089621886"/>
          <w:placeholder>
            <w:docPart w:val="99553E7CF1774EBAB199122B3626189B"/>
          </w:placeholder>
          <w:temporary/>
          <w:showingPlcHdr/>
          <w15:appearance w15:val="hidden"/>
        </w:sdtPr>
        <w:sdtContent>
          <w:r w:rsidR="000322BF">
            <w:t>We expect our proposed solution to</w:t>
          </w:r>
        </w:sdtContent>
      </w:sdt>
      <w:r w:rsidR="000322BF">
        <w:t xml:space="preserve"> </w:t>
      </w:r>
      <w:sdt>
        <w:sdtPr>
          <w:id w:val="1277676457"/>
          <w:placeholder>
            <w:docPart w:val="2FD7A1B8394247BD8B8567DD09136040"/>
          </w:placeholder>
          <w:showingPlcHdr/>
          <w15:appearance w15:val="hidden"/>
        </w:sdtPr>
        <w:sdtContent>
          <w:r w:rsidR="005140CB" w:rsidRPr="005140CB">
            <w:t>Northwind Traders</w:t>
          </w:r>
        </w:sdtContent>
      </w:sdt>
      <w:r w:rsidR="005140CB" w:rsidRPr="005140CB">
        <w:t xml:space="preserve"> </w:t>
      </w:r>
      <w:sdt>
        <w:sdtPr>
          <w:alias w:val="Enter description:"/>
          <w:tag w:val="Enter description:"/>
          <w:id w:val="-1970434521"/>
          <w:placeholder>
            <w:docPart w:val="87F61D7188984F47B402DDF84D6DE455"/>
          </w:placeholder>
          <w:temporary/>
          <w:showingPlcHdr/>
          <w15:appearance w15:val="hidden"/>
        </w:sdtPr>
        <w:sdtContent>
          <w:r w:rsidR="000322BF">
            <w:t>’s requirements to provide the following results:</w:t>
          </w:r>
        </w:sdtContent>
      </w:sdt>
    </w:p>
    <w:p w14:paraId="373422B7" w14:textId="77777777" w:rsidR="001273C1" w:rsidRDefault="00000000">
      <w:pPr>
        <w:pStyle w:val="Heading2"/>
      </w:pPr>
      <w:sdt>
        <w:sdtPr>
          <w:alias w:val="Financial Benefits:"/>
          <w:tag w:val="Financial Benefits:"/>
          <w:id w:val="1990748065"/>
          <w:placeholder>
            <w:docPart w:val="7C6E9E4CDB1A4B4FBF514D38E4237817"/>
          </w:placeholder>
          <w:temporary/>
          <w:showingPlcHdr/>
          <w15:appearance w15:val="hidden"/>
        </w:sdtPr>
        <w:sdtContent>
          <w:r w:rsidR="000322BF" w:rsidRPr="003C0DAF">
            <w:t>Financial Benefits</w:t>
          </w:r>
        </w:sdtContent>
      </w:sdt>
    </w:p>
    <w:p w14:paraId="66248D70" w14:textId="77777777" w:rsidR="004661BE" w:rsidRPr="008C2860" w:rsidRDefault="00000000" w:rsidP="008C2860">
      <w:pPr>
        <w:pStyle w:val="ListBullet"/>
      </w:pPr>
      <w:sdt>
        <w:sdtPr>
          <w:id w:val="495387351"/>
          <w:placeholder>
            <w:docPart w:val="C7C689B85C38493F88229C88BAD64060"/>
          </w:placeholder>
          <w:showingPlcHdr/>
          <w15:appearance w15:val="hidden"/>
        </w:sdtPr>
        <w:sdtContent>
          <w:r w:rsidR="008C2860" w:rsidRPr="008C2860">
            <w:t>Result #1:</w:t>
          </w:r>
        </w:sdtContent>
      </w:sdt>
      <w:r w:rsidR="008C2860" w:rsidRPr="008C2860">
        <w:t xml:space="preserve"> </w:t>
      </w:r>
      <w:sdt>
        <w:sdtPr>
          <w:id w:val="-1355500734"/>
          <w:placeholder>
            <w:docPart w:val="940C1EF83D404E9FA10EA5B991FC2853"/>
          </w:placeholder>
          <w:showingPlcHdr/>
          <w15:appearance w15:val="hidden"/>
        </w:sdtPr>
        <w:sdtContent>
          <w:r w:rsidR="008C2860" w:rsidRPr="008C2860">
            <w:t>Boost engagement</w:t>
          </w:r>
        </w:sdtContent>
      </w:sdt>
    </w:p>
    <w:p w14:paraId="2352DC0E" w14:textId="77777777" w:rsidR="004661BE" w:rsidRPr="008C2860" w:rsidRDefault="00000000" w:rsidP="008C2860">
      <w:pPr>
        <w:pStyle w:val="ListBullet"/>
      </w:pPr>
      <w:sdt>
        <w:sdtPr>
          <w:id w:val="82959162"/>
          <w:placeholder>
            <w:docPart w:val="7E8254BE07B141EC8D08D3F8AA16507F"/>
          </w:placeholder>
          <w:showingPlcHdr/>
          <w15:appearance w15:val="hidden"/>
        </w:sdtPr>
        <w:sdtContent>
          <w:r w:rsidR="008C2860" w:rsidRPr="008C2860">
            <w:t>Result #2:</w:t>
          </w:r>
        </w:sdtContent>
      </w:sdt>
      <w:r w:rsidR="008C2860" w:rsidRPr="008C2860">
        <w:t xml:space="preserve"> </w:t>
      </w:r>
      <w:sdt>
        <w:sdtPr>
          <w:id w:val="731975244"/>
          <w:placeholder>
            <w:docPart w:val="470234DFC28349EE8D7B0C7BB0C6B015"/>
          </w:placeholder>
          <w:showingPlcHdr/>
          <w15:appearance w15:val="hidden"/>
        </w:sdtPr>
        <w:sdtContent>
          <w:r w:rsidR="008C2860" w:rsidRPr="008C2860">
            <w:t>Grow sales</w:t>
          </w:r>
        </w:sdtContent>
      </w:sdt>
    </w:p>
    <w:p w14:paraId="3CD0BACF" w14:textId="77777777" w:rsidR="004661BE" w:rsidRPr="008C2860" w:rsidRDefault="00000000" w:rsidP="008C2860">
      <w:pPr>
        <w:pStyle w:val="ListBullet"/>
      </w:pPr>
      <w:sdt>
        <w:sdtPr>
          <w:id w:val="429860410"/>
          <w:placeholder>
            <w:docPart w:val="1D868F3E3D69430690CF773C5692B55F"/>
          </w:placeholder>
          <w:showingPlcHdr/>
          <w15:appearance w15:val="hidden"/>
        </w:sdtPr>
        <w:sdtContent>
          <w:r w:rsidR="008C2860" w:rsidRPr="008C2860">
            <w:t>Result #3:</w:t>
          </w:r>
        </w:sdtContent>
      </w:sdt>
      <w:r w:rsidR="008C2860" w:rsidRPr="008C2860">
        <w:t xml:space="preserve"> </w:t>
      </w:r>
      <w:sdt>
        <w:sdtPr>
          <w:id w:val="-1839764592"/>
          <w:placeholder>
            <w:docPart w:val="5CA3C65E0E2A452CAB0820A887B300D1"/>
          </w:placeholder>
          <w:showingPlcHdr/>
          <w15:appearance w15:val="hidden"/>
        </w:sdtPr>
        <w:sdtContent>
          <w:r w:rsidR="008C2860" w:rsidRPr="008C2860">
            <w:t>Retain customers</w:t>
          </w:r>
        </w:sdtContent>
      </w:sdt>
    </w:p>
    <w:p w14:paraId="2E9B7A1B" w14:textId="77777777" w:rsidR="00017EFD" w:rsidRDefault="00017EFD" w:rsidP="00017EFD">
      <w:pPr>
        <w:pStyle w:val="ListBullet"/>
        <w:numPr>
          <w:ilvl w:val="0"/>
          <w:numId w:val="0"/>
        </w:numPr>
        <w:ind w:left="144"/>
      </w:pPr>
    </w:p>
    <w:p w14:paraId="1DA82EA9" w14:textId="77777777" w:rsidR="001273C1" w:rsidRDefault="00000000">
      <w:pPr>
        <w:pStyle w:val="Heading2"/>
      </w:pPr>
      <w:sdt>
        <w:sdtPr>
          <w:alias w:val="Technical Benefits:"/>
          <w:tag w:val="Technical Benefits:"/>
          <w:id w:val="-1731921651"/>
          <w:placeholder>
            <w:docPart w:val="0667E26816FE432386E69D4F401B8863"/>
          </w:placeholder>
          <w:temporary/>
          <w:showingPlcHdr/>
          <w15:appearance w15:val="hidden"/>
        </w:sdtPr>
        <w:sdtContent>
          <w:r w:rsidR="006C5ECB" w:rsidRPr="003C0DAF">
            <w:t>Technical Benefits</w:t>
          </w:r>
        </w:sdtContent>
      </w:sdt>
    </w:p>
    <w:p w14:paraId="5812BC7F" w14:textId="77777777" w:rsidR="008C2860" w:rsidRPr="008C2860" w:rsidRDefault="00000000" w:rsidP="008C2860">
      <w:pPr>
        <w:pStyle w:val="ListBullet"/>
      </w:pPr>
      <w:sdt>
        <w:sdtPr>
          <w:id w:val="1441419020"/>
          <w:placeholder>
            <w:docPart w:val="FCBBFF0A5F4147B6968E7B90DBA96677"/>
          </w:placeholder>
          <w:showingPlcHdr/>
          <w15:appearance w15:val="hidden"/>
        </w:sdtPr>
        <w:sdtContent>
          <w:r w:rsidR="008C2860" w:rsidRPr="008C2860">
            <w:t>Result #1:</w:t>
          </w:r>
        </w:sdtContent>
      </w:sdt>
      <w:r w:rsidR="008C2860" w:rsidRPr="008C2860">
        <w:t xml:space="preserve"> </w:t>
      </w:r>
      <w:sdt>
        <w:sdtPr>
          <w:id w:val="-1982135592"/>
          <w:placeholder>
            <w:docPart w:val="41679527AED64F27B3F80E2071B1C3FC"/>
          </w:placeholder>
          <w:showingPlcHdr/>
          <w15:appearance w15:val="hidden"/>
        </w:sdtPr>
        <w:sdtContent>
          <w:r w:rsidR="008C2860" w:rsidRPr="008C2860">
            <w:t>Larger demographic</w:t>
          </w:r>
        </w:sdtContent>
      </w:sdt>
    </w:p>
    <w:p w14:paraId="61D62954" w14:textId="77777777" w:rsidR="008C2860" w:rsidRPr="008C2860" w:rsidRDefault="00000000" w:rsidP="008C2860">
      <w:pPr>
        <w:pStyle w:val="ListBullet"/>
      </w:pPr>
      <w:sdt>
        <w:sdtPr>
          <w:id w:val="329192167"/>
          <w:placeholder>
            <w:docPart w:val="E99C07563B61481D92ADFC3D7EFC9073"/>
          </w:placeholder>
          <w:showingPlcHdr/>
          <w15:appearance w15:val="hidden"/>
        </w:sdtPr>
        <w:sdtContent>
          <w:r w:rsidR="008C2860" w:rsidRPr="008C2860">
            <w:t>Result #2:</w:t>
          </w:r>
        </w:sdtContent>
      </w:sdt>
      <w:r w:rsidR="008C2860" w:rsidRPr="008C2860">
        <w:t xml:space="preserve"> </w:t>
      </w:r>
      <w:sdt>
        <w:sdtPr>
          <w:id w:val="-1066640123"/>
          <w:placeholder>
            <w:docPart w:val="406F0BCFFA9D4D38BE785D9D9FCCC4E5"/>
          </w:placeholder>
          <w:showingPlcHdr/>
          <w15:appearance w15:val="hidden"/>
        </w:sdtPr>
        <w:sdtContent>
          <w:r w:rsidR="008C2860" w:rsidRPr="008C2860">
            <w:t>Platform diversification</w:t>
          </w:r>
        </w:sdtContent>
      </w:sdt>
    </w:p>
    <w:p w14:paraId="6FFC6982" w14:textId="77777777" w:rsidR="008C2860" w:rsidRPr="008C2860" w:rsidRDefault="00000000" w:rsidP="008C2860">
      <w:pPr>
        <w:pStyle w:val="ListBullet"/>
      </w:pPr>
      <w:sdt>
        <w:sdtPr>
          <w:id w:val="-937903605"/>
          <w:placeholder>
            <w:docPart w:val="0797E108FB104640A6EBD8736A062C19"/>
          </w:placeholder>
          <w:showingPlcHdr/>
          <w15:appearance w15:val="hidden"/>
        </w:sdtPr>
        <w:sdtContent>
          <w:r w:rsidR="008C2860" w:rsidRPr="008C2860">
            <w:t>Result #3:</w:t>
          </w:r>
        </w:sdtContent>
      </w:sdt>
      <w:r w:rsidR="008C2860" w:rsidRPr="008C2860">
        <w:t xml:space="preserve"> </w:t>
      </w:r>
      <w:sdt>
        <w:sdtPr>
          <w:id w:val="1289706876"/>
          <w:placeholder>
            <w:docPart w:val="A1E27EBAE97F4247B60CCA1755846F1E"/>
          </w:placeholder>
          <w:showingPlcHdr/>
          <w15:appearance w15:val="hidden"/>
        </w:sdtPr>
        <w:sdtContent>
          <w:r w:rsidR="008C2860" w:rsidRPr="008C2860">
            <w:t>Ease of access</w:t>
          </w:r>
        </w:sdtContent>
      </w:sdt>
    </w:p>
    <w:p w14:paraId="416892F1" w14:textId="77777777" w:rsidR="00017EFD" w:rsidRDefault="00017EFD" w:rsidP="00017EFD">
      <w:pPr>
        <w:pStyle w:val="ListBullet"/>
        <w:numPr>
          <w:ilvl w:val="0"/>
          <w:numId w:val="0"/>
        </w:numPr>
        <w:ind w:left="432"/>
      </w:pPr>
    </w:p>
    <w:p w14:paraId="63DA04FC" w14:textId="77777777" w:rsidR="001273C1" w:rsidRDefault="00000000">
      <w:pPr>
        <w:pStyle w:val="Heading2"/>
      </w:pPr>
      <w:sdt>
        <w:sdtPr>
          <w:alias w:val="Other Benefits:"/>
          <w:tag w:val="Other Benefits:"/>
          <w:id w:val="-1006202281"/>
          <w:placeholder>
            <w:docPart w:val="7887F367DEF84BB19813FA9363682F6E"/>
          </w:placeholder>
          <w:temporary/>
          <w:showingPlcHdr/>
          <w15:appearance w15:val="hidden"/>
        </w:sdtPr>
        <w:sdtContent>
          <w:r w:rsidR="006C5ECB" w:rsidRPr="003C0DAF">
            <w:t>Other Benefits</w:t>
          </w:r>
        </w:sdtContent>
      </w:sdt>
    </w:p>
    <w:tbl>
      <w:tblPr>
        <w:tblStyle w:val="TipTable"/>
        <w:tblW w:w="5000" w:type="pct"/>
        <w:tblLook w:val="04A0" w:firstRow="1" w:lastRow="0" w:firstColumn="1" w:lastColumn="0" w:noHBand="0" w:noVBand="1"/>
        <w:tblDescription w:val="Layout table"/>
      </w:tblPr>
      <w:tblGrid>
        <w:gridCol w:w="577"/>
        <w:gridCol w:w="8783"/>
      </w:tblGrid>
      <w:tr w:rsidR="006C5ECB" w14:paraId="0E406C4A" w14:textId="77777777" w:rsidTr="007C13B2">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3DFE24CB" w14:textId="77777777" w:rsidR="006C5ECB" w:rsidRDefault="0028543A" w:rsidP="00D54CA5">
            <w:r>
              <w:rPr>
                <w:noProof/>
                <w:lang w:eastAsia="en-US"/>
              </w:rPr>
              <w:drawing>
                <wp:inline distT="0" distB="0" distL="0" distR="0" wp14:anchorId="4A2CC626" wp14:editId="32BA6B42">
                  <wp:extent cx="285316" cy="285316"/>
                  <wp:effectExtent l="0" t="0" r="0" b="0"/>
                  <wp:docPr id="70" name="Graphic 70" descr="Raised ha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c 36" descr="Raised hand with solid fill"/>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91722" cy="291722"/>
                          </a:xfrm>
                          <a:prstGeom prst="rect">
                            <a:avLst/>
                          </a:prstGeom>
                        </pic:spPr>
                      </pic:pic>
                    </a:graphicData>
                  </a:graphic>
                </wp:inline>
              </w:drawing>
            </w:r>
          </w:p>
        </w:tc>
        <w:tc>
          <w:tcPr>
            <w:tcW w:w="4692" w:type="pct"/>
            <w:shd w:val="clear" w:color="auto" w:fill="auto"/>
          </w:tcPr>
          <w:p w14:paraId="59D65324" w14:textId="77777777" w:rsidR="006C5ECB" w:rsidRDefault="00000000"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537573501"/>
                <w:placeholder>
                  <w:docPart w:val="14E5B106F0754DA7ACAD00668BDA55C2"/>
                </w:placeholder>
                <w:temporary/>
                <w:showingPlcHdr/>
                <w15:appearance w15:val="hidden"/>
              </w:sdtPr>
              <w:sdtContent>
                <w:r w:rsidR="006C5ECB">
                  <w:t>Use this section to describe less tangible benefits such as increased morale or improved customer satisfaction.</w:t>
                </w:r>
              </w:sdtContent>
            </w:sdt>
          </w:p>
        </w:tc>
      </w:tr>
    </w:tbl>
    <w:p w14:paraId="58870F0D" w14:textId="77777777" w:rsidR="001273C1" w:rsidRDefault="00000000" w:rsidP="005140CB">
      <w:pPr>
        <w:pStyle w:val="Heading1"/>
      </w:pPr>
      <w:sdt>
        <w:sdtPr>
          <w:alias w:val="Pricing:"/>
          <w:tag w:val="Pricing:"/>
          <w:id w:val="1527065974"/>
          <w:placeholder>
            <w:docPart w:val="65AFBD00B34F42C7A7C968F4807359D8"/>
          </w:placeholder>
          <w:temporary/>
          <w:showingPlcHdr/>
          <w15:appearance w15:val="hidden"/>
        </w:sdtPr>
        <w:sdtContent>
          <w:r w:rsidR="006C5ECB">
            <w:t>Pricing</w:t>
          </w:r>
        </w:sdtContent>
      </w:sdt>
    </w:p>
    <w:p w14:paraId="50593A17" w14:textId="77777777" w:rsidR="001273C1" w:rsidRDefault="00000000">
      <w:sdt>
        <w:sdtPr>
          <w:alias w:val="Enter description:"/>
          <w:tag w:val="Enter description:"/>
          <w:id w:val="-518550462"/>
          <w:placeholder>
            <w:docPart w:val="2EFEB0EE60344A7DB553B9F58A55206A"/>
          </w:placeholder>
          <w:temporary/>
          <w:showingPlcHdr/>
          <w15:appearance w15:val="hidden"/>
        </w:sdtPr>
        <w:sdtContent>
          <w:r w:rsidR="006C5ECB">
            <w:t>The following table details the pricing for delivery of the services outlined in this proposal. This pricing is valid for</w:t>
          </w:r>
        </w:sdtContent>
      </w:sdt>
      <w:r w:rsidR="006C5ECB">
        <w:t xml:space="preserve"> </w:t>
      </w:r>
      <w:sdt>
        <w:sdtPr>
          <w:alias w:val="Enter number of days:"/>
          <w:tag w:val="Enter number of days:"/>
          <w:id w:val="-1938975362"/>
          <w:placeholder>
            <w:docPart w:val="582E85DBC6714F94A30A183E83A2B39C"/>
          </w:placeholder>
          <w:temporary/>
          <w:showingPlcHdr/>
          <w15:appearance w15:val="hidden"/>
        </w:sdtPr>
        <w:sdtContent>
          <w:r w:rsidR="006C5ECB">
            <w:t>##</w:t>
          </w:r>
        </w:sdtContent>
      </w:sdt>
      <w:r w:rsidR="00EA06FB">
        <w:t xml:space="preserve"> </w:t>
      </w:r>
      <w:sdt>
        <w:sdtPr>
          <w:alias w:val="days:"/>
          <w:tag w:val="days:"/>
          <w:id w:val="-310945737"/>
          <w:placeholder>
            <w:docPart w:val="0AADB9EF176C4295A646EEE867467AD9"/>
          </w:placeholder>
          <w:temporary/>
          <w:showingPlcHdr/>
          <w15:appearance w15:val="hidden"/>
        </w:sdtPr>
        <w:sdtContent>
          <w:r w:rsidR="00EA06FB">
            <w:t>days</w:t>
          </w:r>
        </w:sdtContent>
      </w:sdt>
      <w:r w:rsidR="00C16778">
        <w:t xml:space="preserve"> </w:t>
      </w:r>
      <w:sdt>
        <w:sdtPr>
          <w:alias w:val="Enter description:"/>
          <w:tag w:val="Enter description:"/>
          <w:id w:val="1636303984"/>
          <w:placeholder>
            <w:docPart w:val="669BC3F4AFB24B5D83C1DE205D44C41D"/>
          </w:placeholder>
          <w:temporary/>
          <w:showingPlcHdr/>
          <w15:appearance w15:val="hidden"/>
        </w:sdtPr>
        <w:sdtContent>
          <w:r w:rsidR="006C5ECB">
            <w:t>from the date of this proposal:</w:t>
          </w:r>
        </w:sdtContent>
      </w:sdt>
    </w:p>
    <w:tbl>
      <w:tblPr>
        <w:tblStyle w:val="ProposalTable"/>
        <w:tblW w:w="5000" w:type="pct"/>
        <w:tblLook w:val="04A0" w:firstRow="1" w:lastRow="0" w:firstColumn="1" w:lastColumn="0" w:noHBand="0" w:noVBand="1"/>
        <w:tblDescription w:val="Pricing summary"/>
      </w:tblPr>
      <w:tblGrid>
        <w:gridCol w:w="7286"/>
        <w:gridCol w:w="2064"/>
      </w:tblGrid>
      <w:tr w:rsidR="001273C1" w14:paraId="54811A9C" w14:textId="77777777" w:rsidTr="008C2860">
        <w:trPr>
          <w:cnfStyle w:val="100000000000" w:firstRow="1" w:lastRow="0" w:firstColumn="0" w:lastColumn="0" w:oddVBand="0" w:evenVBand="0" w:oddHBand="0" w:evenHBand="0" w:firstRowFirstColumn="0" w:firstRowLastColumn="0" w:lastRowFirstColumn="0" w:lastRowLastColumn="0"/>
        </w:trPr>
        <w:tc>
          <w:tcPr>
            <w:tcW w:w="3896" w:type="pct"/>
          </w:tcPr>
          <w:p w14:paraId="0A16726E" w14:textId="77777777" w:rsidR="001273C1" w:rsidRDefault="00000000">
            <w:sdt>
              <w:sdtPr>
                <w:alias w:val="Services Cost:"/>
                <w:tag w:val="Services Cost:"/>
                <w:id w:val="-1985453807"/>
                <w:placeholder>
                  <w:docPart w:val="F4B108F024B14D3EA653CAB72E0C70B4"/>
                </w:placeholder>
                <w:temporary/>
                <w:showingPlcHdr/>
                <w15:appearance w15:val="hidden"/>
              </w:sdtPr>
              <w:sdtContent>
                <w:r w:rsidR="006C5ECB">
                  <w:t>Services Cost</w:t>
                </w:r>
              </w:sdtContent>
            </w:sdt>
            <w:r w:rsidR="006C5ECB">
              <w:t xml:space="preserve"> </w:t>
            </w:r>
            <w:sdt>
              <w:sdtPr>
                <w:alias w:val="Enter Category #1:"/>
                <w:tag w:val="Enter Category #1:"/>
                <w:id w:val="-1167237457"/>
                <w:placeholder>
                  <w:docPart w:val="9E6749DAA1AB4FBBA2309EF0DBD38EC4"/>
                </w:placeholder>
                <w:showingPlcHdr/>
                <w:dataBinding w:prefixMappings="xmlns:ns0='http://schemas.microsoft.com/office/2006/coverPageProps' " w:xpath="/ns0:CoverPageProperties[1]/ns0:Abstract[1]" w:storeItemID="{55AF091B-3C7A-41E3-B477-F2FDAA23CFDA}"/>
                <w15:appearance w15:val="hidden"/>
                <w:text/>
              </w:sdtPr>
              <w:sdtContent>
                <w:r w:rsidR="00517215">
                  <w:t>Category #1</w:t>
                </w:r>
              </w:sdtContent>
            </w:sdt>
          </w:p>
        </w:tc>
        <w:tc>
          <w:tcPr>
            <w:tcW w:w="1104" w:type="pct"/>
          </w:tcPr>
          <w:p w14:paraId="1A3092EC" w14:textId="77777777" w:rsidR="001273C1" w:rsidRDefault="00000000">
            <w:sdt>
              <w:sdtPr>
                <w:alias w:val="Price:"/>
                <w:tag w:val="Price:"/>
                <w:id w:val="38640934"/>
                <w:placeholder>
                  <w:docPart w:val="81BEBF8A6EA040E298130D6C645C942F"/>
                </w:placeholder>
                <w:temporary/>
                <w:showingPlcHdr/>
                <w15:appearance w15:val="hidden"/>
              </w:sdtPr>
              <w:sdtContent>
                <w:r w:rsidR="006C5ECB">
                  <w:t>Price</w:t>
                </w:r>
              </w:sdtContent>
            </w:sdt>
          </w:p>
        </w:tc>
      </w:tr>
      <w:tr w:rsidR="001273C1" w14:paraId="3514721C" w14:textId="77777777" w:rsidTr="008C2860">
        <w:tc>
          <w:tcPr>
            <w:tcW w:w="3896" w:type="pct"/>
          </w:tcPr>
          <w:p w14:paraId="77E6B952" w14:textId="77777777" w:rsidR="001273C1" w:rsidRDefault="00000000" w:rsidP="008C2860">
            <w:sdt>
              <w:sdtPr>
                <w:id w:val="973402629"/>
                <w:placeholder>
                  <w:docPart w:val="2DD259870F7040C39CBB4F04B2E145B9"/>
                </w:placeholder>
                <w:showingPlcHdr/>
                <w15:appearance w15:val="hidden"/>
              </w:sdtPr>
              <w:sdtContent>
                <w:r w:rsidR="008C2860" w:rsidRPr="008C2860">
                  <w:t>Consultation services</w:t>
                </w:r>
              </w:sdtContent>
            </w:sdt>
            <w:r w:rsidR="008C2860">
              <w:t xml:space="preserve"> </w:t>
            </w:r>
          </w:p>
        </w:tc>
        <w:tc>
          <w:tcPr>
            <w:tcW w:w="1104" w:type="pct"/>
          </w:tcPr>
          <w:p w14:paraId="69607925" w14:textId="77777777" w:rsidR="001273C1" w:rsidRDefault="00000000" w:rsidP="008C2860">
            <w:pPr>
              <w:pStyle w:val="TableTextDecimal"/>
            </w:pPr>
            <w:sdt>
              <w:sdtPr>
                <w:id w:val="547426676"/>
                <w:placeholder>
                  <w:docPart w:val="053023B036A84206A7E65E7B4088AAC7"/>
                </w:placeholder>
                <w:showingPlcHdr/>
                <w15:appearance w15:val="hidden"/>
              </w:sdtPr>
              <w:sdtContent>
                <w:r w:rsidR="008C2860" w:rsidRPr="008C2860">
                  <w:t>$500.00</w:t>
                </w:r>
              </w:sdtContent>
            </w:sdt>
            <w:r w:rsidR="008C2860">
              <w:t xml:space="preserve"> </w:t>
            </w:r>
          </w:p>
        </w:tc>
      </w:tr>
      <w:tr w:rsidR="001273C1" w14:paraId="283EDF90" w14:textId="77777777" w:rsidTr="008C2860">
        <w:tc>
          <w:tcPr>
            <w:tcW w:w="3896" w:type="pct"/>
          </w:tcPr>
          <w:p w14:paraId="6C6A64B3" w14:textId="77777777" w:rsidR="001273C1" w:rsidRDefault="001273C1"/>
        </w:tc>
        <w:tc>
          <w:tcPr>
            <w:tcW w:w="1104" w:type="pct"/>
          </w:tcPr>
          <w:p w14:paraId="48A620A3" w14:textId="77777777" w:rsidR="001273C1" w:rsidRDefault="001273C1">
            <w:pPr>
              <w:pStyle w:val="TableTextDecimal"/>
            </w:pPr>
          </w:p>
        </w:tc>
      </w:tr>
      <w:tr w:rsidR="001273C1" w14:paraId="12A55A9A" w14:textId="77777777" w:rsidTr="008C2860">
        <w:tc>
          <w:tcPr>
            <w:tcW w:w="3896" w:type="pct"/>
          </w:tcPr>
          <w:p w14:paraId="0F1362B2" w14:textId="77777777" w:rsidR="001273C1" w:rsidRDefault="001273C1"/>
        </w:tc>
        <w:tc>
          <w:tcPr>
            <w:tcW w:w="1104" w:type="pct"/>
          </w:tcPr>
          <w:p w14:paraId="75BDEFCC" w14:textId="77777777" w:rsidR="001273C1" w:rsidRDefault="001273C1">
            <w:pPr>
              <w:pStyle w:val="TableTextDecimal"/>
            </w:pPr>
          </w:p>
        </w:tc>
      </w:tr>
      <w:tr w:rsidR="001273C1" w14:paraId="53DDE951" w14:textId="77777777" w:rsidTr="008C2860">
        <w:tc>
          <w:tcPr>
            <w:tcW w:w="3896" w:type="pct"/>
          </w:tcPr>
          <w:p w14:paraId="6C91723A" w14:textId="77777777" w:rsidR="001273C1" w:rsidRDefault="00000000">
            <w:sdt>
              <w:sdtPr>
                <w:alias w:val="Total Services:"/>
                <w:tag w:val="Total Services:"/>
                <w:id w:val="-1286571312"/>
                <w:placeholder>
                  <w:docPart w:val="957D2BED8EB84499BAE2D19AF2FC01F6"/>
                </w:placeholder>
                <w:temporary/>
                <w:showingPlcHdr/>
                <w15:appearance w15:val="hidden"/>
              </w:sdtPr>
              <w:sdtContent>
                <w:r w:rsidR="006C5ECB">
                  <w:t>Total Services</w:t>
                </w:r>
              </w:sdtContent>
            </w:sdt>
            <w:r w:rsidR="006C5ECB">
              <w:t xml:space="preserve"> </w:t>
            </w:r>
            <w:sdt>
              <w:sdtPr>
                <w:alias w:val="Category #1:"/>
                <w:tag w:val="Category #1:"/>
                <w:id w:val="-1661075601"/>
                <w:placeholder>
                  <w:docPart w:val="DDAAE9DAF2D74185B0BDA56C041CA199"/>
                </w:placeholder>
                <w:showingPlcHdr/>
                <w:dataBinding w:prefixMappings="xmlns:ns0='http://schemas.microsoft.com/office/2006/coverPageProps' " w:xpath="/ns0:CoverPageProperties[1]/ns0:Abstract[1]" w:storeItemID="{55AF091B-3C7A-41E3-B477-F2FDAA23CFDA}"/>
                <w15:appearance w15:val="hidden"/>
                <w:text/>
              </w:sdtPr>
              <w:sdtContent>
                <w:r w:rsidR="00517215" w:rsidRPr="00117948">
                  <w:rPr>
                    <w:rStyle w:val="Strong"/>
                  </w:rPr>
                  <w:t>Category #1</w:t>
                </w:r>
              </w:sdtContent>
            </w:sdt>
            <w:r w:rsidR="00C16778">
              <w:t xml:space="preserve"> </w:t>
            </w:r>
            <w:sdt>
              <w:sdtPr>
                <w:alias w:val="Costs:"/>
                <w:tag w:val="Costs:"/>
                <w:id w:val="-1519929918"/>
                <w:placeholder>
                  <w:docPart w:val="65E23D1349274406AC2E4190E7C957DD"/>
                </w:placeholder>
                <w:temporary/>
                <w:showingPlcHdr/>
                <w15:appearance w15:val="hidden"/>
              </w:sdtPr>
              <w:sdtContent>
                <w:r w:rsidR="006C5ECB">
                  <w:t>Costs</w:t>
                </w:r>
              </w:sdtContent>
            </w:sdt>
          </w:p>
        </w:tc>
        <w:tc>
          <w:tcPr>
            <w:tcW w:w="1104" w:type="pct"/>
          </w:tcPr>
          <w:p w14:paraId="22D80253" w14:textId="77777777" w:rsidR="001273C1" w:rsidRPr="008C2860" w:rsidRDefault="00000000" w:rsidP="008C2860">
            <w:pPr>
              <w:pStyle w:val="TableTextDecimal"/>
            </w:pPr>
            <w:sdt>
              <w:sdtPr>
                <w:id w:val="329725019"/>
                <w:placeholder>
                  <w:docPart w:val="C23B0C197F194E1DAA8944DCB2DBFFC5"/>
                </w:placeholder>
                <w:showingPlcHdr/>
                <w15:appearance w15:val="hidden"/>
              </w:sdtPr>
              <w:sdtContent>
                <w:r w:rsidR="008C2860" w:rsidRPr="008C2860">
                  <w:t>$12,000</w:t>
                </w:r>
              </w:sdtContent>
            </w:sdt>
            <w:r w:rsidR="008C2860" w:rsidRPr="008C2860">
              <w:t xml:space="preserve"> </w:t>
            </w:r>
          </w:p>
        </w:tc>
      </w:tr>
      <w:tr w:rsidR="001273C1" w14:paraId="08DC3762" w14:textId="77777777" w:rsidTr="008C2860">
        <w:tc>
          <w:tcPr>
            <w:tcW w:w="3896" w:type="pct"/>
          </w:tcPr>
          <w:p w14:paraId="034CA6FD" w14:textId="77777777" w:rsidR="001273C1" w:rsidRDefault="00000000">
            <w:pPr>
              <w:rPr>
                <w:b/>
                <w:bCs/>
              </w:rPr>
            </w:pPr>
            <w:sdt>
              <w:sdtPr>
                <w:rPr>
                  <w:b/>
                  <w:bCs/>
                </w:rPr>
                <w:alias w:val="Services Cost:"/>
                <w:tag w:val="Services Cost:"/>
                <w:id w:val="-964041121"/>
                <w:placeholder>
                  <w:docPart w:val="83A3247771304DC281210D4466BFC3EB"/>
                </w:placeholder>
                <w:temporary/>
                <w:showingPlcHdr/>
                <w15:appearance w15:val="hidden"/>
              </w:sdtPr>
              <w:sdtContent>
                <w:r w:rsidR="006C5ECB">
                  <w:rPr>
                    <w:b/>
                    <w:bCs/>
                  </w:rPr>
                  <w:t>Services Cost</w:t>
                </w:r>
              </w:sdtContent>
            </w:sdt>
            <w:r w:rsidR="006C5ECB">
              <w:rPr>
                <w:b/>
                <w:bCs/>
              </w:rPr>
              <w:t xml:space="preserve"> </w:t>
            </w:r>
            <w:sdt>
              <w:sdtPr>
                <w:rPr>
                  <w:b/>
                  <w:bCs/>
                </w:rPr>
                <w:alias w:val="Enter Category #2:"/>
                <w:tag w:val="Enter Category #2:"/>
                <w:id w:val="1384367836"/>
                <w:placeholder>
                  <w:docPart w:val="E91F4FF31AA447A6828CC9C5B570C031"/>
                </w:placeholder>
                <w:showingPlcHdr/>
                <w:dataBinding w:prefixMappings="xmlns:ns0='http://purl.org/dc/elements/1.1/' xmlns:ns1='http://schemas.openxmlformats.org/package/2006/metadata/core-properties' " w:xpath="/ns1:coreProperties[1]/ns1:category[1]" w:storeItemID="{6C3C8BC8-F283-45AE-878A-BAB7291924A1}"/>
                <w15:appearance w15:val="hidden"/>
                <w:text/>
              </w:sdtPr>
              <w:sdtContent>
                <w:r w:rsidR="00517215">
                  <w:rPr>
                    <w:b/>
                    <w:bCs/>
                  </w:rPr>
                  <w:t>Category #2</w:t>
                </w:r>
              </w:sdtContent>
            </w:sdt>
          </w:p>
        </w:tc>
        <w:tc>
          <w:tcPr>
            <w:tcW w:w="1104" w:type="pct"/>
          </w:tcPr>
          <w:p w14:paraId="2EAEF43B" w14:textId="77777777" w:rsidR="001273C1" w:rsidRDefault="001273C1">
            <w:pPr>
              <w:pStyle w:val="TableTextDecimal"/>
              <w:rPr>
                <w:b/>
                <w:bCs/>
              </w:rPr>
            </w:pPr>
          </w:p>
        </w:tc>
      </w:tr>
      <w:tr w:rsidR="001273C1" w14:paraId="504B9180" w14:textId="77777777" w:rsidTr="008C2860">
        <w:tc>
          <w:tcPr>
            <w:tcW w:w="3896" w:type="pct"/>
          </w:tcPr>
          <w:p w14:paraId="03455AB6" w14:textId="77777777" w:rsidR="001273C1" w:rsidRDefault="00000000">
            <w:sdt>
              <w:sdtPr>
                <w:alias w:val="Enter Item 1 Description:"/>
                <w:tag w:val="Enter Item 1 Description:"/>
                <w:id w:val="1735426012"/>
                <w:placeholder>
                  <w:docPart w:val="3737CEE1B4AC4BB599990DB0B226A8BC"/>
                </w:placeholder>
                <w:temporary/>
                <w:showingPlcHdr/>
                <w15:appearance w15:val="hidden"/>
              </w:sdtPr>
              <w:sdtContent>
                <w:r w:rsidR="006C5ECB">
                  <w:t>Facilities</w:t>
                </w:r>
              </w:sdtContent>
            </w:sdt>
          </w:p>
        </w:tc>
        <w:tc>
          <w:tcPr>
            <w:tcW w:w="1104" w:type="pct"/>
          </w:tcPr>
          <w:p w14:paraId="16B59CC3" w14:textId="77777777" w:rsidR="001273C1" w:rsidRDefault="001273C1">
            <w:pPr>
              <w:pStyle w:val="TableTextDecimal"/>
            </w:pPr>
          </w:p>
        </w:tc>
      </w:tr>
      <w:tr w:rsidR="00017EFD" w14:paraId="5FB9F73D" w14:textId="77777777" w:rsidTr="008C2860">
        <w:tc>
          <w:tcPr>
            <w:tcW w:w="3896" w:type="pct"/>
          </w:tcPr>
          <w:p w14:paraId="7E19AFDE" w14:textId="77777777" w:rsidR="00017EFD" w:rsidRDefault="00017EFD"/>
        </w:tc>
        <w:tc>
          <w:tcPr>
            <w:tcW w:w="1104" w:type="pct"/>
          </w:tcPr>
          <w:p w14:paraId="3A7CC5B8" w14:textId="77777777" w:rsidR="00017EFD" w:rsidRDefault="00017EFD">
            <w:pPr>
              <w:pStyle w:val="TableTextDecimal"/>
            </w:pPr>
          </w:p>
        </w:tc>
      </w:tr>
      <w:tr w:rsidR="001273C1" w14:paraId="3299F6A8" w14:textId="77777777" w:rsidTr="008C2860">
        <w:tc>
          <w:tcPr>
            <w:tcW w:w="3896" w:type="pct"/>
          </w:tcPr>
          <w:p w14:paraId="7C4EBF5D" w14:textId="77777777" w:rsidR="001273C1" w:rsidRDefault="00000000">
            <w:sdt>
              <w:sdtPr>
                <w:alias w:val="Enter Item 2 Description:"/>
                <w:tag w:val="Enter Item 2 Description:"/>
                <w:id w:val="489673329"/>
                <w:placeholder>
                  <w:docPart w:val="CD4283E3B232456DAB762172BF8A1E2A"/>
                </w:placeholder>
                <w:temporary/>
                <w:showingPlcHdr/>
                <w15:appearance w15:val="hidden"/>
              </w:sdtPr>
              <w:sdtContent>
                <w:r w:rsidR="006C5ECB">
                  <w:t>License Fees</w:t>
                </w:r>
              </w:sdtContent>
            </w:sdt>
          </w:p>
        </w:tc>
        <w:tc>
          <w:tcPr>
            <w:tcW w:w="1104" w:type="pct"/>
          </w:tcPr>
          <w:p w14:paraId="74105BAD" w14:textId="77777777" w:rsidR="001273C1" w:rsidRDefault="001273C1">
            <w:pPr>
              <w:pStyle w:val="TableTextDecimal"/>
            </w:pPr>
          </w:p>
        </w:tc>
      </w:tr>
      <w:tr w:rsidR="001273C1" w14:paraId="7BA02B24" w14:textId="77777777" w:rsidTr="008C2860">
        <w:tc>
          <w:tcPr>
            <w:tcW w:w="3896" w:type="pct"/>
          </w:tcPr>
          <w:p w14:paraId="579859C8" w14:textId="77777777" w:rsidR="001273C1" w:rsidRDefault="00000000">
            <w:sdt>
              <w:sdtPr>
                <w:alias w:val="Enter Item 3 Description:"/>
                <w:tag w:val="Enter Item 3 Description:"/>
                <w:id w:val="1654720398"/>
                <w:placeholder>
                  <w:docPart w:val="DD464F92D0164C3ABBCD792F6AAA8A82"/>
                </w:placeholder>
                <w:temporary/>
                <w:showingPlcHdr/>
                <w15:appearance w15:val="hidden"/>
              </w:sdtPr>
              <w:sdtContent>
                <w:r w:rsidR="006C5ECB">
                  <w:t>Equipment Rental</w:t>
                </w:r>
              </w:sdtContent>
            </w:sdt>
          </w:p>
        </w:tc>
        <w:tc>
          <w:tcPr>
            <w:tcW w:w="1104" w:type="pct"/>
          </w:tcPr>
          <w:p w14:paraId="0AB923D4" w14:textId="77777777" w:rsidR="001273C1" w:rsidRDefault="001273C1">
            <w:pPr>
              <w:pStyle w:val="TableTextDecimal"/>
            </w:pPr>
          </w:p>
        </w:tc>
      </w:tr>
      <w:tr w:rsidR="001273C1" w14:paraId="32F86D4D" w14:textId="77777777" w:rsidTr="008C2860">
        <w:tc>
          <w:tcPr>
            <w:tcW w:w="3896" w:type="pct"/>
          </w:tcPr>
          <w:p w14:paraId="4AA40DF2" w14:textId="77777777" w:rsidR="001273C1" w:rsidRDefault="00000000">
            <w:sdt>
              <w:sdtPr>
                <w:alias w:val="Enter Item 4 Description:"/>
                <w:tag w:val="Enter Item 4 Description:"/>
                <w:id w:val="-2053290565"/>
                <w:placeholder>
                  <w:docPart w:val="8F3BBABE65BE4681BF1F9A8C98482462"/>
                </w:placeholder>
                <w:temporary/>
                <w:showingPlcHdr/>
                <w15:appearance w15:val="hidden"/>
              </w:sdtPr>
              <w:sdtContent>
                <w:r w:rsidR="006C5ECB">
                  <w:t>Training</w:t>
                </w:r>
              </w:sdtContent>
            </w:sdt>
          </w:p>
        </w:tc>
        <w:tc>
          <w:tcPr>
            <w:tcW w:w="1104" w:type="pct"/>
          </w:tcPr>
          <w:p w14:paraId="12B7DF26" w14:textId="77777777" w:rsidR="001273C1" w:rsidRDefault="001273C1">
            <w:pPr>
              <w:pStyle w:val="TableTextDecimal"/>
            </w:pPr>
          </w:p>
        </w:tc>
      </w:tr>
      <w:tr w:rsidR="001273C1" w14:paraId="16D08298" w14:textId="77777777" w:rsidTr="008C2860">
        <w:tc>
          <w:tcPr>
            <w:tcW w:w="3896" w:type="pct"/>
          </w:tcPr>
          <w:p w14:paraId="7F85FB29" w14:textId="77777777" w:rsidR="001273C1" w:rsidRDefault="00000000">
            <w:sdt>
              <w:sdtPr>
                <w:alias w:val="Enter Item 5 Description:"/>
                <w:tag w:val="Enter Item 5 Description:"/>
                <w:id w:val="-912856903"/>
                <w:placeholder>
                  <w:docPart w:val="C892CC2AF63D4E99AC26381E4D5289AC"/>
                </w:placeholder>
                <w:temporary/>
                <w:showingPlcHdr/>
                <w15:appearance w15:val="hidden"/>
              </w:sdtPr>
              <w:sdtContent>
                <w:r w:rsidR="006C5ECB">
                  <w:t>Travel</w:t>
                </w:r>
              </w:sdtContent>
            </w:sdt>
          </w:p>
        </w:tc>
        <w:tc>
          <w:tcPr>
            <w:tcW w:w="1104" w:type="pct"/>
          </w:tcPr>
          <w:p w14:paraId="52014C14" w14:textId="77777777" w:rsidR="001273C1" w:rsidRDefault="001273C1">
            <w:pPr>
              <w:pStyle w:val="TableTextDecimal"/>
            </w:pPr>
          </w:p>
        </w:tc>
      </w:tr>
      <w:tr w:rsidR="001273C1" w14:paraId="3EA601A0" w14:textId="77777777" w:rsidTr="008C2860">
        <w:tc>
          <w:tcPr>
            <w:tcW w:w="3896" w:type="pct"/>
          </w:tcPr>
          <w:p w14:paraId="582EC733" w14:textId="77777777" w:rsidR="001273C1" w:rsidRDefault="00000000">
            <w:sdt>
              <w:sdtPr>
                <w:alias w:val="Enter Item 6 Description:"/>
                <w:tag w:val="Enter Item 6 Description:"/>
                <w:id w:val="-683752496"/>
                <w:placeholder>
                  <w:docPart w:val="3B2FD5714B714739AA84C510DEC978E5"/>
                </w:placeholder>
                <w:temporary/>
                <w:showingPlcHdr/>
                <w15:appearance w15:val="hidden"/>
              </w:sdtPr>
              <w:sdtContent>
                <w:r w:rsidR="006C5ECB">
                  <w:t>Marketing</w:t>
                </w:r>
              </w:sdtContent>
            </w:sdt>
          </w:p>
        </w:tc>
        <w:tc>
          <w:tcPr>
            <w:tcW w:w="1104" w:type="pct"/>
          </w:tcPr>
          <w:p w14:paraId="159CE265" w14:textId="77777777" w:rsidR="001273C1" w:rsidRDefault="001273C1">
            <w:pPr>
              <w:pStyle w:val="TableTextDecimal"/>
            </w:pPr>
          </w:p>
        </w:tc>
      </w:tr>
      <w:tr w:rsidR="001273C1" w14:paraId="2AF283B0" w14:textId="77777777" w:rsidTr="008C2860">
        <w:tc>
          <w:tcPr>
            <w:tcW w:w="3896" w:type="pct"/>
          </w:tcPr>
          <w:p w14:paraId="0199352A" w14:textId="77777777" w:rsidR="001273C1" w:rsidRDefault="00000000">
            <w:sdt>
              <w:sdtPr>
                <w:alias w:val="Enter Item 7 Description:"/>
                <w:tag w:val="Enter Item 7 Description:"/>
                <w:id w:val="-34046885"/>
                <w:placeholder>
                  <w:docPart w:val="838F7BA7064A47328577F6FFAF38F289"/>
                </w:placeholder>
                <w:temporary/>
                <w:showingPlcHdr/>
                <w15:appearance w15:val="hidden"/>
              </w:sdtPr>
              <w:sdtContent>
                <w:r w:rsidR="006C5ECB">
                  <w:t>Shipping/Handling</w:t>
                </w:r>
              </w:sdtContent>
            </w:sdt>
          </w:p>
        </w:tc>
        <w:tc>
          <w:tcPr>
            <w:tcW w:w="1104" w:type="pct"/>
          </w:tcPr>
          <w:p w14:paraId="6D993E28" w14:textId="77777777" w:rsidR="001273C1" w:rsidRDefault="001273C1">
            <w:pPr>
              <w:pStyle w:val="TableTextDecimal"/>
            </w:pPr>
          </w:p>
        </w:tc>
      </w:tr>
      <w:tr w:rsidR="001273C1" w14:paraId="72066D7C" w14:textId="77777777" w:rsidTr="008C2860">
        <w:tc>
          <w:tcPr>
            <w:tcW w:w="3896" w:type="pct"/>
          </w:tcPr>
          <w:p w14:paraId="34B2BF65" w14:textId="77777777" w:rsidR="001273C1" w:rsidRDefault="00000000">
            <w:sdt>
              <w:sdtPr>
                <w:alias w:val="Total Services:"/>
                <w:tag w:val="Total Services:"/>
                <w:id w:val="-1589920924"/>
                <w:placeholder>
                  <w:docPart w:val="C31A6A5FD7364722AFDB7530A2BF0E7C"/>
                </w:placeholder>
                <w:temporary/>
                <w:showingPlcHdr/>
                <w15:appearance w15:val="hidden"/>
              </w:sdtPr>
              <w:sdtContent>
                <w:r w:rsidR="006C5ECB">
                  <w:t>Total Services</w:t>
                </w:r>
              </w:sdtContent>
            </w:sdt>
            <w:r w:rsidR="006C5ECB">
              <w:t xml:space="preserve"> </w:t>
            </w:r>
            <w:sdt>
              <w:sdtPr>
                <w:rPr>
                  <w:b/>
                  <w:bCs/>
                </w:rPr>
                <w:alias w:val="Category #2:"/>
                <w:tag w:val="Category #2:"/>
                <w:id w:val="2025974775"/>
                <w:placeholder>
                  <w:docPart w:val="699158F18BF64FC7B03068D277A030A7"/>
                </w:placeholder>
                <w:showingPlcHdr/>
                <w:dataBinding w:prefixMappings="xmlns:ns0='http://purl.org/dc/elements/1.1/' xmlns:ns1='http://schemas.openxmlformats.org/package/2006/metadata/core-properties' " w:xpath="/ns1:coreProperties[1]/ns1:category[1]" w:storeItemID="{6C3C8BC8-F283-45AE-878A-BAB7291924A1}"/>
                <w15:appearance w15:val="hidden"/>
                <w:text/>
              </w:sdtPr>
              <w:sdtContent>
                <w:r w:rsidR="00AF452C" w:rsidRPr="00117948">
                  <w:rPr>
                    <w:rStyle w:val="Strong"/>
                  </w:rPr>
                  <w:t>Category #2</w:t>
                </w:r>
              </w:sdtContent>
            </w:sdt>
            <w:r w:rsidR="00C16778">
              <w:t xml:space="preserve"> </w:t>
            </w:r>
            <w:sdt>
              <w:sdtPr>
                <w:alias w:val="Costs:"/>
                <w:tag w:val="Costs:"/>
                <w:id w:val="77326654"/>
                <w:placeholder>
                  <w:docPart w:val="0E0EFE334A414E06829301555F40A3E2"/>
                </w:placeholder>
                <w:temporary/>
                <w:showingPlcHdr/>
                <w15:appearance w15:val="hidden"/>
              </w:sdtPr>
              <w:sdtContent>
                <w:r w:rsidR="006C5ECB">
                  <w:t>Costs</w:t>
                </w:r>
              </w:sdtContent>
            </w:sdt>
          </w:p>
        </w:tc>
        <w:tc>
          <w:tcPr>
            <w:tcW w:w="1104" w:type="pct"/>
          </w:tcPr>
          <w:p w14:paraId="486551F8" w14:textId="77777777" w:rsidR="001273C1" w:rsidRPr="008C2860" w:rsidRDefault="00000000" w:rsidP="008C2860">
            <w:pPr>
              <w:pStyle w:val="TableTextDecimal"/>
            </w:pPr>
            <w:sdt>
              <w:sdtPr>
                <w:id w:val="1073626906"/>
                <w:placeholder>
                  <w:docPart w:val="93912B6894014578A84EB0295ED6184B"/>
                </w:placeholder>
                <w:showingPlcHdr/>
                <w15:appearance w15:val="hidden"/>
              </w:sdtPr>
              <w:sdtContent>
                <w:r w:rsidR="008C2860" w:rsidRPr="008C2860">
                  <w:t>$6,000</w:t>
                </w:r>
              </w:sdtContent>
            </w:sdt>
            <w:r w:rsidR="008C2860" w:rsidRPr="008C2860">
              <w:t xml:space="preserve"> </w:t>
            </w:r>
          </w:p>
        </w:tc>
      </w:tr>
      <w:tr w:rsidR="001273C1" w14:paraId="49CEBF04" w14:textId="77777777" w:rsidTr="008C2860">
        <w:tc>
          <w:tcPr>
            <w:tcW w:w="3896" w:type="pct"/>
          </w:tcPr>
          <w:p w14:paraId="7BA31871" w14:textId="77777777" w:rsidR="001273C1" w:rsidRDefault="00000000">
            <w:pPr>
              <w:rPr>
                <w:b/>
                <w:bCs/>
              </w:rPr>
            </w:pPr>
            <w:sdt>
              <w:sdtPr>
                <w:rPr>
                  <w:b/>
                  <w:bCs/>
                </w:rPr>
                <w:alias w:val="Services Cost:"/>
                <w:tag w:val="Services Cost:"/>
                <w:id w:val="-141435801"/>
                <w:placeholder>
                  <w:docPart w:val="44170DF03FD7425C9804A365D0B27D60"/>
                </w:placeholder>
                <w:temporary/>
                <w:showingPlcHdr/>
                <w15:appearance w15:val="hidden"/>
              </w:sdtPr>
              <w:sdtContent>
                <w:r w:rsidR="006C5ECB">
                  <w:rPr>
                    <w:b/>
                    <w:bCs/>
                  </w:rPr>
                  <w:t>Services Cost</w:t>
                </w:r>
              </w:sdtContent>
            </w:sdt>
            <w:r w:rsidR="006C5ECB">
              <w:rPr>
                <w:b/>
                <w:bCs/>
              </w:rPr>
              <w:t xml:space="preserve"> </w:t>
            </w:r>
            <w:sdt>
              <w:sdtPr>
                <w:rPr>
                  <w:b/>
                  <w:bCs/>
                </w:rPr>
                <w:alias w:val="Enter Category #3:"/>
                <w:tag w:val="Enter Category #3:"/>
                <w:id w:val="1101453827"/>
                <w:placeholder>
                  <w:docPart w:val="A29DB294F5DA4B7DB5C9EDE5627B831F"/>
                </w:placeholder>
                <w:showingPlcHdr/>
                <w:dataBinding w:prefixMappings="xmlns:ns0='http://purl.org/dc/elements/1.1/' xmlns:ns1='http://schemas.openxmlformats.org/package/2006/metadata/core-properties' " w:xpath="/ns1:coreProperties[1]/ns0:description[1]" w:storeItemID="{6C3C8BC8-F283-45AE-878A-BAB7291924A1}"/>
                <w15:appearance w15:val="hidden"/>
                <w:text/>
              </w:sdtPr>
              <w:sdtContent>
                <w:r w:rsidR="00AF452C">
                  <w:rPr>
                    <w:b/>
                    <w:bCs/>
                  </w:rPr>
                  <w:t>Category #3</w:t>
                </w:r>
              </w:sdtContent>
            </w:sdt>
          </w:p>
        </w:tc>
        <w:tc>
          <w:tcPr>
            <w:tcW w:w="1104" w:type="pct"/>
          </w:tcPr>
          <w:p w14:paraId="3AEDA48E" w14:textId="77777777" w:rsidR="001273C1" w:rsidRPr="008C2860" w:rsidRDefault="00000000" w:rsidP="008C2860">
            <w:pPr>
              <w:pStyle w:val="TableTextDecimal"/>
              <w:rPr>
                <w:rStyle w:val="Strong"/>
              </w:rPr>
            </w:pPr>
            <w:sdt>
              <w:sdtPr>
                <w:rPr>
                  <w:b/>
                  <w:bCs/>
                </w:rPr>
                <w:id w:val="-1429349041"/>
                <w:placeholder>
                  <w:docPart w:val="119EAB1A782C415784665DEF7E3903EE"/>
                </w:placeholder>
                <w:showingPlcHdr/>
                <w15:appearance w15:val="hidden"/>
              </w:sdtPr>
              <w:sdtEndPr>
                <w:rPr>
                  <w:b w:val="0"/>
                  <w:bCs w:val="0"/>
                </w:rPr>
              </w:sdtEndPr>
              <w:sdtContent>
                <w:r w:rsidR="008C2860" w:rsidRPr="008C2860">
                  <w:rPr>
                    <w:rStyle w:val="Strong"/>
                  </w:rPr>
                  <w:t>$500</w:t>
                </w:r>
              </w:sdtContent>
            </w:sdt>
            <w:r w:rsidR="008C2860" w:rsidRPr="008C2860">
              <w:t xml:space="preserve"> </w:t>
            </w:r>
          </w:p>
        </w:tc>
      </w:tr>
      <w:tr w:rsidR="001273C1" w14:paraId="0FF308B0" w14:textId="77777777" w:rsidTr="008C2860">
        <w:tc>
          <w:tcPr>
            <w:tcW w:w="3896" w:type="pct"/>
          </w:tcPr>
          <w:p w14:paraId="1B82D7B8" w14:textId="77777777" w:rsidR="001273C1" w:rsidRDefault="001273C1"/>
        </w:tc>
        <w:tc>
          <w:tcPr>
            <w:tcW w:w="1104" w:type="pct"/>
          </w:tcPr>
          <w:p w14:paraId="059A6A77" w14:textId="77777777" w:rsidR="001273C1" w:rsidRPr="008C2860" w:rsidRDefault="001273C1" w:rsidP="008C2860">
            <w:pPr>
              <w:pStyle w:val="TableTextDecimal"/>
            </w:pPr>
          </w:p>
        </w:tc>
      </w:tr>
      <w:tr w:rsidR="001273C1" w14:paraId="7C6C63CF" w14:textId="77777777" w:rsidTr="008C2860">
        <w:tc>
          <w:tcPr>
            <w:tcW w:w="3896" w:type="pct"/>
          </w:tcPr>
          <w:p w14:paraId="79A0F6EA" w14:textId="77777777" w:rsidR="001273C1" w:rsidRDefault="00000000">
            <w:sdt>
              <w:sdtPr>
                <w:alias w:val="Total Services:"/>
                <w:tag w:val="Total Services:"/>
                <w:id w:val="-212742762"/>
                <w:placeholder>
                  <w:docPart w:val="AC9A40394ED34B2CA0DFC479612897C0"/>
                </w:placeholder>
                <w:temporary/>
                <w:showingPlcHdr/>
                <w15:appearance w15:val="hidden"/>
              </w:sdtPr>
              <w:sdtContent>
                <w:r w:rsidR="006C5ECB">
                  <w:t>Total Services</w:t>
                </w:r>
              </w:sdtContent>
            </w:sdt>
            <w:r w:rsidR="006C5ECB">
              <w:t xml:space="preserve"> </w:t>
            </w:r>
            <w:sdt>
              <w:sdtPr>
                <w:rPr>
                  <w:b/>
                  <w:bCs/>
                </w:rPr>
                <w:alias w:val="Category #3:"/>
                <w:tag w:val="Category #3:"/>
                <w:id w:val="1562982792"/>
                <w:placeholder>
                  <w:docPart w:val="3306061FF3B64B5B8EDF2CBBD751318F"/>
                </w:placeholder>
                <w:showingPlcHdr/>
                <w:dataBinding w:prefixMappings="xmlns:ns0='http://purl.org/dc/elements/1.1/' xmlns:ns1='http://schemas.openxmlformats.org/package/2006/metadata/core-properties' " w:xpath="/ns1:coreProperties[1]/ns0:description[1]" w:storeItemID="{6C3C8BC8-F283-45AE-878A-BAB7291924A1}"/>
                <w15:appearance w15:val="hidden"/>
                <w:text/>
              </w:sdtPr>
              <w:sdtContent>
                <w:r w:rsidR="00AF452C" w:rsidRPr="00117948">
                  <w:rPr>
                    <w:rStyle w:val="Strong"/>
                  </w:rPr>
                  <w:t>Category #3</w:t>
                </w:r>
              </w:sdtContent>
            </w:sdt>
            <w:r w:rsidR="00C16778">
              <w:t xml:space="preserve"> </w:t>
            </w:r>
            <w:sdt>
              <w:sdtPr>
                <w:alias w:val="Costs:"/>
                <w:tag w:val="Costs:"/>
                <w:id w:val="-876848506"/>
                <w:placeholder>
                  <w:docPart w:val="B851010FB26E45EABFA0783A31218EEB"/>
                </w:placeholder>
                <w:temporary/>
                <w:showingPlcHdr/>
                <w15:appearance w15:val="hidden"/>
              </w:sdtPr>
              <w:sdtContent>
                <w:r w:rsidR="006C5ECB">
                  <w:t>Costs</w:t>
                </w:r>
              </w:sdtContent>
            </w:sdt>
          </w:p>
        </w:tc>
        <w:tc>
          <w:tcPr>
            <w:tcW w:w="1104" w:type="pct"/>
          </w:tcPr>
          <w:p w14:paraId="2F2D6AF1" w14:textId="77777777" w:rsidR="001273C1" w:rsidRPr="008C2860" w:rsidRDefault="00000000" w:rsidP="008C2860">
            <w:pPr>
              <w:pStyle w:val="TableTextDecimal"/>
            </w:pPr>
            <w:sdt>
              <w:sdtPr>
                <w:id w:val="-30112057"/>
                <w:placeholder>
                  <w:docPart w:val="112B96343DC84FD59B06D5A0E1AF5585"/>
                </w:placeholder>
                <w:showingPlcHdr/>
                <w15:appearance w15:val="hidden"/>
              </w:sdtPr>
              <w:sdtContent>
                <w:r w:rsidR="008C2860" w:rsidRPr="008C2860">
                  <w:t>$500</w:t>
                </w:r>
              </w:sdtContent>
            </w:sdt>
            <w:r w:rsidR="008C2860" w:rsidRPr="008C2860">
              <w:t xml:space="preserve"> </w:t>
            </w:r>
          </w:p>
        </w:tc>
      </w:tr>
      <w:tr w:rsidR="001273C1" w:rsidRPr="008C2860" w14:paraId="0AB93FE7" w14:textId="77777777" w:rsidTr="008C2860">
        <w:tc>
          <w:tcPr>
            <w:tcW w:w="3896" w:type="pct"/>
            <w:shd w:val="clear" w:color="auto" w:fill="auto"/>
          </w:tcPr>
          <w:p w14:paraId="653DE83E" w14:textId="77777777" w:rsidR="001273C1" w:rsidRPr="008C2860" w:rsidRDefault="00000000">
            <w:pPr>
              <w:rPr>
                <w:rStyle w:val="Strong"/>
              </w:rPr>
            </w:pPr>
            <w:sdt>
              <w:sdtPr>
                <w:rPr>
                  <w:rStyle w:val="Strong"/>
                </w:rPr>
                <w:alias w:val="Total:"/>
                <w:tag w:val="Total:"/>
                <w:id w:val="10892442"/>
                <w:placeholder>
                  <w:docPart w:val="31E4B5507B874C49AB4F3778770B4ACB"/>
                </w:placeholder>
                <w:temporary/>
                <w:showingPlcHdr/>
                <w15:appearance w15:val="hidden"/>
              </w:sdtPr>
              <w:sdtContent>
                <w:r w:rsidR="006C5ECB" w:rsidRPr="008C2860">
                  <w:rPr>
                    <w:rStyle w:val="Strong"/>
                  </w:rPr>
                  <w:t>Total</w:t>
                </w:r>
              </w:sdtContent>
            </w:sdt>
          </w:p>
        </w:tc>
        <w:tc>
          <w:tcPr>
            <w:tcW w:w="1104" w:type="pct"/>
            <w:shd w:val="clear" w:color="auto" w:fill="auto"/>
          </w:tcPr>
          <w:p w14:paraId="13039008" w14:textId="77777777" w:rsidR="001273C1" w:rsidRPr="008C2860" w:rsidRDefault="00000000" w:rsidP="008C2860">
            <w:pPr>
              <w:pStyle w:val="TableTextDecimal"/>
              <w:rPr>
                <w:rStyle w:val="Strong"/>
              </w:rPr>
            </w:pPr>
            <w:sdt>
              <w:sdtPr>
                <w:rPr>
                  <w:rStyle w:val="Strong"/>
                </w:rPr>
                <w:id w:val="-156308500"/>
                <w:placeholder>
                  <w:docPart w:val="6E326F67E2A542A1A80A9F04ABBB968E"/>
                </w:placeholder>
                <w:showingPlcHdr/>
                <w15:appearance w15:val="hidden"/>
              </w:sdtPr>
              <w:sdtContent>
                <w:r w:rsidR="008C2860" w:rsidRPr="008C2860">
                  <w:rPr>
                    <w:rStyle w:val="Strong"/>
                  </w:rPr>
                  <w:t>$19,000</w:t>
                </w:r>
              </w:sdtContent>
            </w:sdt>
            <w:r w:rsidR="008C2860" w:rsidRPr="008C2860">
              <w:rPr>
                <w:rStyle w:val="Strong"/>
              </w:rPr>
              <w:t xml:space="preserve"> </w:t>
            </w:r>
          </w:p>
        </w:tc>
      </w:tr>
    </w:tbl>
    <w:p w14:paraId="7FD52ED8" w14:textId="77777777" w:rsidR="001273C1" w:rsidRDefault="00000000">
      <w:pPr>
        <w:spacing w:before="180"/>
      </w:pPr>
      <w:sdt>
        <w:sdtPr>
          <w:alias w:val="Sample:"/>
          <w:tag w:val="Sample:"/>
          <w:id w:val="1490666333"/>
          <w:placeholder>
            <w:docPart w:val="5B781E9F3E50432981972F13EB6EEAE1"/>
          </w:placeholder>
          <w:temporary/>
          <w:showingPlcHdr/>
          <w15:appearance w15:val="hidden"/>
        </w:sdtPr>
        <w:sdtContent>
          <w:r w:rsidR="006C5ECB">
            <w:t>Sample</w:t>
          </w:r>
        </w:sdtContent>
      </w:sdt>
      <w:r w:rsidR="00C16778">
        <w:t xml:space="preserve"> </w:t>
      </w:r>
      <w:sdt>
        <w:sdtPr>
          <w:alias w:val="Disclaimer:"/>
          <w:tag w:val="Disclaimer:"/>
          <w:id w:val="1284998087"/>
          <w:placeholder>
            <w:docPart w:val="67F7773AA31441F78F9E017EA3FA9127"/>
          </w:placeholder>
          <w:temporary/>
          <w:showingPlcHdr/>
          <w15:appearance w15:val="hidden"/>
        </w:sdtPr>
        <w:sdtContent>
          <w:r w:rsidR="00AF452C" w:rsidRPr="00AF452C">
            <w:t>Disclaimer:</w:t>
          </w:r>
        </w:sdtContent>
      </w:sdt>
      <w:r w:rsidR="00AF452C">
        <w:t xml:space="preserve"> </w:t>
      </w:r>
      <w:sdt>
        <w:sdtPr>
          <w:alias w:val="Enter Disclaimer:"/>
          <w:tag w:val="Enter Disclaimer:"/>
          <w:id w:val="2000220824"/>
          <w:placeholder>
            <w:docPart w:val="E3D2BFF5DC364070B596D14F2DA2E594"/>
          </w:placeholder>
          <w:temporary/>
          <w:showingPlcHdr/>
          <w15:appearance w15:val="hidden"/>
        </w:sdtPr>
        <w:sdtContent>
          <w:r w:rsidR="006C5ECB">
            <w:t>Disclaimer: The prices listed in the preceding table are an estimate for the services discussed. This summary is not a warranty of final price.</w:t>
          </w:r>
        </w:sdtContent>
      </w:sdt>
      <w:r w:rsidR="00C16778">
        <w:t xml:space="preserve"> </w:t>
      </w:r>
      <w:sdt>
        <w:sdtPr>
          <w:alias w:val="Enter Disclaimer:"/>
          <w:tag w:val="Enter Disclaimer:"/>
          <w:id w:val="445594837"/>
          <w:placeholder>
            <w:docPart w:val="D8B39FBB363E4B03B2148B61CF742DAE"/>
          </w:placeholder>
          <w:temporary/>
          <w:showingPlcHdr/>
          <w15:appearance w15:val="hidden"/>
        </w:sdtPr>
        <w:sdtContent>
          <w:r w:rsidR="006C5ECB">
            <w:t>Estimates are subject to change if project specifications are changed or costs for outsourced services change before a contract is executed.</w:t>
          </w:r>
        </w:sdtContent>
      </w:sdt>
    </w:p>
    <w:p w14:paraId="307321EF" w14:textId="77777777" w:rsidR="00017EFD" w:rsidRDefault="00017EFD">
      <w:pPr>
        <w:spacing w:before="180"/>
      </w:pPr>
    </w:p>
    <w:p w14:paraId="4BE9A544" w14:textId="77777777" w:rsidR="008C2860" w:rsidRDefault="008C2860">
      <w:r>
        <w:br w:type="page"/>
      </w:r>
    </w:p>
    <w:p w14:paraId="5D75FA91" w14:textId="77777777" w:rsidR="001273C1" w:rsidRDefault="00000000" w:rsidP="005140CB">
      <w:pPr>
        <w:pStyle w:val="Heading1"/>
      </w:pPr>
      <w:sdt>
        <w:sdtPr>
          <w:alias w:val="Qualification:"/>
          <w:tag w:val="Qualification:"/>
          <w:id w:val="-792128607"/>
          <w:placeholder>
            <w:docPart w:val="CD88DD768890471FBAC75A5D4F5EB414"/>
          </w:placeholder>
          <w:temporary/>
          <w:showingPlcHdr/>
          <w15:appearance w15:val="hidden"/>
        </w:sdtPr>
        <w:sdtContent>
          <w:r w:rsidR="006C5ECB">
            <w:t>Qualifications</w:t>
          </w:r>
        </w:sdtContent>
      </w:sdt>
    </w:p>
    <w:p w14:paraId="121A76DA" w14:textId="77777777" w:rsidR="001273C1" w:rsidRDefault="00000000" w:rsidP="000E697B">
      <w:sdt>
        <w:sdtPr>
          <w:id w:val="-605965592"/>
          <w:placeholder>
            <w:docPart w:val="0C10CBEB463C44888D637839E3213E30"/>
          </w:placeholder>
          <w:showingPlcHdr/>
          <w15:appearance w15:val="hidden"/>
        </w:sdtPr>
        <w:sdtContent>
          <w:r w:rsidR="005140CB" w:rsidRPr="005140CB">
            <w:t>OLSON HARRIS LTD.</w:t>
          </w:r>
        </w:sdtContent>
      </w:sdt>
      <w:r w:rsidR="00C16778">
        <w:t xml:space="preserve"> </w:t>
      </w:r>
      <w:sdt>
        <w:sdtPr>
          <w:alias w:val="Enter description:"/>
          <w:tag w:val="Enter description:"/>
          <w:id w:val="-519473271"/>
          <w:placeholder>
            <w:docPart w:val="56653EBE878543EAB9ADF39FCF468FDD"/>
          </w:placeholder>
          <w:temporary/>
          <w:showingPlcHdr/>
          <w15:appearance w15:val="hidden"/>
        </w:sdtPr>
        <w:sdtContent>
          <w:r w:rsidR="006C5ECB">
            <w:t>is continually proven to be an industry leader for</w:t>
          </w:r>
        </w:sdtContent>
      </w:sdt>
      <w:r w:rsidR="006C5ECB">
        <w:t xml:space="preserve"> </w:t>
      </w:r>
      <w:sdt>
        <w:sdtPr>
          <w:alias w:val="Enter description:"/>
          <w:tag w:val="Enter description:"/>
          <w:id w:val="1353385935"/>
          <w:placeholder>
            <w:docPart w:val="4025CB0E559B4D3FA29CB5F740C9FF8C"/>
          </w:placeholder>
          <w:temporary/>
          <w:showingPlcHdr/>
          <w15:appearance w15:val="hidden"/>
        </w:sdtPr>
        <w:sdtContent>
          <w:r w:rsidR="006C5ECB">
            <w:t>high quality/guaranteed</w:t>
          </w:r>
        </w:sdtContent>
      </w:sdt>
      <w:r w:rsidR="00C16778">
        <w:t xml:space="preserve"> </w:t>
      </w:r>
      <w:sdt>
        <w:sdtPr>
          <w:alias w:val="Enter description:"/>
          <w:tag w:val="Enter description:"/>
          <w:id w:val="-1191901425"/>
          <w:placeholder>
            <w:docPart w:val="7153253DED3941E5A722C453B9F7B9AE"/>
          </w:placeholder>
          <w:temporary/>
          <w:showingPlcHdr/>
          <w15:appearance w15:val="hidden"/>
        </w:sdtPr>
        <w:sdtContent>
          <w:r w:rsidR="006C5ECB">
            <w:t>product/service</w:t>
          </w:r>
        </w:sdtContent>
      </w:sdt>
      <w:r w:rsidR="00C16778">
        <w:t xml:space="preserve"> </w:t>
      </w:r>
      <w:sdt>
        <w:sdtPr>
          <w:alias w:val="Enter description:"/>
          <w:tag w:val="Enter description:"/>
          <w:id w:val="-1822722989"/>
          <w:placeholder>
            <w:docPart w:val="D81DA39E8FFB4EEFB78D8CF231CFBA99"/>
          </w:placeholder>
          <w:temporary/>
          <w:showingPlcHdr/>
          <w15:appearance w15:val="hidden"/>
        </w:sdtPr>
        <w:sdtContent>
          <w:r w:rsidR="006C5ECB">
            <w:t>in the following ways:</w:t>
          </w:r>
        </w:sdtContent>
      </w:sdt>
    </w:p>
    <w:tbl>
      <w:tblPr>
        <w:tblStyle w:val="TipTable"/>
        <w:tblW w:w="5000" w:type="pct"/>
        <w:tblLook w:val="04A0" w:firstRow="1" w:lastRow="0" w:firstColumn="1" w:lastColumn="0" w:noHBand="0" w:noVBand="1"/>
        <w:tblDescription w:val="Layout table"/>
      </w:tblPr>
      <w:tblGrid>
        <w:gridCol w:w="577"/>
        <w:gridCol w:w="8783"/>
      </w:tblGrid>
      <w:tr w:rsidR="006C5ECB" w14:paraId="4E90A861" w14:textId="77777777" w:rsidTr="007C13B2">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1C4E4B6F" w14:textId="77777777" w:rsidR="006C5ECB" w:rsidRDefault="007C13B2" w:rsidP="00D54CA5">
            <w:r>
              <w:rPr>
                <w:noProof/>
                <w:lang w:eastAsia="en-US"/>
              </w:rPr>
              <w:drawing>
                <wp:inline distT="0" distB="0" distL="0" distR="0" wp14:anchorId="34B19972" wp14:editId="1C58756B">
                  <wp:extent cx="285316" cy="285316"/>
                  <wp:effectExtent l="0" t="0" r="0" b="0"/>
                  <wp:docPr id="66" name="Graphic 66" descr="Raised ha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c 36" descr="Raised hand with solid fill"/>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91722" cy="291722"/>
                          </a:xfrm>
                          <a:prstGeom prst="rect">
                            <a:avLst/>
                          </a:prstGeom>
                        </pic:spPr>
                      </pic:pic>
                    </a:graphicData>
                  </a:graphic>
                </wp:inline>
              </w:drawing>
            </w:r>
          </w:p>
        </w:tc>
        <w:tc>
          <w:tcPr>
            <w:tcW w:w="4692" w:type="pct"/>
            <w:shd w:val="clear" w:color="auto" w:fill="auto"/>
          </w:tcPr>
          <w:p w14:paraId="02B0AAAF" w14:textId="77777777" w:rsidR="006C5ECB" w:rsidRDefault="00000000"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250003715"/>
                <w:placeholder>
                  <w:docPart w:val="36328EEFDF4F4C6EACA92DADF9A23030"/>
                </w:placeholder>
                <w:temporary/>
                <w:showingPlcHdr/>
                <w15:appearance w15:val="hidden"/>
              </w:sdtPr>
              <w:sdtContent>
                <w:r w:rsidR="00AF452C">
                  <w:t>Describe what sets your company apart from your competition (your unique selling proposition).</w:t>
                </w:r>
              </w:sdtContent>
            </w:sdt>
          </w:p>
        </w:tc>
      </w:tr>
    </w:tbl>
    <w:p w14:paraId="1E9882E9" w14:textId="77777777" w:rsidR="006C5ECB" w:rsidRDefault="006C5ECB">
      <w:pPr>
        <w:pStyle w:val="NoSpacing"/>
      </w:pPr>
    </w:p>
    <w:p w14:paraId="5BE2DDD0" w14:textId="77777777" w:rsidR="001E2472" w:rsidRPr="008C2860" w:rsidRDefault="00000000" w:rsidP="008C2860">
      <w:pPr>
        <w:pStyle w:val="ListBullet"/>
      </w:pPr>
      <w:sdt>
        <w:sdtPr>
          <w:id w:val="934412325"/>
          <w:placeholder>
            <w:docPart w:val="A1B6823BEDAE4E86B3B647D96DDB8448"/>
          </w:placeholder>
          <w:showingPlcHdr/>
          <w15:appearance w15:val="hidden"/>
        </w:sdtPr>
        <w:sdtContent>
          <w:r w:rsidR="008C2860" w:rsidRPr="008C2860">
            <w:t>Vision</w:t>
          </w:r>
        </w:sdtContent>
      </w:sdt>
      <w:r w:rsidR="008C2860" w:rsidRPr="008C2860">
        <w:t xml:space="preserve"> </w:t>
      </w:r>
    </w:p>
    <w:p w14:paraId="2964651B" w14:textId="77777777" w:rsidR="001E2472" w:rsidRPr="008C2860" w:rsidRDefault="00000000" w:rsidP="008C2860">
      <w:pPr>
        <w:pStyle w:val="ListBullet"/>
      </w:pPr>
      <w:sdt>
        <w:sdtPr>
          <w:id w:val="-203250605"/>
          <w:placeholder>
            <w:docPart w:val="0A0DDA1ABE6B45CCA9FD56C4D60DD232"/>
          </w:placeholder>
          <w:showingPlcHdr/>
          <w15:appearance w15:val="hidden"/>
        </w:sdtPr>
        <w:sdtContent>
          <w:r w:rsidR="008C2860" w:rsidRPr="008C2860">
            <w:t>Inspiration</w:t>
          </w:r>
        </w:sdtContent>
      </w:sdt>
      <w:r w:rsidR="008C2860" w:rsidRPr="008C2860">
        <w:t xml:space="preserve"> </w:t>
      </w:r>
    </w:p>
    <w:p w14:paraId="0B878FE8" w14:textId="77777777" w:rsidR="001E2472" w:rsidRDefault="00000000" w:rsidP="008C2860">
      <w:pPr>
        <w:pStyle w:val="ListBullet"/>
      </w:pPr>
      <w:sdt>
        <w:sdtPr>
          <w:id w:val="-317420226"/>
          <w:placeholder>
            <w:docPart w:val="8676951E3AE740F8AC0541F885720928"/>
          </w:placeholder>
          <w:showingPlcHdr/>
          <w15:appearance w15:val="hidden"/>
        </w:sdtPr>
        <w:sdtContent>
          <w:r w:rsidR="008C2860" w:rsidRPr="008C2860">
            <w:t>Flexibility</w:t>
          </w:r>
        </w:sdtContent>
      </w:sdt>
      <w:r w:rsidR="008C2860" w:rsidRPr="008C2860">
        <w:t xml:space="preserve"> </w:t>
      </w:r>
    </w:p>
    <w:p w14:paraId="6AA87B9D" w14:textId="77777777" w:rsidR="008C2860" w:rsidRPr="008C2860" w:rsidRDefault="008C2860" w:rsidP="008C2860"/>
    <w:tbl>
      <w:tblPr>
        <w:tblStyle w:val="TipTable"/>
        <w:tblW w:w="5000" w:type="pct"/>
        <w:tblLook w:val="04A0" w:firstRow="1" w:lastRow="0" w:firstColumn="1" w:lastColumn="0" w:noHBand="0" w:noVBand="1"/>
        <w:tblDescription w:val="Layout table"/>
      </w:tblPr>
      <w:tblGrid>
        <w:gridCol w:w="577"/>
        <w:gridCol w:w="8783"/>
      </w:tblGrid>
      <w:tr w:rsidR="006C5ECB" w14:paraId="3D6A108E" w14:textId="77777777" w:rsidTr="007C13B2">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5C9B290C" w14:textId="77777777" w:rsidR="006C5ECB" w:rsidRDefault="0028543A" w:rsidP="00D54CA5">
            <w:r>
              <w:rPr>
                <w:noProof/>
                <w:lang w:eastAsia="en-US"/>
              </w:rPr>
              <w:drawing>
                <wp:inline distT="0" distB="0" distL="0" distR="0" wp14:anchorId="089D5CE5" wp14:editId="18017A8F">
                  <wp:extent cx="285316" cy="285316"/>
                  <wp:effectExtent l="0" t="0" r="0" b="0"/>
                  <wp:docPr id="71" name="Graphic 71" descr="Raised ha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c 36" descr="Raised hand with solid fill"/>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85316" cy="285316"/>
                          </a:xfrm>
                          <a:prstGeom prst="rect">
                            <a:avLst/>
                          </a:prstGeom>
                        </pic:spPr>
                      </pic:pic>
                    </a:graphicData>
                  </a:graphic>
                </wp:inline>
              </w:drawing>
            </w:r>
          </w:p>
        </w:tc>
        <w:tc>
          <w:tcPr>
            <w:tcW w:w="4692" w:type="pct"/>
            <w:shd w:val="clear" w:color="auto" w:fill="auto"/>
          </w:tcPr>
          <w:p w14:paraId="4782AA98" w14:textId="77777777" w:rsidR="006C5ECB" w:rsidRDefault="00000000"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899288336"/>
                <w:placeholder>
                  <w:docPart w:val="2AB4E34360CF44CBB54FED69F054BCD4"/>
                </w:placeholder>
                <w:temporary/>
                <w:showingPlcHdr/>
                <w15:appearance w15:val="hidden"/>
              </w:sdtPr>
              <w:sdtContent>
                <w:r w:rsidR="006C5ECB">
                  <w:t>Describe the strengths of your company, focusing on specializations that are most relevant for this project. As appropriate, include additional strengths of your unique selling proposition that provide benefits the customer may not have articulated.</w:t>
                </w:r>
              </w:sdtContent>
            </w:sdt>
          </w:p>
          <w:p w14:paraId="7AD75F02" w14:textId="77777777" w:rsidR="006C5ECB" w:rsidRDefault="00000000"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563012070"/>
                <w:placeholder>
                  <w:docPart w:val="99109633C4B74193A444A9FC919EEE29"/>
                </w:placeholder>
                <w:temporary/>
                <w:showingPlcHdr/>
                <w15:appearance w15:val="hidden"/>
              </w:sdtPr>
              <w:sdtContent>
                <w:r w:rsidR="006C5ECB">
                  <w:t>Identify qualifications that support your ability to address specific client needs for the project.</w:t>
                </w:r>
              </w:sdtContent>
            </w:sdt>
          </w:p>
          <w:p w14:paraId="3364CF1B" w14:textId="77777777" w:rsidR="006C5ECB" w:rsidRDefault="00000000"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443450739"/>
                <w:placeholder>
                  <w:docPart w:val="3522D5510CFC4778BF29E15BD15352C5"/>
                </w:placeholder>
                <w:temporary/>
                <w:showingPlcHdr/>
                <w15:appearance w15:val="hidden"/>
              </w:sdtPr>
              <w:sdtContent>
                <w:r w:rsidR="006C5ECB">
                  <w:t>Provide information that shows how you can meet the required schedule, such as staffing/subcontractors and percentage of time devoted to the project.</w:t>
                </w:r>
              </w:sdtContent>
            </w:sdt>
          </w:p>
        </w:tc>
      </w:tr>
    </w:tbl>
    <w:p w14:paraId="2909F7F2" w14:textId="77777777" w:rsidR="006C5ECB" w:rsidRDefault="006C5ECB"/>
    <w:p w14:paraId="7E79C904" w14:textId="77777777" w:rsidR="001273C1" w:rsidRDefault="00000000" w:rsidP="005140CB">
      <w:pPr>
        <w:pStyle w:val="Heading1"/>
      </w:pPr>
      <w:sdt>
        <w:sdtPr>
          <w:alias w:val="Conclusion:"/>
          <w:tag w:val="Conclusion:"/>
          <w:id w:val="-448547010"/>
          <w:placeholder>
            <w:docPart w:val="97A1AF2AFE49478F8B780F422FE30CB7"/>
          </w:placeholder>
          <w:temporary/>
          <w:showingPlcHdr/>
          <w15:appearance w15:val="hidden"/>
        </w:sdtPr>
        <w:sdtContent>
          <w:r w:rsidR="006C5ECB">
            <w:t>Conclusion</w:t>
          </w:r>
        </w:sdtContent>
      </w:sdt>
    </w:p>
    <w:tbl>
      <w:tblPr>
        <w:tblStyle w:val="TipTable"/>
        <w:tblW w:w="5000" w:type="pct"/>
        <w:tblLook w:val="04A0" w:firstRow="1" w:lastRow="0" w:firstColumn="1" w:lastColumn="0" w:noHBand="0" w:noVBand="1"/>
        <w:tblDescription w:val="Layout table"/>
      </w:tblPr>
      <w:tblGrid>
        <w:gridCol w:w="577"/>
        <w:gridCol w:w="8783"/>
      </w:tblGrid>
      <w:tr w:rsidR="006C5ECB" w14:paraId="7E5E74C9" w14:textId="77777777" w:rsidTr="007C13B2">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212190F2" w14:textId="77777777" w:rsidR="006C5ECB" w:rsidRDefault="007C13B2" w:rsidP="00D54CA5">
            <w:r>
              <w:rPr>
                <w:noProof/>
                <w:lang w:eastAsia="en-US"/>
              </w:rPr>
              <w:drawing>
                <wp:inline distT="0" distB="0" distL="0" distR="0" wp14:anchorId="0BC790BA" wp14:editId="0207DBB5">
                  <wp:extent cx="285316" cy="285316"/>
                  <wp:effectExtent l="0" t="0" r="0" b="0"/>
                  <wp:docPr id="67" name="Graphic 67" descr="Raised ha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c 36" descr="Raised hand with solid fill"/>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85316" cy="285316"/>
                          </a:xfrm>
                          <a:prstGeom prst="rect">
                            <a:avLst/>
                          </a:prstGeom>
                        </pic:spPr>
                      </pic:pic>
                    </a:graphicData>
                  </a:graphic>
                </wp:inline>
              </w:drawing>
            </w:r>
          </w:p>
        </w:tc>
        <w:tc>
          <w:tcPr>
            <w:tcW w:w="4692" w:type="pct"/>
            <w:shd w:val="clear" w:color="auto" w:fill="auto"/>
          </w:tcPr>
          <w:p w14:paraId="1FC25C5F" w14:textId="77777777" w:rsidR="006C5ECB" w:rsidRDefault="00000000"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2113934377"/>
                <w:placeholder>
                  <w:docPart w:val="D61252A74A984770A98F9A193CD7E723"/>
                </w:placeholder>
                <w:temporary/>
                <w:showingPlcHdr/>
                <w15:appearance w15:val="hidden"/>
              </w:sdtPr>
              <w:sdtContent>
                <w:r w:rsidR="006C5ECB">
                  <w:t>Close out the proposal with a statement that demonstrates your concern for the client and their needs, your expertise, and your willingness to help them solve the issues in question. Include any expected next steps and note the ways they can get in touch with you.</w:t>
                </w:r>
              </w:sdtContent>
            </w:sdt>
          </w:p>
        </w:tc>
      </w:tr>
    </w:tbl>
    <w:p w14:paraId="08B33FC7" w14:textId="77777777" w:rsidR="006C5ECB" w:rsidRDefault="006C5ECB">
      <w:pPr>
        <w:pStyle w:val="NoSpacing"/>
      </w:pPr>
    </w:p>
    <w:p w14:paraId="5FA27967" w14:textId="77777777" w:rsidR="001273C1" w:rsidRDefault="00000000">
      <w:sdt>
        <w:sdtPr>
          <w:alias w:val="Enter description:"/>
          <w:tag w:val="Enter description:"/>
          <w:id w:val="-2107795705"/>
          <w:placeholder>
            <w:docPart w:val="1CE4DBC6D29C41B290FD4172C3827F8D"/>
          </w:placeholder>
          <w:temporary/>
          <w:showingPlcHdr/>
          <w15:appearance w15:val="hidden"/>
        </w:sdtPr>
        <w:sdtContent>
          <w:r w:rsidR="006C5ECB">
            <w:t>We look forward to working with</w:t>
          </w:r>
        </w:sdtContent>
      </w:sdt>
      <w:r w:rsidR="006C5ECB">
        <w:t xml:space="preserve"> </w:t>
      </w:r>
      <w:sdt>
        <w:sdtPr>
          <w:id w:val="181174748"/>
          <w:placeholder>
            <w:docPart w:val="B5DD8D26DD414AAFAA15D9C12EA7ADFD"/>
          </w:placeholder>
          <w:showingPlcHdr/>
          <w15:appearance w15:val="hidden"/>
        </w:sdtPr>
        <w:sdtContent>
          <w:r w:rsidR="005140CB" w:rsidRPr="005140CB">
            <w:t>Northwind Traders</w:t>
          </w:r>
        </w:sdtContent>
      </w:sdt>
      <w:r w:rsidR="005140CB" w:rsidRPr="005140CB">
        <w:t xml:space="preserve"> </w:t>
      </w:r>
      <w:sdt>
        <w:sdtPr>
          <w:alias w:val="Enter description:"/>
          <w:tag w:val="Enter description:"/>
          <w:id w:val="361020482"/>
          <w:placeholder>
            <w:docPart w:val="AC187DDB83224AC08A30BDEC528EAD58"/>
          </w:placeholder>
          <w:temporary/>
          <w:showingPlcHdr/>
          <w15:appearance w15:val="hidden"/>
        </w:sdtPr>
        <w:sdtContent>
          <w:r w:rsidR="006C5ECB">
            <w:t>and supporting your efforts to improve your sales cycle with</w:t>
          </w:r>
        </w:sdtContent>
      </w:sdt>
      <w:r w:rsidR="006C5ECB">
        <w:t xml:space="preserve"> </w:t>
      </w:r>
      <w:sdt>
        <w:sdtPr>
          <w:alias w:val="Enter description:"/>
          <w:tag w:val="Enter description:"/>
          <w:id w:val="-534575450"/>
          <w:placeholder>
            <w:docPart w:val="223279A580114102816A0FCAF7AF4BAD"/>
          </w:placeholder>
          <w:temporary/>
          <w:showingPlcHdr/>
          <w15:appearance w15:val="hidden"/>
        </w:sdtPr>
        <w:sdtContent>
          <w:r w:rsidR="006C5ECB">
            <w:t>integrated CRM, JIT Inventory management, and training and support services.</w:t>
          </w:r>
        </w:sdtContent>
      </w:sdt>
      <w:r w:rsidR="00C16778">
        <w:t xml:space="preserve"> </w:t>
      </w:r>
      <w:sdt>
        <w:sdtPr>
          <w:alias w:val="Enter description:"/>
          <w:tag w:val="Enter description:"/>
          <w:id w:val="-130255896"/>
          <w:placeholder>
            <w:docPart w:val="A86A2240084A4DF98FB29CB98A7C51AB"/>
          </w:placeholder>
          <w:temporary/>
          <w:showingPlcHdr/>
          <w15:appearance w15:val="hidden"/>
        </w:sdtPr>
        <w:sdtContent>
          <w:r w:rsidR="006C5ECB">
            <w:t>We are confident that we can meet the challenges ahead, and stand ready to partner with you in delivering an effective IT support solution.</w:t>
          </w:r>
        </w:sdtContent>
      </w:sdt>
    </w:p>
    <w:p w14:paraId="77184286" w14:textId="77777777" w:rsidR="006C5ECB" w:rsidRDefault="00000000" w:rsidP="006C5ECB">
      <w:sdt>
        <w:sdtPr>
          <w:alias w:val="Enter description:"/>
          <w:tag w:val="Enter description:"/>
          <w:id w:val="-1881157784"/>
          <w:placeholder>
            <w:docPart w:val="A98BB5A5894B43FBADB79F5B9F50A419"/>
          </w:placeholder>
          <w:temporary/>
          <w:showingPlcHdr/>
          <w15:appearance w15:val="hidden"/>
        </w:sdtPr>
        <w:sdtContent>
          <w:r w:rsidR="006C5ECB">
            <w:t>If you have questions on this proposal, feel free to contact</w:t>
          </w:r>
        </w:sdtContent>
      </w:sdt>
      <w:r w:rsidR="006C5ECB">
        <w:t xml:space="preserve"> </w:t>
      </w:r>
      <w:r w:rsidR="001E2472">
        <w:t>Michelle</w:t>
      </w:r>
      <w:r w:rsidR="00C16778">
        <w:t xml:space="preserve"> </w:t>
      </w:r>
      <w:sdt>
        <w:sdtPr>
          <w:alias w:val="Enter description:"/>
          <w:tag w:val="Enter description:"/>
          <w:id w:val="1101151397"/>
          <w:placeholder>
            <w:docPart w:val="E3D2A83448EC492DA31CE8ADC550875A"/>
          </w:placeholder>
          <w:temporary/>
          <w:showingPlcHdr/>
          <w15:appearance w15:val="hidden"/>
        </w:sdtPr>
        <w:sdtContent>
          <w:r w:rsidR="006C5ECB">
            <w:t>at your convenience by email at</w:t>
          </w:r>
        </w:sdtContent>
      </w:sdt>
      <w:r w:rsidR="006C5ECB">
        <w:t xml:space="preserve"> </w:t>
      </w:r>
      <w:sdt>
        <w:sdtPr>
          <w:id w:val="1106005207"/>
          <w:placeholder>
            <w:docPart w:val="BFF7F9DBFCCC4AC5950E94FBA2C08647"/>
          </w:placeholder>
          <w:showingPlcHdr/>
          <w15:appearance w15:val="hidden"/>
        </w:sdtPr>
        <w:sdtContent>
          <w:r w:rsidR="008C2860" w:rsidRPr="008C2860">
            <w:t>olson@example.com</w:t>
          </w:r>
        </w:sdtContent>
      </w:sdt>
      <w:r w:rsidR="008C2860">
        <w:t xml:space="preserve"> </w:t>
      </w:r>
      <w:sdt>
        <w:sdtPr>
          <w:alias w:val="Enter description:"/>
          <w:tag w:val="Enter description:"/>
          <w:id w:val="-2047437457"/>
          <w:placeholder>
            <w:docPart w:val="2D4278D4CEC8473BBFEB52B2FEE936F2"/>
          </w:placeholder>
          <w:temporary/>
          <w:showingPlcHdr/>
          <w15:appearance w15:val="hidden"/>
        </w:sdtPr>
        <w:sdtContent>
          <w:r w:rsidR="006C5ECB">
            <w:t>or by phone at</w:t>
          </w:r>
        </w:sdtContent>
      </w:sdt>
      <w:r w:rsidR="008C2860">
        <w:t xml:space="preserve"> </w:t>
      </w:r>
      <w:sdt>
        <w:sdtPr>
          <w:id w:val="-1404838033"/>
          <w:placeholder>
            <w:docPart w:val="C42F5478E8AF4D3689956A36C09F5270"/>
          </w:placeholder>
          <w:showingPlcHdr/>
          <w15:appearance w15:val="hidden"/>
        </w:sdtPr>
        <w:sdtContent>
          <w:r w:rsidR="008C2860" w:rsidRPr="008C2860">
            <w:t>(123) 456-7890</w:t>
          </w:r>
        </w:sdtContent>
      </w:sdt>
      <w:r w:rsidR="00C16778">
        <w:t xml:space="preserve">. </w:t>
      </w:r>
      <w:sdt>
        <w:sdtPr>
          <w:alias w:val="Enter description:"/>
          <w:tag w:val="Enter description:"/>
          <w:id w:val="1224176453"/>
          <w:placeholder>
            <w:docPart w:val="EE15E42C48904CDAAAA045F5D7DCD593"/>
          </w:placeholder>
          <w:showingPlcHdr/>
          <w15:appearance w15:val="hidden"/>
        </w:sdtPr>
        <w:sdtContent>
          <w:r w:rsidR="006C5ECB">
            <w:t>We will be in touch with you next week to arrange a follow-up conversation on the proposal.</w:t>
          </w:r>
        </w:sdtContent>
      </w:sdt>
    </w:p>
    <w:p w14:paraId="78BD1446" w14:textId="77777777" w:rsidR="000E697B" w:rsidRDefault="00000000" w:rsidP="006C5ECB">
      <w:sdt>
        <w:sdtPr>
          <w:alias w:val="Enter Closing:"/>
          <w:tag w:val="Enter Closing:"/>
          <w:id w:val="1833405638"/>
          <w:placeholder>
            <w:docPart w:val="20D0559C28274FED8B115B01DF92018E"/>
          </w:placeholder>
          <w:temporary/>
          <w:showingPlcHdr/>
          <w15:appearance w15:val="hidden"/>
        </w:sdtPr>
        <w:sdtContent>
          <w:r w:rsidR="000E697B">
            <w:t>Thank you for your consideration</w:t>
          </w:r>
        </w:sdtContent>
      </w:sdt>
      <w:r w:rsidR="000E697B">
        <w:t>,</w:t>
      </w:r>
    </w:p>
    <w:p w14:paraId="08BFBC8A" w14:textId="3C5D017F" w:rsidR="001273C1" w:rsidRPr="008C2860" w:rsidRDefault="00000000" w:rsidP="008C2860">
      <w:pPr>
        <w:pStyle w:val="Signature"/>
      </w:pPr>
      <w:sdt>
        <w:sdtPr>
          <w:id w:val="-1610894535"/>
          <w:placeholder>
            <w:docPart w:val="4A9148B2620C43A08A0EB6426B7709DA"/>
          </w:placeholder>
          <w:showingPlcHdr/>
          <w15:appearance w15:val="hidden"/>
        </w:sdtPr>
        <w:sdtContent>
          <w:r w:rsidR="008C2860" w:rsidRPr="008C2860">
            <w:t>Michelle Wattz</w:t>
          </w:r>
        </w:sdtContent>
      </w:sdt>
      <w:r w:rsidR="008C2860" w:rsidRPr="008C2860">
        <w:t xml:space="preserve"> </w:t>
      </w:r>
      <w:r w:rsidR="00C16778" w:rsidRPr="008C2860">
        <w:br/>
      </w:r>
      <w:sdt>
        <w:sdtPr>
          <w:id w:val="-358737302"/>
          <w:placeholder>
            <w:docPart w:val="F322183425FA4144B02AE3B4D9393152"/>
          </w:placeholder>
          <w:showingPlcHdr/>
          <w15:appearance w15:val="hidden"/>
        </w:sdtPr>
        <w:sdtContent>
          <w:r w:rsidR="008C2860" w:rsidRPr="008C2860">
            <w:t>VP of Sales &amp; Marketing</w:t>
          </w:r>
        </w:sdtContent>
      </w:sdt>
    </w:p>
    <w:sectPr w:rsidR="001273C1" w:rsidRPr="008C2860" w:rsidSect="00DB7CFD">
      <w:footerReference w:type="default" r:id="rId23"/>
      <w:pgSz w:w="12240" w:h="15840" w:code="1"/>
      <w:pgMar w:top="720" w:right="1440" w:bottom="720" w:left="1440" w:header="720" w:footer="86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09BCE" w14:textId="77777777" w:rsidR="00802999" w:rsidRDefault="00802999">
      <w:pPr>
        <w:spacing w:after="0" w:line="240" w:lineRule="auto"/>
      </w:pPr>
      <w:r>
        <w:separator/>
      </w:r>
    </w:p>
  </w:endnote>
  <w:endnote w:type="continuationSeparator" w:id="0">
    <w:p w14:paraId="61118BBC" w14:textId="77777777" w:rsidR="00802999" w:rsidRDefault="00802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Montserrat">
    <w:charset w:val="00"/>
    <w:family w:val="auto"/>
    <w:pitch w:val="variable"/>
    <w:sig w:usb0="2000020F" w:usb1="00000003" w:usb2="00000000" w:usb3="00000000" w:csb0="00000197" w:csb1="00000000"/>
  </w:font>
  <w:font w:name="founders grotes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099E4" w14:textId="77777777" w:rsidR="0088175F" w:rsidRDefault="0088175F" w:rsidP="0088175F">
    <w:pPr>
      <w:pStyle w:val="Footer"/>
    </w:pPr>
    <w:r>
      <w:fldChar w:fldCharType="begin"/>
    </w:r>
    <w:r>
      <w:instrText xml:space="preserve"> PAGE   \* MERGEFORMAT </w:instrText>
    </w:r>
    <w:r>
      <w:fldChar w:fldCharType="separate"/>
    </w:r>
    <w:r w:rsidR="004E5035">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BAED1" w14:textId="77777777" w:rsidR="00802999" w:rsidRDefault="00802999">
      <w:pPr>
        <w:spacing w:after="0" w:line="240" w:lineRule="auto"/>
      </w:pPr>
      <w:r>
        <w:separator/>
      </w:r>
    </w:p>
  </w:footnote>
  <w:footnote w:type="continuationSeparator" w:id="0">
    <w:p w14:paraId="627E309B" w14:textId="77777777" w:rsidR="00802999" w:rsidRDefault="00802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7690A"/>
    <w:multiLevelType w:val="multilevel"/>
    <w:tmpl w:val="E65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C0B6B"/>
    <w:multiLevelType w:val="multilevel"/>
    <w:tmpl w:val="7346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E665B"/>
    <w:multiLevelType w:val="multilevel"/>
    <w:tmpl w:val="07D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E5D71"/>
    <w:multiLevelType w:val="multilevel"/>
    <w:tmpl w:val="4470CA90"/>
    <w:lvl w:ilvl="0">
      <w:start w:val="1"/>
      <w:numFmt w:val="bullet"/>
      <w:pStyle w:val="ListBullet"/>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14" w15:restartNumberingAfterBreak="0">
    <w:nsid w:val="7DB258E6"/>
    <w:multiLevelType w:val="multilevel"/>
    <w:tmpl w:val="7DB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535680">
    <w:abstractNumId w:val="9"/>
  </w:num>
  <w:num w:numId="2" w16cid:durableId="330572392">
    <w:abstractNumId w:val="13"/>
  </w:num>
  <w:num w:numId="3" w16cid:durableId="86969968">
    <w:abstractNumId w:val="13"/>
    <w:lvlOverride w:ilvl="0">
      <w:startOverride w:val="1"/>
    </w:lvlOverride>
  </w:num>
  <w:num w:numId="4" w16cid:durableId="357244820">
    <w:abstractNumId w:val="7"/>
  </w:num>
  <w:num w:numId="5" w16cid:durableId="306398939">
    <w:abstractNumId w:val="6"/>
  </w:num>
  <w:num w:numId="6" w16cid:durableId="2098361964">
    <w:abstractNumId w:val="5"/>
  </w:num>
  <w:num w:numId="7" w16cid:durableId="1279604591">
    <w:abstractNumId w:val="4"/>
  </w:num>
  <w:num w:numId="8" w16cid:durableId="1022708887">
    <w:abstractNumId w:val="8"/>
  </w:num>
  <w:num w:numId="9" w16cid:durableId="1118260501">
    <w:abstractNumId w:val="3"/>
  </w:num>
  <w:num w:numId="10" w16cid:durableId="1356230258">
    <w:abstractNumId w:val="2"/>
  </w:num>
  <w:num w:numId="11" w16cid:durableId="1749427671">
    <w:abstractNumId w:val="1"/>
  </w:num>
  <w:num w:numId="12" w16cid:durableId="1174026740">
    <w:abstractNumId w:val="0"/>
  </w:num>
  <w:num w:numId="13" w16cid:durableId="10238946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9637506">
    <w:abstractNumId w:val="14"/>
  </w:num>
  <w:num w:numId="15" w16cid:durableId="2008706847">
    <w:abstractNumId w:val="12"/>
  </w:num>
  <w:num w:numId="16" w16cid:durableId="744718002">
    <w:abstractNumId w:val="11"/>
  </w:num>
  <w:num w:numId="17" w16cid:durableId="994456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244"/>
    <w:rsid w:val="000123DC"/>
    <w:rsid w:val="00017EFD"/>
    <w:rsid w:val="0002393B"/>
    <w:rsid w:val="000322BF"/>
    <w:rsid w:val="00087EBB"/>
    <w:rsid w:val="000A562D"/>
    <w:rsid w:val="000B112D"/>
    <w:rsid w:val="000C6A97"/>
    <w:rsid w:val="000E697B"/>
    <w:rsid w:val="00101993"/>
    <w:rsid w:val="00117948"/>
    <w:rsid w:val="001238BC"/>
    <w:rsid w:val="001273C1"/>
    <w:rsid w:val="001825FE"/>
    <w:rsid w:val="001E2472"/>
    <w:rsid w:val="002129B0"/>
    <w:rsid w:val="002654A8"/>
    <w:rsid w:val="0028543A"/>
    <w:rsid w:val="00287A58"/>
    <w:rsid w:val="00295C0C"/>
    <w:rsid w:val="002A04F7"/>
    <w:rsid w:val="002D46AE"/>
    <w:rsid w:val="002E52EE"/>
    <w:rsid w:val="002F40BD"/>
    <w:rsid w:val="003262F3"/>
    <w:rsid w:val="00346FDE"/>
    <w:rsid w:val="00386778"/>
    <w:rsid w:val="003C0DAF"/>
    <w:rsid w:val="003C4244"/>
    <w:rsid w:val="003E0898"/>
    <w:rsid w:val="00403116"/>
    <w:rsid w:val="004079F8"/>
    <w:rsid w:val="00410067"/>
    <w:rsid w:val="0046523A"/>
    <w:rsid w:val="004661BE"/>
    <w:rsid w:val="004A4B64"/>
    <w:rsid w:val="004B5850"/>
    <w:rsid w:val="004B6087"/>
    <w:rsid w:val="004C78A8"/>
    <w:rsid w:val="004E5035"/>
    <w:rsid w:val="004F5C8E"/>
    <w:rsid w:val="005140CB"/>
    <w:rsid w:val="00517215"/>
    <w:rsid w:val="005338DE"/>
    <w:rsid w:val="00542EB8"/>
    <w:rsid w:val="00545041"/>
    <w:rsid w:val="00561521"/>
    <w:rsid w:val="00590B0E"/>
    <w:rsid w:val="005D1F41"/>
    <w:rsid w:val="005E039D"/>
    <w:rsid w:val="006453D3"/>
    <w:rsid w:val="0068698F"/>
    <w:rsid w:val="006C5ECB"/>
    <w:rsid w:val="0071603F"/>
    <w:rsid w:val="00735FC3"/>
    <w:rsid w:val="00741991"/>
    <w:rsid w:val="0076017A"/>
    <w:rsid w:val="007A6C69"/>
    <w:rsid w:val="007C13B2"/>
    <w:rsid w:val="007C7858"/>
    <w:rsid w:val="00802999"/>
    <w:rsid w:val="00805667"/>
    <w:rsid w:val="008125B2"/>
    <w:rsid w:val="008476C6"/>
    <w:rsid w:val="0085761F"/>
    <w:rsid w:val="0088175F"/>
    <w:rsid w:val="008961F2"/>
    <w:rsid w:val="0089777F"/>
    <w:rsid w:val="008C2860"/>
    <w:rsid w:val="008F0570"/>
    <w:rsid w:val="008F0E66"/>
    <w:rsid w:val="008F4E62"/>
    <w:rsid w:val="00920712"/>
    <w:rsid w:val="00931827"/>
    <w:rsid w:val="009373F0"/>
    <w:rsid w:val="0095165A"/>
    <w:rsid w:val="00987BCC"/>
    <w:rsid w:val="009A3E0F"/>
    <w:rsid w:val="009B5D53"/>
    <w:rsid w:val="009B77E5"/>
    <w:rsid w:val="009D403F"/>
    <w:rsid w:val="009E07E5"/>
    <w:rsid w:val="00A010ED"/>
    <w:rsid w:val="00A54BD5"/>
    <w:rsid w:val="00A618AB"/>
    <w:rsid w:val="00A97CC8"/>
    <w:rsid w:val="00AA4E06"/>
    <w:rsid w:val="00AA528E"/>
    <w:rsid w:val="00AB131D"/>
    <w:rsid w:val="00AF452C"/>
    <w:rsid w:val="00B0209E"/>
    <w:rsid w:val="00B13AE2"/>
    <w:rsid w:val="00BC617C"/>
    <w:rsid w:val="00BE3CD6"/>
    <w:rsid w:val="00BE42A6"/>
    <w:rsid w:val="00BF78FF"/>
    <w:rsid w:val="00C023DE"/>
    <w:rsid w:val="00C16778"/>
    <w:rsid w:val="00C27980"/>
    <w:rsid w:val="00C617B8"/>
    <w:rsid w:val="00C73F9A"/>
    <w:rsid w:val="00C7764C"/>
    <w:rsid w:val="00CC4E29"/>
    <w:rsid w:val="00CC612B"/>
    <w:rsid w:val="00D16EFA"/>
    <w:rsid w:val="00D31D4F"/>
    <w:rsid w:val="00D65CCD"/>
    <w:rsid w:val="00DA7021"/>
    <w:rsid w:val="00DB7CFD"/>
    <w:rsid w:val="00DD3056"/>
    <w:rsid w:val="00DF0458"/>
    <w:rsid w:val="00E0401F"/>
    <w:rsid w:val="00E931F3"/>
    <w:rsid w:val="00EA06FB"/>
    <w:rsid w:val="00F23ED1"/>
    <w:rsid w:val="00F27D72"/>
    <w:rsid w:val="00F42EAE"/>
    <w:rsid w:val="00F46710"/>
    <w:rsid w:val="00F535B0"/>
    <w:rsid w:val="00F7501B"/>
    <w:rsid w:val="00F9769D"/>
    <w:rsid w:val="00FB2EE0"/>
    <w:rsid w:val="00FC68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93DB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0B112D"/>
    <w:rPr>
      <w:sz w:val="20"/>
      <w:szCs w:val="20"/>
    </w:rPr>
  </w:style>
  <w:style w:type="paragraph" w:styleId="Heading1">
    <w:name w:val="heading 1"/>
    <w:basedOn w:val="Normal"/>
    <w:next w:val="Normal"/>
    <w:link w:val="Heading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Heading2">
    <w:name w:val="heading 2"/>
    <w:basedOn w:val="Normal"/>
    <w:next w:val="Normal"/>
    <w:link w:val="Heading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Heading3">
    <w:name w:val="heading 3"/>
    <w:basedOn w:val="Normal"/>
    <w:next w:val="Normal"/>
    <w:link w:val="Heading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4B608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608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itleChar">
    <w:name w:val="Title Char"/>
    <w:basedOn w:val="DefaultParagraphFont"/>
    <w:link w:val="Title"/>
    <w:uiPriority w:val="10"/>
    <w:rsid w:val="000B112D"/>
    <w:rPr>
      <w:rFonts w:asciiTheme="majorHAnsi" w:hAnsiTheme="majorHAnsi" w:cs="Times New Roman (Body CS)"/>
      <w:b/>
      <w:caps/>
      <w:color w:val="FFFFFF" w:themeColor="background1"/>
      <w:spacing w:val="10"/>
      <w:kern w:val="28"/>
      <w:sz w:val="72"/>
      <w:szCs w:val="5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itleChar">
    <w:name w:val="Subtitle Char"/>
    <w:basedOn w:val="DefaultParagraphFont"/>
    <w:link w:val="Subtitle"/>
    <w:uiPriority w:val="11"/>
    <w:rsid w:val="000B112D"/>
    <w:rPr>
      <w:rFonts w:asciiTheme="majorHAnsi" w:hAnsiTheme="majorHAnsi"/>
      <w:caps/>
      <w:color w:val="4472C4" w:themeColor="accent1"/>
      <w:spacing w:val="10"/>
      <w:sz w:val="24"/>
      <w:szCs w:val="24"/>
    </w:rPr>
  </w:style>
  <w:style w:type="character" w:customStyle="1" w:styleId="Heading1Char">
    <w:name w:val="Heading 1 Char"/>
    <w:basedOn w:val="DefaultParagraphFont"/>
    <w:link w:val="Heading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ipText">
    <w:name w:val="Tip Text"/>
    <w:basedOn w:val="Normal"/>
    <w:uiPriority w:val="99"/>
    <w:rsid w:val="00410067"/>
    <w:pPr>
      <w:spacing w:after="160" w:line="264" w:lineRule="auto"/>
      <w:ind w:right="576"/>
    </w:pPr>
    <w:rPr>
      <w:i/>
      <w:iCs/>
      <w:color w:val="4472C4" w:themeColor="accent1"/>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basedOn w:val="Normal"/>
    <w:link w:val="NoSpacingChar"/>
    <w:uiPriority w:val="1"/>
    <w:qFormat/>
    <w:rsid w:val="004B6087"/>
    <w:pPr>
      <w:spacing w:before="0" w:after="0" w:line="240" w:lineRule="auto"/>
    </w:pPr>
  </w:style>
  <w:style w:type="character" w:customStyle="1" w:styleId="Heading2Char">
    <w:name w:val="Heading 2 Char"/>
    <w:basedOn w:val="DefaultParagraphFont"/>
    <w:link w:val="Heading2"/>
    <w:uiPriority w:val="9"/>
    <w:rsid w:val="000B112D"/>
    <w:rPr>
      <w:rFonts w:asciiTheme="majorHAnsi" w:hAnsiTheme="majorHAnsi" w:cs="Times New Roman (Body CS)"/>
      <w:color w:val="4472C4" w:themeColor="accent1"/>
      <w:spacing w:val="15"/>
    </w:rPr>
  </w:style>
  <w:style w:type="paragraph" w:styleId="ListBullet">
    <w:name w:val="List Bullet"/>
    <w:basedOn w:val="Normal"/>
    <w:uiPriority w:val="1"/>
    <w:qFormat/>
    <w:rsid w:val="007A6C69"/>
    <w:pPr>
      <w:numPr>
        <w:numId w:val="2"/>
      </w:numPr>
      <w:spacing w:after="60"/>
    </w:pPr>
    <w:rPr>
      <w:b/>
      <w:color w:val="1F4E79" w:themeColor="accent5" w:themeShade="80"/>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112D"/>
    <w:rPr>
      <w:sz w:val="20"/>
      <w:szCs w:val="20"/>
    </w:rPr>
  </w:style>
  <w:style w:type="paragraph" w:styleId="Footer">
    <w:name w:val="footer"/>
    <w:basedOn w:val="Normal"/>
    <w:link w:val="Footer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FooterChar">
    <w:name w:val="Footer Char"/>
    <w:basedOn w:val="DefaultParagraphFont"/>
    <w:link w:val="Footer"/>
    <w:uiPriority w:val="99"/>
    <w:semiHidden/>
    <w:rsid w:val="000B112D"/>
    <w:rPr>
      <w:rFonts w:asciiTheme="majorHAnsi" w:eastAsiaTheme="majorEastAsia" w:hAnsiTheme="majorHAnsi" w:cstheme="majorBidi"/>
      <w:noProof/>
      <w:color w:val="1F3864"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FootnoteText">
    <w:name w:val="footnote text"/>
    <w:basedOn w:val="Normal"/>
    <w:link w:val="FootnoteTextChar"/>
    <w:uiPriority w:val="12"/>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sid w:val="000B112D"/>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qFormat/>
    <w:pPr>
      <w:spacing w:before="960" w:after="0" w:line="240" w:lineRule="auto"/>
    </w:pPr>
  </w:style>
  <w:style w:type="character" w:customStyle="1" w:styleId="SignatureChar">
    <w:name w:val="Signature Char"/>
    <w:basedOn w:val="DefaultParagraphFont"/>
    <w:link w:val="Signature"/>
    <w:uiPriority w:val="12"/>
    <w:rsid w:val="000B112D"/>
    <w:rPr>
      <w:sz w:val="20"/>
      <w:szCs w:val="20"/>
    </w:rPr>
  </w:style>
  <w:style w:type="character" w:styleId="Strong">
    <w:name w:val="Strong"/>
    <w:uiPriority w:val="22"/>
    <w:qFormat/>
    <w:rsid w:val="004B6087"/>
    <w:rPr>
      <w:b/>
      <w:bCs/>
    </w:rPr>
  </w:style>
  <w:style w:type="character" w:customStyle="1" w:styleId="Heading4Char">
    <w:name w:val="Heading 4 Char"/>
    <w:basedOn w:val="DefaultParagraphFont"/>
    <w:link w:val="Heading4"/>
    <w:uiPriority w:val="9"/>
    <w:semiHidden/>
    <w:rsid w:val="004B6087"/>
    <w:rPr>
      <w:caps/>
      <w:color w:val="2F5496" w:themeColor="accent1" w:themeShade="BF"/>
      <w:spacing w:val="10"/>
    </w:rPr>
  </w:style>
  <w:style w:type="character" w:customStyle="1" w:styleId="Heading5Char">
    <w:name w:val="Heading 5 Char"/>
    <w:basedOn w:val="DefaultParagraphFont"/>
    <w:link w:val="Heading5"/>
    <w:uiPriority w:val="9"/>
    <w:semiHidden/>
    <w:rsid w:val="004B6087"/>
    <w:rPr>
      <w:caps/>
      <w:color w:val="2F5496" w:themeColor="accent1" w:themeShade="BF"/>
      <w:spacing w:val="10"/>
    </w:rPr>
  </w:style>
  <w:style w:type="character" w:customStyle="1" w:styleId="Heading6Char">
    <w:name w:val="Heading 6 Char"/>
    <w:basedOn w:val="DefaultParagraphFont"/>
    <w:link w:val="Heading6"/>
    <w:uiPriority w:val="9"/>
    <w:semiHidden/>
    <w:rsid w:val="004B6087"/>
    <w:rPr>
      <w:caps/>
      <w:color w:val="2F5496" w:themeColor="accent1" w:themeShade="BF"/>
      <w:spacing w:val="10"/>
    </w:rPr>
  </w:style>
  <w:style w:type="character" w:customStyle="1" w:styleId="Heading7Char">
    <w:name w:val="Heading 7 Char"/>
    <w:basedOn w:val="DefaultParagraphFont"/>
    <w:link w:val="Heading7"/>
    <w:uiPriority w:val="9"/>
    <w:semiHidden/>
    <w:rsid w:val="004B6087"/>
    <w:rPr>
      <w:caps/>
      <w:color w:val="2F5496" w:themeColor="accent1" w:themeShade="BF"/>
      <w:spacing w:val="10"/>
    </w:rPr>
  </w:style>
  <w:style w:type="character" w:customStyle="1" w:styleId="Heading8Char">
    <w:name w:val="Heading 8 Char"/>
    <w:basedOn w:val="DefaultParagraphFont"/>
    <w:link w:val="Heading8"/>
    <w:uiPriority w:val="9"/>
    <w:semiHidden/>
    <w:rsid w:val="004B6087"/>
    <w:rPr>
      <w:caps/>
      <w:spacing w:val="10"/>
      <w:sz w:val="18"/>
      <w:szCs w:val="18"/>
    </w:rPr>
  </w:style>
  <w:style w:type="character" w:customStyle="1" w:styleId="Heading9Char">
    <w:name w:val="Heading 9 Char"/>
    <w:basedOn w:val="DefaultParagraphFont"/>
    <w:link w:val="Heading9"/>
    <w:uiPriority w:val="9"/>
    <w:semiHidden/>
    <w:rsid w:val="004B6087"/>
    <w:rPr>
      <w:i/>
      <w:caps/>
      <w:spacing w:val="10"/>
      <w:sz w:val="18"/>
      <w:szCs w:val="18"/>
    </w:rPr>
  </w:style>
  <w:style w:type="character" w:styleId="IntenseEmphasis">
    <w:name w:val="Intense Emphasis"/>
    <w:uiPriority w:val="21"/>
    <w:semiHidden/>
    <w:qFormat/>
    <w:rsid w:val="004B6087"/>
    <w:rPr>
      <w:b/>
      <w:bCs/>
      <w:caps/>
      <w:color w:val="1F3763" w:themeColor="accent1" w:themeShade="7F"/>
      <w:spacing w:val="10"/>
    </w:rPr>
  </w:style>
  <w:style w:type="paragraph" w:styleId="IntenseQuote">
    <w:name w:val="Intense Quote"/>
    <w:basedOn w:val="Normal"/>
    <w:next w:val="Normal"/>
    <w:link w:val="IntenseQuote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semiHidden/>
    <w:rsid w:val="000B112D"/>
    <w:rPr>
      <w:i/>
      <w:iCs/>
      <w:color w:val="4472C4" w:themeColor="accent1"/>
      <w:sz w:val="20"/>
      <w:szCs w:val="20"/>
    </w:rPr>
  </w:style>
  <w:style w:type="character" w:styleId="IntenseReference">
    <w:name w:val="Intense Reference"/>
    <w:uiPriority w:val="32"/>
    <w:semiHidden/>
    <w:qFormat/>
    <w:rsid w:val="004B6087"/>
    <w:rPr>
      <w:b/>
      <w:bCs/>
      <w:i/>
      <w:iCs/>
      <w:caps/>
      <w:color w:val="4472C4" w:themeColor="accent1"/>
    </w:rPr>
  </w:style>
  <w:style w:type="paragraph" w:styleId="BlockText">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DefaultParagraphFont"/>
    <w:uiPriority w:val="99"/>
    <w:semiHidden/>
    <w:unhideWhenUsed/>
    <w:rsid w:val="008961F2"/>
    <w:rPr>
      <w:color w:val="538135"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character" w:customStyle="1" w:styleId="Heading3Char">
    <w:name w:val="Heading 3 Char"/>
    <w:basedOn w:val="DefaultParagraphFont"/>
    <w:link w:val="Heading3"/>
    <w:uiPriority w:val="9"/>
    <w:semiHidden/>
    <w:rsid w:val="004B6087"/>
    <w:rPr>
      <w:caps/>
      <w:color w:val="1F3763" w:themeColor="accent1" w:themeShade="7F"/>
      <w:spacing w:val="15"/>
    </w:rPr>
  </w:style>
  <w:style w:type="paragraph" w:styleId="Caption">
    <w:name w:val="caption"/>
    <w:basedOn w:val="Normal"/>
    <w:next w:val="Normal"/>
    <w:uiPriority w:val="35"/>
    <w:semiHidden/>
    <w:unhideWhenUsed/>
    <w:qFormat/>
    <w:rsid w:val="004B6087"/>
    <w:rPr>
      <w:b/>
      <w:bCs/>
      <w:color w:val="2F5496" w:themeColor="accent1" w:themeShade="BF"/>
      <w:sz w:val="16"/>
      <w:szCs w:val="16"/>
    </w:rPr>
  </w:style>
  <w:style w:type="character" w:styleId="Emphasis">
    <w:name w:val="Emphasis"/>
    <w:uiPriority w:val="20"/>
    <w:semiHidden/>
    <w:qFormat/>
    <w:rsid w:val="004B6087"/>
    <w:rPr>
      <w:caps/>
      <w:color w:val="1F3763" w:themeColor="accent1" w:themeShade="7F"/>
      <w:spacing w:val="5"/>
    </w:rPr>
  </w:style>
  <w:style w:type="character" w:customStyle="1" w:styleId="NoSpacingChar">
    <w:name w:val="No Spacing Char"/>
    <w:basedOn w:val="DefaultParagraphFont"/>
    <w:link w:val="NoSpacing"/>
    <w:uiPriority w:val="1"/>
    <w:rsid w:val="004B6087"/>
    <w:rPr>
      <w:sz w:val="20"/>
      <w:szCs w:val="20"/>
    </w:rPr>
  </w:style>
  <w:style w:type="paragraph" w:styleId="ListParagraph">
    <w:name w:val="List Paragraph"/>
    <w:basedOn w:val="Normal"/>
    <w:uiPriority w:val="34"/>
    <w:semiHidden/>
    <w:qFormat/>
    <w:rsid w:val="004B6087"/>
    <w:pPr>
      <w:ind w:left="720"/>
      <w:contextualSpacing/>
    </w:pPr>
  </w:style>
  <w:style w:type="paragraph" w:styleId="Quote">
    <w:name w:val="Quote"/>
    <w:basedOn w:val="Normal"/>
    <w:next w:val="Normal"/>
    <w:link w:val="QuoteChar"/>
    <w:uiPriority w:val="29"/>
    <w:semiHidden/>
    <w:qFormat/>
    <w:rsid w:val="004B6087"/>
    <w:rPr>
      <w:i/>
      <w:iCs/>
    </w:rPr>
  </w:style>
  <w:style w:type="character" w:customStyle="1" w:styleId="QuoteChar">
    <w:name w:val="Quote Char"/>
    <w:basedOn w:val="DefaultParagraphFont"/>
    <w:link w:val="Quote"/>
    <w:uiPriority w:val="29"/>
    <w:semiHidden/>
    <w:rsid w:val="000B112D"/>
    <w:rPr>
      <w:i/>
      <w:iCs/>
      <w:sz w:val="20"/>
      <w:szCs w:val="20"/>
    </w:rPr>
  </w:style>
  <w:style w:type="character" w:styleId="SubtleEmphasis">
    <w:name w:val="Subtle Emphasis"/>
    <w:uiPriority w:val="19"/>
    <w:semiHidden/>
    <w:qFormat/>
    <w:rsid w:val="004B6087"/>
    <w:rPr>
      <w:i/>
      <w:iCs/>
      <w:color w:val="1F3763" w:themeColor="accent1" w:themeShade="7F"/>
    </w:rPr>
  </w:style>
  <w:style w:type="character" w:styleId="SubtleReference">
    <w:name w:val="Subtle Reference"/>
    <w:uiPriority w:val="31"/>
    <w:semiHidden/>
    <w:qFormat/>
    <w:rsid w:val="004B6087"/>
    <w:rPr>
      <w:b/>
      <w:bCs/>
      <w:color w:val="4472C4" w:themeColor="accent1"/>
    </w:rPr>
  </w:style>
  <w:style w:type="character" w:styleId="BookTitle">
    <w:name w:val="Book Title"/>
    <w:uiPriority w:val="33"/>
    <w:semiHidden/>
    <w:qFormat/>
    <w:rsid w:val="004B6087"/>
    <w:rPr>
      <w:b/>
      <w:bCs/>
      <w:i/>
      <w:iCs/>
      <w:spacing w:val="9"/>
    </w:rPr>
  </w:style>
  <w:style w:type="paragraph" w:styleId="TOCHeading">
    <w:name w:val="TOC Heading"/>
    <w:basedOn w:val="Heading1"/>
    <w:next w:val="Normal"/>
    <w:uiPriority w:val="39"/>
    <w:semiHidden/>
    <w:unhideWhenUsed/>
    <w:qFormat/>
    <w:rsid w:val="004B6087"/>
    <w:pPr>
      <w:outlineLvl w:val="9"/>
    </w:pPr>
  </w:style>
  <w:style w:type="table" w:styleId="ListTable1Light-Accent1">
    <w:name w:val="List Table 1 Light Accent 1"/>
    <w:basedOn w:val="Table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4">
    <w:name w:val="List Table 1 Light Accent 4"/>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
    <w:name w:val="Grid Table 3"/>
    <w:basedOn w:val="Table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287A58"/>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ibody-text--3">
    <w:name w:val="ni__body-text--3"/>
    <w:basedOn w:val="Normal"/>
    <w:rsid w:val="00F27D72"/>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66030">
      <w:bodyDiv w:val="1"/>
      <w:marLeft w:val="0"/>
      <w:marRight w:val="0"/>
      <w:marTop w:val="0"/>
      <w:marBottom w:val="0"/>
      <w:divBdr>
        <w:top w:val="none" w:sz="0" w:space="0" w:color="auto"/>
        <w:left w:val="none" w:sz="0" w:space="0" w:color="auto"/>
        <w:bottom w:val="none" w:sz="0" w:space="0" w:color="auto"/>
        <w:right w:val="none" w:sz="0" w:space="0" w:color="auto"/>
      </w:divBdr>
    </w:div>
    <w:div w:id="350037354">
      <w:bodyDiv w:val="1"/>
      <w:marLeft w:val="0"/>
      <w:marRight w:val="0"/>
      <w:marTop w:val="0"/>
      <w:marBottom w:val="0"/>
      <w:divBdr>
        <w:top w:val="none" w:sz="0" w:space="0" w:color="auto"/>
        <w:left w:val="none" w:sz="0" w:space="0" w:color="auto"/>
        <w:bottom w:val="none" w:sz="0" w:space="0" w:color="auto"/>
        <w:right w:val="none" w:sz="0" w:space="0" w:color="auto"/>
      </w:divBdr>
    </w:div>
    <w:div w:id="351078482">
      <w:bodyDiv w:val="1"/>
      <w:marLeft w:val="0"/>
      <w:marRight w:val="0"/>
      <w:marTop w:val="0"/>
      <w:marBottom w:val="0"/>
      <w:divBdr>
        <w:top w:val="none" w:sz="0" w:space="0" w:color="auto"/>
        <w:left w:val="none" w:sz="0" w:space="0" w:color="auto"/>
        <w:bottom w:val="none" w:sz="0" w:space="0" w:color="auto"/>
        <w:right w:val="none" w:sz="0" w:space="0" w:color="auto"/>
      </w:divBdr>
    </w:div>
    <w:div w:id="506674772">
      <w:bodyDiv w:val="1"/>
      <w:marLeft w:val="0"/>
      <w:marRight w:val="0"/>
      <w:marTop w:val="0"/>
      <w:marBottom w:val="0"/>
      <w:divBdr>
        <w:top w:val="none" w:sz="0" w:space="0" w:color="auto"/>
        <w:left w:val="none" w:sz="0" w:space="0" w:color="auto"/>
        <w:bottom w:val="none" w:sz="0" w:space="0" w:color="auto"/>
        <w:right w:val="none" w:sz="0" w:space="0" w:color="auto"/>
      </w:divBdr>
    </w:div>
    <w:div w:id="754013598">
      <w:bodyDiv w:val="1"/>
      <w:marLeft w:val="0"/>
      <w:marRight w:val="0"/>
      <w:marTop w:val="0"/>
      <w:marBottom w:val="0"/>
      <w:divBdr>
        <w:top w:val="none" w:sz="0" w:space="0" w:color="auto"/>
        <w:left w:val="none" w:sz="0" w:space="0" w:color="auto"/>
        <w:bottom w:val="none" w:sz="0" w:space="0" w:color="auto"/>
        <w:right w:val="none" w:sz="0" w:space="0" w:color="auto"/>
      </w:divBdr>
    </w:div>
    <w:div w:id="754203332">
      <w:bodyDiv w:val="1"/>
      <w:marLeft w:val="0"/>
      <w:marRight w:val="0"/>
      <w:marTop w:val="0"/>
      <w:marBottom w:val="0"/>
      <w:divBdr>
        <w:top w:val="none" w:sz="0" w:space="0" w:color="auto"/>
        <w:left w:val="none" w:sz="0" w:space="0" w:color="auto"/>
        <w:bottom w:val="none" w:sz="0" w:space="0" w:color="auto"/>
        <w:right w:val="none" w:sz="0" w:space="0" w:color="auto"/>
      </w:divBdr>
    </w:div>
    <w:div w:id="826751142">
      <w:bodyDiv w:val="1"/>
      <w:marLeft w:val="0"/>
      <w:marRight w:val="0"/>
      <w:marTop w:val="0"/>
      <w:marBottom w:val="0"/>
      <w:divBdr>
        <w:top w:val="none" w:sz="0" w:space="0" w:color="auto"/>
        <w:left w:val="none" w:sz="0" w:space="0" w:color="auto"/>
        <w:bottom w:val="none" w:sz="0" w:space="0" w:color="auto"/>
        <w:right w:val="none" w:sz="0" w:space="0" w:color="auto"/>
      </w:divBdr>
    </w:div>
    <w:div w:id="901333913">
      <w:bodyDiv w:val="1"/>
      <w:marLeft w:val="0"/>
      <w:marRight w:val="0"/>
      <w:marTop w:val="0"/>
      <w:marBottom w:val="0"/>
      <w:divBdr>
        <w:top w:val="none" w:sz="0" w:space="0" w:color="auto"/>
        <w:left w:val="none" w:sz="0" w:space="0" w:color="auto"/>
        <w:bottom w:val="none" w:sz="0" w:space="0" w:color="auto"/>
        <w:right w:val="none" w:sz="0" w:space="0" w:color="auto"/>
      </w:divBdr>
    </w:div>
    <w:div w:id="933704475">
      <w:bodyDiv w:val="1"/>
      <w:marLeft w:val="0"/>
      <w:marRight w:val="0"/>
      <w:marTop w:val="0"/>
      <w:marBottom w:val="0"/>
      <w:divBdr>
        <w:top w:val="none" w:sz="0" w:space="0" w:color="auto"/>
        <w:left w:val="none" w:sz="0" w:space="0" w:color="auto"/>
        <w:bottom w:val="none" w:sz="0" w:space="0" w:color="auto"/>
        <w:right w:val="none" w:sz="0" w:space="0" w:color="auto"/>
      </w:divBdr>
    </w:div>
    <w:div w:id="1130632006">
      <w:bodyDiv w:val="1"/>
      <w:marLeft w:val="0"/>
      <w:marRight w:val="0"/>
      <w:marTop w:val="0"/>
      <w:marBottom w:val="0"/>
      <w:divBdr>
        <w:top w:val="none" w:sz="0" w:space="0" w:color="auto"/>
        <w:left w:val="none" w:sz="0" w:space="0" w:color="auto"/>
        <w:bottom w:val="none" w:sz="0" w:space="0" w:color="auto"/>
        <w:right w:val="none" w:sz="0" w:space="0" w:color="auto"/>
      </w:divBdr>
    </w:div>
    <w:div w:id="1184977145">
      <w:bodyDiv w:val="1"/>
      <w:marLeft w:val="0"/>
      <w:marRight w:val="0"/>
      <w:marTop w:val="0"/>
      <w:marBottom w:val="0"/>
      <w:divBdr>
        <w:top w:val="none" w:sz="0" w:space="0" w:color="auto"/>
        <w:left w:val="none" w:sz="0" w:space="0" w:color="auto"/>
        <w:bottom w:val="none" w:sz="0" w:space="0" w:color="auto"/>
        <w:right w:val="none" w:sz="0" w:space="0" w:color="auto"/>
      </w:divBdr>
    </w:div>
    <w:div w:id="1238436562">
      <w:bodyDiv w:val="1"/>
      <w:marLeft w:val="0"/>
      <w:marRight w:val="0"/>
      <w:marTop w:val="0"/>
      <w:marBottom w:val="0"/>
      <w:divBdr>
        <w:top w:val="none" w:sz="0" w:space="0" w:color="auto"/>
        <w:left w:val="none" w:sz="0" w:space="0" w:color="auto"/>
        <w:bottom w:val="none" w:sz="0" w:space="0" w:color="auto"/>
        <w:right w:val="none" w:sz="0" w:space="0" w:color="auto"/>
      </w:divBdr>
    </w:div>
    <w:div w:id="1274290081">
      <w:bodyDiv w:val="1"/>
      <w:marLeft w:val="0"/>
      <w:marRight w:val="0"/>
      <w:marTop w:val="0"/>
      <w:marBottom w:val="0"/>
      <w:divBdr>
        <w:top w:val="none" w:sz="0" w:space="0" w:color="auto"/>
        <w:left w:val="none" w:sz="0" w:space="0" w:color="auto"/>
        <w:bottom w:val="none" w:sz="0" w:space="0" w:color="auto"/>
        <w:right w:val="none" w:sz="0" w:space="0" w:color="auto"/>
      </w:divBdr>
    </w:div>
    <w:div w:id="1365909312">
      <w:bodyDiv w:val="1"/>
      <w:marLeft w:val="0"/>
      <w:marRight w:val="0"/>
      <w:marTop w:val="0"/>
      <w:marBottom w:val="0"/>
      <w:divBdr>
        <w:top w:val="none" w:sz="0" w:space="0" w:color="auto"/>
        <w:left w:val="none" w:sz="0" w:space="0" w:color="auto"/>
        <w:bottom w:val="none" w:sz="0" w:space="0" w:color="auto"/>
        <w:right w:val="none" w:sz="0" w:space="0" w:color="auto"/>
      </w:divBdr>
    </w:div>
    <w:div w:id="1375155824">
      <w:bodyDiv w:val="1"/>
      <w:marLeft w:val="0"/>
      <w:marRight w:val="0"/>
      <w:marTop w:val="0"/>
      <w:marBottom w:val="0"/>
      <w:divBdr>
        <w:top w:val="none" w:sz="0" w:space="0" w:color="auto"/>
        <w:left w:val="none" w:sz="0" w:space="0" w:color="auto"/>
        <w:bottom w:val="none" w:sz="0" w:space="0" w:color="auto"/>
        <w:right w:val="none" w:sz="0" w:space="0" w:color="auto"/>
      </w:divBdr>
    </w:div>
    <w:div w:id="1424112802">
      <w:bodyDiv w:val="1"/>
      <w:marLeft w:val="0"/>
      <w:marRight w:val="0"/>
      <w:marTop w:val="0"/>
      <w:marBottom w:val="0"/>
      <w:divBdr>
        <w:top w:val="none" w:sz="0" w:space="0" w:color="auto"/>
        <w:left w:val="none" w:sz="0" w:space="0" w:color="auto"/>
        <w:bottom w:val="none" w:sz="0" w:space="0" w:color="auto"/>
        <w:right w:val="none" w:sz="0" w:space="0" w:color="auto"/>
      </w:divBdr>
    </w:div>
    <w:div w:id="1539317431">
      <w:bodyDiv w:val="1"/>
      <w:marLeft w:val="0"/>
      <w:marRight w:val="0"/>
      <w:marTop w:val="0"/>
      <w:marBottom w:val="0"/>
      <w:divBdr>
        <w:top w:val="none" w:sz="0" w:space="0" w:color="auto"/>
        <w:left w:val="none" w:sz="0" w:space="0" w:color="auto"/>
        <w:bottom w:val="none" w:sz="0" w:space="0" w:color="auto"/>
        <w:right w:val="none" w:sz="0" w:space="0" w:color="auto"/>
      </w:divBdr>
    </w:div>
    <w:div w:id="1551647896">
      <w:bodyDiv w:val="1"/>
      <w:marLeft w:val="0"/>
      <w:marRight w:val="0"/>
      <w:marTop w:val="0"/>
      <w:marBottom w:val="0"/>
      <w:divBdr>
        <w:top w:val="none" w:sz="0" w:space="0" w:color="auto"/>
        <w:left w:val="none" w:sz="0" w:space="0" w:color="auto"/>
        <w:bottom w:val="none" w:sz="0" w:space="0" w:color="auto"/>
        <w:right w:val="none" w:sz="0" w:space="0" w:color="auto"/>
      </w:divBdr>
    </w:div>
    <w:div w:id="1651787327">
      <w:bodyDiv w:val="1"/>
      <w:marLeft w:val="0"/>
      <w:marRight w:val="0"/>
      <w:marTop w:val="0"/>
      <w:marBottom w:val="0"/>
      <w:divBdr>
        <w:top w:val="none" w:sz="0" w:space="0" w:color="auto"/>
        <w:left w:val="none" w:sz="0" w:space="0" w:color="auto"/>
        <w:bottom w:val="none" w:sz="0" w:space="0" w:color="auto"/>
        <w:right w:val="none" w:sz="0" w:space="0" w:color="auto"/>
      </w:divBdr>
    </w:div>
    <w:div w:id="1855923933">
      <w:bodyDiv w:val="1"/>
      <w:marLeft w:val="0"/>
      <w:marRight w:val="0"/>
      <w:marTop w:val="0"/>
      <w:marBottom w:val="0"/>
      <w:divBdr>
        <w:top w:val="none" w:sz="0" w:space="0" w:color="auto"/>
        <w:left w:val="none" w:sz="0" w:space="0" w:color="auto"/>
        <w:bottom w:val="none" w:sz="0" w:space="0" w:color="auto"/>
        <w:right w:val="none" w:sz="0" w:space="0" w:color="auto"/>
      </w:divBdr>
    </w:div>
    <w:div w:id="2016489723">
      <w:bodyDiv w:val="1"/>
      <w:marLeft w:val="0"/>
      <w:marRight w:val="0"/>
      <w:marTop w:val="0"/>
      <w:marBottom w:val="0"/>
      <w:divBdr>
        <w:top w:val="none" w:sz="0" w:space="0" w:color="auto"/>
        <w:left w:val="none" w:sz="0" w:space="0" w:color="auto"/>
        <w:bottom w:val="none" w:sz="0" w:space="0" w:color="auto"/>
        <w:right w:val="none" w:sz="0" w:space="0" w:color="auto"/>
      </w:divBdr>
    </w:div>
    <w:div w:id="210838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fif"/><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fif"/><Relationship Id="rId22" Type="http://schemas.openxmlformats.org/officeDocument/2006/relationships/image" Target="media/image14.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a%20Mohamed\AppData\Local\Microsoft\Office\16.0\DTS\en-US%7b6FADC8F7-5206-4295-A509-6C801F10E153%7d\%7bD560D53F-04AA-4E29-9174-34C2D5474E4F%7dtf02911896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A0B5618F2A24789A8249786A4633874"/>
        <w:category>
          <w:name w:val="General"/>
          <w:gallery w:val="placeholder"/>
        </w:category>
        <w:types>
          <w:type w:val="bbPlcHdr"/>
        </w:types>
        <w:behaviors>
          <w:behavior w:val="content"/>
        </w:behaviors>
        <w:guid w:val="{F3AE27AB-69DF-441B-9023-177B0831C26B}"/>
      </w:docPartPr>
      <w:docPartBody>
        <w:p w:rsidR="005D3658" w:rsidRDefault="00000000">
          <w:pPr>
            <w:pStyle w:val="8A0B5618F2A24789A8249786A4633874"/>
          </w:pPr>
          <w:r w:rsidRPr="00E0401F">
            <w:t>OLSON HARRIS LTD.</w:t>
          </w:r>
        </w:p>
      </w:docPartBody>
    </w:docPart>
    <w:docPart>
      <w:docPartPr>
        <w:name w:val="90EFDFE294354CEEA1DBCCECF642DC9E"/>
        <w:category>
          <w:name w:val="General"/>
          <w:gallery w:val="placeholder"/>
        </w:category>
        <w:types>
          <w:type w:val="bbPlcHdr"/>
        </w:types>
        <w:behaviors>
          <w:behavior w:val="content"/>
        </w:behaviors>
        <w:guid w:val="{07787BE7-0DEE-4F3E-B4E5-3CE780907EB9}"/>
      </w:docPartPr>
      <w:docPartBody>
        <w:p w:rsidR="005D3658" w:rsidRDefault="00000000">
          <w:pPr>
            <w:pStyle w:val="90EFDFE294354CEEA1DBCCECF642DC9E"/>
          </w:pPr>
          <w:r>
            <w:t>Northwind Traders</w:t>
          </w:r>
        </w:p>
      </w:docPartBody>
    </w:docPart>
    <w:docPart>
      <w:docPartPr>
        <w:name w:val="0E8036FBA8A341D5A1011C12DAEE59E5"/>
        <w:category>
          <w:name w:val="General"/>
          <w:gallery w:val="placeholder"/>
        </w:category>
        <w:types>
          <w:type w:val="bbPlcHdr"/>
        </w:types>
        <w:behaviors>
          <w:behavior w:val="content"/>
        </w:behaviors>
        <w:guid w:val="{952C8310-92F4-4DA1-9B54-115E345C4118}"/>
      </w:docPartPr>
      <w:docPartBody>
        <w:p w:rsidR="005D3658" w:rsidRDefault="00000000">
          <w:pPr>
            <w:pStyle w:val="0E8036FBA8A341D5A1011C12DAEE59E5"/>
          </w:pPr>
          <w:r w:rsidRPr="003C0DAF">
            <w:t>Supplied Material</w:t>
          </w:r>
        </w:p>
      </w:docPartBody>
    </w:docPart>
    <w:docPart>
      <w:docPartPr>
        <w:name w:val="7F51F60D639548759B3ACE11CD85728F"/>
        <w:category>
          <w:name w:val="General"/>
          <w:gallery w:val="placeholder"/>
        </w:category>
        <w:types>
          <w:type w:val="bbPlcHdr"/>
        </w:types>
        <w:behaviors>
          <w:behavior w:val="content"/>
        </w:behaviors>
        <w:guid w:val="{0531C646-AA4C-45D1-ACCA-6858CC3D74A5}"/>
      </w:docPartPr>
      <w:docPartBody>
        <w:p w:rsidR="005D3658" w:rsidRDefault="00000000">
          <w:pPr>
            <w:pStyle w:val="7F51F60D639548759B3ACE11CD85728F"/>
          </w:pPr>
          <w:r>
            <w:t>The following materials are to be supplied by</w:t>
          </w:r>
        </w:p>
      </w:docPartBody>
    </w:docPart>
    <w:docPart>
      <w:docPartPr>
        <w:name w:val="830DC1F3983A4FC0B0B6006697141D03"/>
        <w:category>
          <w:name w:val="General"/>
          <w:gallery w:val="placeholder"/>
        </w:category>
        <w:types>
          <w:type w:val="bbPlcHdr"/>
        </w:types>
        <w:behaviors>
          <w:behavior w:val="content"/>
        </w:behaviors>
        <w:guid w:val="{E341BE9C-FCB5-4185-B374-27EBF49EA4E9}"/>
      </w:docPartPr>
      <w:docPartBody>
        <w:p w:rsidR="005D3658" w:rsidRDefault="00000000">
          <w:pPr>
            <w:pStyle w:val="830DC1F3983A4FC0B0B6006697141D03"/>
          </w:pPr>
          <w:r w:rsidRPr="005140CB">
            <w:t>Northwind Traders</w:t>
          </w:r>
        </w:p>
      </w:docPartBody>
    </w:docPart>
    <w:docPart>
      <w:docPartPr>
        <w:name w:val="42E4BC408CCD48778B4CB95B6FADDBE8"/>
        <w:category>
          <w:name w:val="General"/>
          <w:gallery w:val="placeholder"/>
        </w:category>
        <w:types>
          <w:type w:val="bbPlcHdr"/>
        </w:types>
        <w:behaviors>
          <w:behavior w:val="content"/>
        </w:behaviors>
        <w:guid w:val="{6BDFCFD3-97A5-4DE6-B5E7-6D7CC035B789}"/>
      </w:docPartPr>
      <w:docPartBody>
        <w:p w:rsidR="005D3658" w:rsidRDefault="00000000">
          <w:pPr>
            <w:pStyle w:val="42E4BC408CCD48778B4CB95B6FADDBE8"/>
          </w:pPr>
          <w:r>
            <w:t>for this project. For</w:t>
          </w:r>
        </w:p>
      </w:docPartBody>
    </w:docPart>
    <w:docPart>
      <w:docPartPr>
        <w:name w:val="6C5CEEA5ED2C4DC984CECBE7071F9410"/>
        <w:category>
          <w:name w:val="General"/>
          <w:gallery w:val="placeholder"/>
        </w:category>
        <w:types>
          <w:type w:val="bbPlcHdr"/>
        </w:types>
        <w:behaviors>
          <w:behavior w:val="content"/>
        </w:behaviors>
        <w:guid w:val="{A26B12DE-7555-48EA-806A-B06A43CB65E7}"/>
      </w:docPartPr>
      <w:docPartBody>
        <w:p w:rsidR="005D3658" w:rsidRDefault="00000000">
          <w:pPr>
            <w:pStyle w:val="6C5CEEA5ED2C4DC984CECBE7071F9410"/>
          </w:pPr>
          <w:r w:rsidRPr="005140CB">
            <w:t>OLSON HARRIS LTD.</w:t>
          </w:r>
        </w:p>
      </w:docPartBody>
    </w:docPart>
    <w:docPart>
      <w:docPartPr>
        <w:name w:val="90AF747E72CD4381BE697805D3439130"/>
        <w:category>
          <w:name w:val="General"/>
          <w:gallery w:val="placeholder"/>
        </w:category>
        <w:types>
          <w:type w:val="bbPlcHdr"/>
        </w:types>
        <w:behaviors>
          <w:behavior w:val="content"/>
        </w:behaviors>
        <w:guid w:val="{6C910D28-4CB4-4B12-9E3B-E3D65989CB52}"/>
      </w:docPartPr>
      <w:docPartBody>
        <w:p w:rsidR="005D3658" w:rsidRDefault="00000000">
          <w:pPr>
            <w:pStyle w:val="90AF747E72CD4381BE697805D3439130"/>
          </w:pPr>
          <w:r>
            <w:t>to meet project milestones, this material must be supplied on schedule. The due dates included in the following table represent our best guess based on current proposed project dates:</w:t>
          </w:r>
        </w:p>
      </w:docPartBody>
    </w:docPart>
    <w:docPart>
      <w:docPartPr>
        <w:name w:val="0514FFBD80DA44DDA044B2BEA6E7595F"/>
        <w:category>
          <w:name w:val="General"/>
          <w:gallery w:val="placeholder"/>
        </w:category>
        <w:types>
          <w:type w:val="bbPlcHdr"/>
        </w:types>
        <w:behaviors>
          <w:behavior w:val="content"/>
        </w:behaviors>
        <w:guid w:val="{A6643A73-79D0-4946-82E4-478278F2831D}"/>
      </w:docPartPr>
      <w:docPartBody>
        <w:p w:rsidR="005D3658" w:rsidRDefault="00000000">
          <w:pPr>
            <w:pStyle w:val="0514FFBD80DA44DDA044B2BEA6E7595F"/>
          </w:pPr>
          <w:r w:rsidRPr="009E07E5">
            <w:t>Materials to be supplied by</w:t>
          </w:r>
        </w:p>
      </w:docPartBody>
    </w:docPart>
    <w:docPart>
      <w:docPartPr>
        <w:name w:val="270B4E136BBB4B9289712E4A5746CA96"/>
        <w:category>
          <w:name w:val="General"/>
          <w:gallery w:val="placeholder"/>
        </w:category>
        <w:types>
          <w:type w:val="bbPlcHdr"/>
        </w:types>
        <w:behaviors>
          <w:behavior w:val="content"/>
        </w:behaviors>
        <w:guid w:val="{DE58DB19-C3EA-451D-B1BD-26A58B6CB3D4}"/>
      </w:docPartPr>
      <w:docPartBody>
        <w:p w:rsidR="005D3658" w:rsidRDefault="00000000">
          <w:pPr>
            <w:pStyle w:val="270B4E136BBB4B9289712E4A5746CA96"/>
          </w:pPr>
          <w:r>
            <w:t>Northwind Traders</w:t>
          </w:r>
        </w:p>
      </w:docPartBody>
    </w:docPart>
    <w:docPart>
      <w:docPartPr>
        <w:name w:val="07E0D1551C364554B5A22FF47366AC10"/>
        <w:category>
          <w:name w:val="General"/>
          <w:gallery w:val="placeholder"/>
        </w:category>
        <w:types>
          <w:type w:val="bbPlcHdr"/>
        </w:types>
        <w:behaviors>
          <w:behavior w:val="content"/>
        </w:behaviors>
        <w:guid w:val="{0BD1C165-9D4C-4291-BBF1-1DB2B7FE9F7B}"/>
      </w:docPartPr>
      <w:docPartBody>
        <w:p w:rsidR="005D3658" w:rsidRDefault="00000000">
          <w:pPr>
            <w:pStyle w:val="07E0D1551C364554B5A22FF47366AC10"/>
          </w:pPr>
          <w:r>
            <w:t>Due Date*</w:t>
          </w:r>
        </w:p>
      </w:docPartBody>
    </w:docPart>
    <w:docPart>
      <w:docPartPr>
        <w:name w:val="D3D4134934F74A70982AEE239C73CF8B"/>
        <w:category>
          <w:name w:val="General"/>
          <w:gallery w:val="placeholder"/>
        </w:category>
        <w:types>
          <w:type w:val="bbPlcHdr"/>
        </w:types>
        <w:behaviors>
          <w:behavior w:val="content"/>
        </w:behaviors>
        <w:guid w:val="{63BA0FE9-2C5A-4FC7-AA9D-F2645CEBA3F5}"/>
      </w:docPartPr>
      <w:docPartBody>
        <w:p w:rsidR="005D3658" w:rsidRDefault="00000000">
          <w:pPr>
            <w:pStyle w:val="D3D4134934F74A70982AEE239C73CF8B"/>
          </w:pPr>
          <w:r w:rsidRPr="00F23ED1">
            <w:t>User data</w:t>
          </w:r>
        </w:p>
      </w:docPartBody>
    </w:docPart>
    <w:docPart>
      <w:docPartPr>
        <w:name w:val="9A7278EA661F40409630EC47F1CFA327"/>
        <w:category>
          <w:name w:val="General"/>
          <w:gallery w:val="placeholder"/>
        </w:category>
        <w:types>
          <w:type w:val="bbPlcHdr"/>
        </w:types>
        <w:behaviors>
          <w:behavior w:val="content"/>
        </w:behaviors>
        <w:guid w:val="{AA0E0FD2-B7D5-43DB-AF74-0C04C32948F0}"/>
      </w:docPartPr>
      <w:docPartBody>
        <w:p w:rsidR="005D3658" w:rsidRDefault="00000000">
          <w:pPr>
            <w:pStyle w:val="9A7278EA661F40409630EC47F1CFA327"/>
          </w:pPr>
          <w:r w:rsidRPr="00F23ED1">
            <w:t>12/31/22</w:t>
          </w:r>
        </w:p>
      </w:docPartBody>
    </w:docPart>
    <w:docPart>
      <w:docPartPr>
        <w:name w:val="F505E790F0EC45BFB5479B6ECB36F6F7"/>
        <w:category>
          <w:name w:val="General"/>
          <w:gallery w:val="placeholder"/>
        </w:category>
        <w:types>
          <w:type w:val="bbPlcHdr"/>
        </w:types>
        <w:behaviors>
          <w:behavior w:val="content"/>
        </w:behaviors>
        <w:guid w:val="{91AE2F5A-535F-4E0D-ADD3-BAAA389A8448}"/>
      </w:docPartPr>
      <w:docPartBody>
        <w:p w:rsidR="005D3658" w:rsidRDefault="00000000">
          <w:pPr>
            <w:pStyle w:val="F505E790F0EC45BFB5479B6ECB36F6F7"/>
          </w:pPr>
          <w:r>
            <w:t>*We cannot be responsible for cost overruns caused by client’s failure to deliver materials by agreed-upon due dates.</w:t>
          </w:r>
        </w:p>
      </w:docPartBody>
    </w:docPart>
    <w:docPart>
      <w:docPartPr>
        <w:name w:val="1753904B8555422E8084E477057F361D"/>
        <w:category>
          <w:name w:val="General"/>
          <w:gallery w:val="placeholder"/>
        </w:category>
        <w:types>
          <w:type w:val="bbPlcHdr"/>
        </w:types>
        <w:behaviors>
          <w:behavior w:val="content"/>
        </w:behaviors>
        <w:guid w:val="{A15B6BF0-B7CF-410B-97B2-ABF7867FEC7D}"/>
      </w:docPartPr>
      <w:docPartBody>
        <w:p w:rsidR="005D3658" w:rsidRDefault="00000000">
          <w:pPr>
            <w:pStyle w:val="1753904B8555422E8084E477057F361D"/>
          </w:pPr>
          <w:r>
            <w:t>Expected Results</w:t>
          </w:r>
        </w:p>
      </w:docPartBody>
    </w:docPart>
    <w:docPart>
      <w:docPartPr>
        <w:name w:val="BA15D2776A02484B97C97FBE7C3356A0"/>
        <w:category>
          <w:name w:val="General"/>
          <w:gallery w:val="placeholder"/>
        </w:category>
        <w:types>
          <w:type w:val="bbPlcHdr"/>
        </w:types>
        <w:behaviors>
          <w:behavior w:val="content"/>
        </w:behaviors>
        <w:guid w:val="{AC1A42ED-78AB-436D-88C8-52F158ED9E2E}"/>
      </w:docPartPr>
      <w:docPartBody>
        <w:p w:rsidR="005D3658" w:rsidRDefault="00000000">
          <w:pPr>
            <w:pStyle w:val="BA15D2776A02484B97C97FBE7C3356A0"/>
          </w:pPr>
          <w:r>
            <w:t>Describe the results expected from the project and why your approach will achieve those results.</w:t>
          </w:r>
        </w:p>
      </w:docPartBody>
    </w:docPart>
    <w:docPart>
      <w:docPartPr>
        <w:name w:val="99553E7CF1774EBAB199122B3626189B"/>
        <w:category>
          <w:name w:val="General"/>
          <w:gallery w:val="placeholder"/>
        </w:category>
        <w:types>
          <w:type w:val="bbPlcHdr"/>
        </w:types>
        <w:behaviors>
          <w:behavior w:val="content"/>
        </w:behaviors>
        <w:guid w:val="{8728F89A-4DA8-4352-8BDF-3A28575F4C8F}"/>
      </w:docPartPr>
      <w:docPartBody>
        <w:p w:rsidR="005D3658" w:rsidRDefault="00000000">
          <w:pPr>
            <w:pStyle w:val="99553E7CF1774EBAB199122B3626189B"/>
          </w:pPr>
          <w:r>
            <w:t>We expect our proposed solution to</w:t>
          </w:r>
        </w:p>
      </w:docPartBody>
    </w:docPart>
    <w:docPart>
      <w:docPartPr>
        <w:name w:val="2FD7A1B8394247BD8B8567DD09136040"/>
        <w:category>
          <w:name w:val="General"/>
          <w:gallery w:val="placeholder"/>
        </w:category>
        <w:types>
          <w:type w:val="bbPlcHdr"/>
        </w:types>
        <w:behaviors>
          <w:behavior w:val="content"/>
        </w:behaviors>
        <w:guid w:val="{F1F8AF2A-3DD7-466F-9C90-74763DF0E182}"/>
      </w:docPartPr>
      <w:docPartBody>
        <w:p w:rsidR="005D3658" w:rsidRDefault="00000000">
          <w:pPr>
            <w:pStyle w:val="2FD7A1B8394247BD8B8567DD09136040"/>
          </w:pPr>
          <w:r w:rsidRPr="005140CB">
            <w:t>Northwind Traders</w:t>
          </w:r>
        </w:p>
      </w:docPartBody>
    </w:docPart>
    <w:docPart>
      <w:docPartPr>
        <w:name w:val="87F61D7188984F47B402DDF84D6DE455"/>
        <w:category>
          <w:name w:val="General"/>
          <w:gallery w:val="placeholder"/>
        </w:category>
        <w:types>
          <w:type w:val="bbPlcHdr"/>
        </w:types>
        <w:behaviors>
          <w:behavior w:val="content"/>
        </w:behaviors>
        <w:guid w:val="{E39FD382-40FD-43A0-BA8C-6EEC0470F52D}"/>
      </w:docPartPr>
      <w:docPartBody>
        <w:p w:rsidR="005D3658" w:rsidRDefault="00000000">
          <w:pPr>
            <w:pStyle w:val="87F61D7188984F47B402DDF84D6DE455"/>
          </w:pPr>
          <w:r>
            <w:t>’s requirements to provide the following results:</w:t>
          </w:r>
        </w:p>
      </w:docPartBody>
    </w:docPart>
    <w:docPart>
      <w:docPartPr>
        <w:name w:val="7C6E9E4CDB1A4B4FBF514D38E4237817"/>
        <w:category>
          <w:name w:val="General"/>
          <w:gallery w:val="placeholder"/>
        </w:category>
        <w:types>
          <w:type w:val="bbPlcHdr"/>
        </w:types>
        <w:behaviors>
          <w:behavior w:val="content"/>
        </w:behaviors>
        <w:guid w:val="{1A670F2C-4879-43D3-AB16-1CFADE6A39CC}"/>
      </w:docPartPr>
      <w:docPartBody>
        <w:p w:rsidR="005D3658" w:rsidRDefault="00000000">
          <w:pPr>
            <w:pStyle w:val="7C6E9E4CDB1A4B4FBF514D38E4237817"/>
          </w:pPr>
          <w:r w:rsidRPr="003C0DAF">
            <w:t>Financial Benefits</w:t>
          </w:r>
        </w:p>
      </w:docPartBody>
    </w:docPart>
    <w:docPart>
      <w:docPartPr>
        <w:name w:val="C7C689B85C38493F88229C88BAD64060"/>
        <w:category>
          <w:name w:val="General"/>
          <w:gallery w:val="placeholder"/>
        </w:category>
        <w:types>
          <w:type w:val="bbPlcHdr"/>
        </w:types>
        <w:behaviors>
          <w:behavior w:val="content"/>
        </w:behaviors>
        <w:guid w:val="{99B3DAFC-91C4-4854-A397-15A7E7F093A5}"/>
      </w:docPartPr>
      <w:docPartBody>
        <w:p w:rsidR="005D3658" w:rsidRDefault="00000000">
          <w:pPr>
            <w:pStyle w:val="C7C689B85C38493F88229C88BAD64060"/>
          </w:pPr>
          <w:r w:rsidRPr="008C2860">
            <w:t>Result #1:</w:t>
          </w:r>
        </w:p>
      </w:docPartBody>
    </w:docPart>
    <w:docPart>
      <w:docPartPr>
        <w:name w:val="940C1EF83D404E9FA10EA5B991FC2853"/>
        <w:category>
          <w:name w:val="General"/>
          <w:gallery w:val="placeholder"/>
        </w:category>
        <w:types>
          <w:type w:val="bbPlcHdr"/>
        </w:types>
        <w:behaviors>
          <w:behavior w:val="content"/>
        </w:behaviors>
        <w:guid w:val="{9C3469C6-A0A8-450C-898B-EA35A33D563C}"/>
      </w:docPartPr>
      <w:docPartBody>
        <w:p w:rsidR="005D3658" w:rsidRDefault="00000000">
          <w:pPr>
            <w:pStyle w:val="940C1EF83D404E9FA10EA5B991FC2853"/>
          </w:pPr>
          <w:r w:rsidRPr="008C2860">
            <w:t>Boost engagement</w:t>
          </w:r>
        </w:p>
      </w:docPartBody>
    </w:docPart>
    <w:docPart>
      <w:docPartPr>
        <w:name w:val="7E8254BE07B141EC8D08D3F8AA16507F"/>
        <w:category>
          <w:name w:val="General"/>
          <w:gallery w:val="placeholder"/>
        </w:category>
        <w:types>
          <w:type w:val="bbPlcHdr"/>
        </w:types>
        <w:behaviors>
          <w:behavior w:val="content"/>
        </w:behaviors>
        <w:guid w:val="{5B0AF49F-DD45-4DC9-BF97-9EE872988528}"/>
      </w:docPartPr>
      <w:docPartBody>
        <w:p w:rsidR="005D3658" w:rsidRDefault="00000000">
          <w:pPr>
            <w:pStyle w:val="7E8254BE07B141EC8D08D3F8AA16507F"/>
          </w:pPr>
          <w:r w:rsidRPr="008C2860">
            <w:t>Result #2:</w:t>
          </w:r>
        </w:p>
      </w:docPartBody>
    </w:docPart>
    <w:docPart>
      <w:docPartPr>
        <w:name w:val="470234DFC28349EE8D7B0C7BB0C6B015"/>
        <w:category>
          <w:name w:val="General"/>
          <w:gallery w:val="placeholder"/>
        </w:category>
        <w:types>
          <w:type w:val="bbPlcHdr"/>
        </w:types>
        <w:behaviors>
          <w:behavior w:val="content"/>
        </w:behaviors>
        <w:guid w:val="{4B667B88-BD81-4844-912A-9A4C45A08785}"/>
      </w:docPartPr>
      <w:docPartBody>
        <w:p w:rsidR="005D3658" w:rsidRDefault="00000000">
          <w:pPr>
            <w:pStyle w:val="470234DFC28349EE8D7B0C7BB0C6B015"/>
          </w:pPr>
          <w:r w:rsidRPr="008C2860">
            <w:t>Grow sales</w:t>
          </w:r>
        </w:p>
      </w:docPartBody>
    </w:docPart>
    <w:docPart>
      <w:docPartPr>
        <w:name w:val="1D868F3E3D69430690CF773C5692B55F"/>
        <w:category>
          <w:name w:val="General"/>
          <w:gallery w:val="placeholder"/>
        </w:category>
        <w:types>
          <w:type w:val="bbPlcHdr"/>
        </w:types>
        <w:behaviors>
          <w:behavior w:val="content"/>
        </w:behaviors>
        <w:guid w:val="{ACA67395-D14E-4205-958A-73129B7C78A2}"/>
      </w:docPartPr>
      <w:docPartBody>
        <w:p w:rsidR="005D3658" w:rsidRDefault="00000000">
          <w:pPr>
            <w:pStyle w:val="1D868F3E3D69430690CF773C5692B55F"/>
          </w:pPr>
          <w:r w:rsidRPr="008C2860">
            <w:t>Result #3:</w:t>
          </w:r>
        </w:p>
      </w:docPartBody>
    </w:docPart>
    <w:docPart>
      <w:docPartPr>
        <w:name w:val="5CA3C65E0E2A452CAB0820A887B300D1"/>
        <w:category>
          <w:name w:val="General"/>
          <w:gallery w:val="placeholder"/>
        </w:category>
        <w:types>
          <w:type w:val="bbPlcHdr"/>
        </w:types>
        <w:behaviors>
          <w:behavior w:val="content"/>
        </w:behaviors>
        <w:guid w:val="{EC60A757-E69F-4891-B57B-9C83E2F16A4C}"/>
      </w:docPartPr>
      <w:docPartBody>
        <w:p w:rsidR="005D3658" w:rsidRDefault="00000000">
          <w:pPr>
            <w:pStyle w:val="5CA3C65E0E2A452CAB0820A887B300D1"/>
          </w:pPr>
          <w:r w:rsidRPr="008C2860">
            <w:t>Retain customers</w:t>
          </w:r>
        </w:p>
      </w:docPartBody>
    </w:docPart>
    <w:docPart>
      <w:docPartPr>
        <w:name w:val="0667E26816FE432386E69D4F401B8863"/>
        <w:category>
          <w:name w:val="General"/>
          <w:gallery w:val="placeholder"/>
        </w:category>
        <w:types>
          <w:type w:val="bbPlcHdr"/>
        </w:types>
        <w:behaviors>
          <w:behavior w:val="content"/>
        </w:behaviors>
        <w:guid w:val="{A1914395-E08B-42D3-B8B6-43E1F9AF5D72}"/>
      </w:docPartPr>
      <w:docPartBody>
        <w:p w:rsidR="005D3658" w:rsidRDefault="00000000">
          <w:pPr>
            <w:pStyle w:val="0667E26816FE432386E69D4F401B8863"/>
          </w:pPr>
          <w:r w:rsidRPr="003C0DAF">
            <w:t>Technical Benefits</w:t>
          </w:r>
        </w:p>
      </w:docPartBody>
    </w:docPart>
    <w:docPart>
      <w:docPartPr>
        <w:name w:val="FCBBFF0A5F4147B6968E7B90DBA96677"/>
        <w:category>
          <w:name w:val="General"/>
          <w:gallery w:val="placeholder"/>
        </w:category>
        <w:types>
          <w:type w:val="bbPlcHdr"/>
        </w:types>
        <w:behaviors>
          <w:behavior w:val="content"/>
        </w:behaviors>
        <w:guid w:val="{6E9AA1D2-0C0E-4EF4-B8E9-0F25FBCD088C}"/>
      </w:docPartPr>
      <w:docPartBody>
        <w:p w:rsidR="005D3658" w:rsidRDefault="00000000">
          <w:pPr>
            <w:pStyle w:val="FCBBFF0A5F4147B6968E7B90DBA96677"/>
          </w:pPr>
          <w:r w:rsidRPr="008C2860">
            <w:t>Result #1:</w:t>
          </w:r>
        </w:p>
      </w:docPartBody>
    </w:docPart>
    <w:docPart>
      <w:docPartPr>
        <w:name w:val="41679527AED64F27B3F80E2071B1C3FC"/>
        <w:category>
          <w:name w:val="General"/>
          <w:gallery w:val="placeholder"/>
        </w:category>
        <w:types>
          <w:type w:val="bbPlcHdr"/>
        </w:types>
        <w:behaviors>
          <w:behavior w:val="content"/>
        </w:behaviors>
        <w:guid w:val="{251B0004-862A-40AE-ABC4-03B518EB2EF9}"/>
      </w:docPartPr>
      <w:docPartBody>
        <w:p w:rsidR="005D3658" w:rsidRDefault="00000000">
          <w:pPr>
            <w:pStyle w:val="41679527AED64F27B3F80E2071B1C3FC"/>
          </w:pPr>
          <w:r w:rsidRPr="008C2860">
            <w:t>Larger demographic</w:t>
          </w:r>
        </w:p>
      </w:docPartBody>
    </w:docPart>
    <w:docPart>
      <w:docPartPr>
        <w:name w:val="E99C07563B61481D92ADFC3D7EFC9073"/>
        <w:category>
          <w:name w:val="General"/>
          <w:gallery w:val="placeholder"/>
        </w:category>
        <w:types>
          <w:type w:val="bbPlcHdr"/>
        </w:types>
        <w:behaviors>
          <w:behavior w:val="content"/>
        </w:behaviors>
        <w:guid w:val="{156B2C77-0157-4A02-A6CE-2EA9414734E0}"/>
      </w:docPartPr>
      <w:docPartBody>
        <w:p w:rsidR="005D3658" w:rsidRDefault="00000000">
          <w:pPr>
            <w:pStyle w:val="E99C07563B61481D92ADFC3D7EFC9073"/>
          </w:pPr>
          <w:r w:rsidRPr="008C2860">
            <w:t>Result #2:</w:t>
          </w:r>
        </w:p>
      </w:docPartBody>
    </w:docPart>
    <w:docPart>
      <w:docPartPr>
        <w:name w:val="406F0BCFFA9D4D38BE785D9D9FCCC4E5"/>
        <w:category>
          <w:name w:val="General"/>
          <w:gallery w:val="placeholder"/>
        </w:category>
        <w:types>
          <w:type w:val="bbPlcHdr"/>
        </w:types>
        <w:behaviors>
          <w:behavior w:val="content"/>
        </w:behaviors>
        <w:guid w:val="{0F6C083F-EE1C-426E-89D3-0459BF1D49EE}"/>
      </w:docPartPr>
      <w:docPartBody>
        <w:p w:rsidR="005D3658" w:rsidRDefault="00000000">
          <w:pPr>
            <w:pStyle w:val="406F0BCFFA9D4D38BE785D9D9FCCC4E5"/>
          </w:pPr>
          <w:r w:rsidRPr="008C2860">
            <w:t>Platform diversification</w:t>
          </w:r>
        </w:p>
      </w:docPartBody>
    </w:docPart>
    <w:docPart>
      <w:docPartPr>
        <w:name w:val="0797E108FB104640A6EBD8736A062C19"/>
        <w:category>
          <w:name w:val="General"/>
          <w:gallery w:val="placeholder"/>
        </w:category>
        <w:types>
          <w:type w:val="bbPlcHdr"/>
        </w:types>
        <w:behaviors>
          <w:behavior w:val="content"/>
        </w:behaviors>
        <w:guid w:val="{E5443528-1C97-4556-844B-7B398A062FA4}"/>
      </w:docPartPr>
      <w:docPartBody>
        <w:p w:rsidR="005D3658" w:rsidRDefault="00000000">
          <w:pPr>
            <w:pStyle w:val="0797E108FB104640A6EBD8736A062C19"/>
          </w:pPr>
          <w:r w:rsidRPr="008C2860">
            <w:t>Result #3:</w:t>
          </w:r>
        </w:p>
      </w:docPartBody>
    </w:docPart>
    <w:docPart>
      <w:docPartPr>
        <w:name w:val="A1E27EBAE97F4247B60CCA1755846F1E"/>
        <w:category>
          <w:name w:val="General"/>
          <w:gallery w:val="placeholder"/>
        </w:category>
        <w:types>
          <w:type w:val="bbPlcHdr"/>
        </w:types>
        <w:behaviors>
          <w:behavior w:val="content"/>
        </w:behaviors>
        <w:guid w:val="{4385CE77-95C0-4B33-93C0-ED72446B5AD4}"/>
      </w:docPartPr>
      <w:docPartBody>
        <w:p w:rsidR="005D3658" w:rsidRDefault="00000000">
          <w:pPr>
            <w:pStyle w:val="A1E27EBAE97F4247B60CCA1755846F1E"/>
          </w:pPr>
          <w:r w:rsidRPr="008C2860">
            <w:t>Ease of access</w:t>
          </w:r>
        </w:p>
      </w:docPartBody>
    </w:docPart>
    <w:docPart>
      <w:docPartPr>
        <w:name w:val="7887F367DEF84BB19813FA9363682F6E"/>
        <w:category>
          <w:name w:val="General"/>
          <w:gallery w:val="placeholder"/>
        </w:category>
        <w:types>
          <w:type w:val="bbPlcHdr"/>
        </w:types>
        <w:behaviors>
          <w:behavior w:val="content"/>
        </w:behaviors>
        <w:guid w:val="{F787669F-5858-4B15-8396-8B72BD0EC3D4}"/>
      </w:docPartPr>
      <w:docPartBody>
        <w:p w:rsidR="005D3658" w:rsidRDefault="00000000">
          <w:pPr>
            <w:pStyle w:val="7887F367DEF84BB19813FA9363682F6E"/>
          </w:pPr>
          <w:r w:rsidRPr="003C0DAF">
            <w:t>Other Benefits</w:t>
          </w:r>
        </w:p>
      </w:docPartBody>
    </w:docPart>
    <w:docPart>
      <w:docPartPr>
        <w:name w:val="14E5B106F0754DA7ACAD00668BDA55C2"/>
        <w:category>
          <w:name w:val="General"/>
          <w:gallery w:val="placeholder"/>
        </w:category>
        <w:types>
          <w:type w:val="bbPlcHdr"/>
        </w:types>
        <w:behaviors>
          <w:behavior w:val="content"/>
        </w:behaviors>
        <w:guid w:val="{4EB0648C-5FB4-482C-B3AF-60CF10C77BA2}"/>
      </w:docPartPr>
      <w:docPartBody>
        <w:p w:rsidR="005D3658" w:rsidRDefault="00000000">
          <w:pPr>
            <w:pStyle w:val="14E5B106F0754DA7ACAD00668BDA55C2"/>
          </w:pPr>
          <w:r>
            <w:t>Use this section to describe less tangible benefits such as increased morale or improved customer satisfaction.</w:t>
          </w:r>
        </w:p>
      </w:docPartBody>
    </w:docPart>
    <w:docPart>
      <w:docPartPr>
        <w:name w:val="65AFBD00B34F42C7A7C968F4807359D8"/>
        <w:category>
          <w:name w:val="General"/>
          <w:gallery w:val="placeholder"/>
        </w:category>
        <w:types>
          <w:type w:val="bbPlcHdr"/>
        </w:types>
        <w:behaviors>
          <w:behavior w:val="content"/>
        </w:behaviors>
        <w:guid w:val="{AAAF9499-9F5A-4F37-AF8F-F74DF67A392E}"/>
      </w:docPartPr>
      <w:docPartBody>
        <w:p w:rsidR="005D3658" w:rsidRDefault="00000000">
          <w:pPr>
            <w:pStyle w:val="65AFBD00B34F42C7A7C968F4807359D8"/>
          </w:pPr>
          <w:r>
            <w:t>Pricing</w:t>
          </w:r>
        </w:p>
      </w:docPartBody>
    </w:docPart>
    <w:docPart>
      <w:docPartPr>
        <w:name w:val="2EFEB0EE60344A7DB553B9F58A55206A"/>
        <w:category>
          <w:name w:val="General"/>
          <w:gallery w:val="placeholder"/>
        </w:category>
        <w:types>
          <w:type w:val="bbPlcHdr"/>
        </w:types>
        <w:behaviors>
          <w:behavior w:val="content"/>
        </w:behaviors>
        <w:guid w:val="{8AC97938-774C-4A90-8580-B7B278782C0F}"/>
      </w:docPartPr>
      <w:docPartBody>
        <w:p w:rsidR="005D3658" w:rsidRDefault="00000000">
          <w:pPr>
            <w:pStyle w:val="2EFEB0EE60344A7DB553B9F58A55206A"/>
          </w:pPr>
          <w:r>
            <w:t>The following table details the pricing for delivery of the services outlined in this proposal. This pricing is valid for</w:t>
          </w:r>
        </w:p>
      </w:docPartBody>
    </w:docPart>
    <w:docPart>
      <w:docPartPr>
        <w:name w:val="582E85DBC6714F94A30A183E83A2B39C"/>
        <w:category>
          <w:name w:val="General"/>
          <w:gallery w:val="placeholder"/>
        </w:category>
        <w:types>
          <w:type w:val="bbPlcHdr"/>
        </w:types>
        <w:behaviors>
          <w:behavior w:val="content"/>
        </w:behaviors>
        <w:guid w:val="{BD92AFA7-0E8C-4D82-840B-400968F0FACB}"/>
      </w:docPartPr>
      <w:docPartBody>
        <w:p w:rsidR="005D3658" w:rsidRDefault="00000000">
          <w:pPr>
            <w:pStyle w:val="582E85DBC6714F94A30A183E83A2B39C"/>
          </w:pPr>
          <w:r>
            <w:t>##</w:t>
          </w:r>
        </w:p>
      </w:docPartBody>
    </w:docPart>
    <w:docPart>
      <w:docPartPr>
        <w:name w:val="0AADB9EF176C4295A646EEE867467AD9"/>
        <w:category>
          <w:name w:val="General"/>
          <w:gallery w:val="placeholder"/>
        </w:category>
        <w:types>
          <w:type w:val="bbPlcHdr"/>
        </w:types>
        <w:behaviors>
          <w:behavior w:val="content"/>
        </w:behaviors>
        <w:guid w:val="{AB754088-0907-45CA-8962-5F17627532A4}"/>
      </w:docPartPr>
      <w:docPartBody>
        <w:p w:rsidR="005D3658" w:rsidRDefault="00000000">
          <w:pPr>
            <w:pStyle w:val="0AADB9EF176C4295A646EEE867467AD9"/>
          </w:pPr>
          <w:r>
            <w:t>days</w:t>
          </w:r>
        </w:p>
      </w:docPartBody>
    </w:docPart>
    <w:docPart>
      <w:docPartPr>
        <w:name w:val="669BC3F4AFB24B5D83C1DE205D44C41D"/>
        <w:category>
          <w:name w:val="General"/>
          <w:gallery w:val="placeholder"/>
        </w:category>
        <w:types>
          <w:type w:val="bbPlcHdr"/>
        </w:types>
        <w:behaviors>
          <w:behavior w:val="content"/>
        </w:behaviors>
        <w:guid w:val="{57A4E3F1-86B8-430E-A92A-B7ED6B16A973}"/>
      </w:docPartPr>
      <w:docPartBody>
        <w:p w:rsidR="005D3658" w:rsidRDefault="00000000">
          <w:pPr>
            <w:pStyle w:val="669BC3F4AFB24B5D83C1DE205D44C41D"/>
          </w:pPr>
          <w:r>
            <w:t>from the date of this proposal:</w:t>
          </w:r>
        </w:p>
      </w:docPartBody>
    </w:docPart>
    <w:docPart>
      <w:docPartPr>
        <w:name w:val="F4B108F024B14D3EA653CAB72E0C70B4"/>
        <w:category>
          <w:name w:val="General"/>
          <w:gallery w:val="placeholder"/>
        </w:category>
        <w:types>
          <w:type w:val="bbPlcHdr"/>
        </w:types>
        <w:behaviors>
          <w:behavior w:val="content"/>
        </w:behaviors>
        <w:guid w:val="{95DA7DBC-5F90-46A4-B6E9-D7FF2350DCC4}"/>
      </w:docPartPr>
      <w:docPartBody>
        <w:p w:rsidR="005D3658" w:rsidRDefault="00000000">
          <w:pPr>
            <w:pStyle w:val="F4B108F024B14D3EA653CAB72E0C70B4"/>
          </w:pPr>
          <w:r>
            <w:t>Services Cost</w:t>
          </w:r>
        </w:p>
      </w:docPartBody>
    </w:docPart>
    <w:docPart>
      <w:docPartPr>
        <w:name w:val="9E6749DAA1AB4FBBA2309EF0DBD38EC4"/>
        <w:category>
          <w:name w:val="General"/>
          <w:gallery w:val="placeholder"/>
        </w:category>
        <w:types>
          <w:type w:val="bbPlcHdr"/>
        </w:types>
        <w:behaviors>
          <w:behavior w:val="content"/>
        </w:behaviors>
        <w:guid w:val="{15AF05CD-1D8C-42F1-8D7A-AEB1B1A5A80A}"/>
      </w:docPartPr>
      <w:docPartBody>
        <w:p w:rsidR="005D3658" w:rsidRDefault="00000000">
          <w:pPr>
            <w:pStyle w:val="9E6749DAA1AB4FBBA2309EF0DBD38EC4"/>
          </w:pPr>
          <w:r>
            <w:t>Category #1</w:t>
          </w:r>
        </w:p>
      </w:docPartBody>
    </w:docPart>
    <w:docPart>
      <w:docPartPr>
        <w:name w:val="81BEBF8A6EA040E298130D6C645C942F"/>
        <w:category>
          <w:name w:val="General"/>
          <w:gallery w:val="placeholder"/>
        </w:category>
        <w:types>
          <w:type w:val="bbPlcHdr"/>
        </w:types>
        <w:behaviors>
          <w:behavior w:val="content"/>
        </w:behaviors>
        <w:guid w:val="{0F99C62D-9E31-45F4-B75D-FD5E01C52C68}"/>
      </w:docPartPr>
      <w:docPartBody>
        <w:p w:rsidR="005D3658" w:rsidRDefault="00000000">
          <w:pPr>
            <w:pStyle w:val="81BEBF8A6EA040E298130D6C645C942F"/>
          </w:pPr>
          <w:r>
            <w:t>Price</w:t>
          </w:r>
        </w:p>
      </w:docPartBody>
    </w:docPart>
    <w:docPart>
      <w:docPartPr>
        <w:name w:val="2DD259870F7040C39CBB4F04B2E145B9"/>
        <w:category>
          <w:name w:val="General"/>
          <w:gallery w:val="placeholder"/>
        </w:category>
        <w:types>
          <w:type w:val="bbPlcHdr"/>
        </w:types>
        <w:behaviors>
          <w:behavior w:val="content"/>
        </w:behaviors>
        <w:guid w:val="{57F3460A-AD5D-45D3-9BB2-D79FBDAA4314}"/>
      </w:docPartPr>
      <w:docPartBody>
        <w:p w:rsidR="005D3658" w:rsidRDefault="00000000">
          <w:pPr>
            <w:pStyle w:val="2DD259870F7040C39CBB4F04B2E145B9"/>
          </w:pPr>
          <w:r w:rsidRPr="008C2860">
            <w:t>Consultation services</w:t>
          </w:r>
        </w:p>
      </w:docPartBody>
    </w:docPart>
    <w:docPart>
      <w:docPartPr>
        <w:name w:val="053023B036A84206A7E65E7B4088AAC7"/>
        <w:category>
          <w:name w:val="General"/>
          <w:gallery w:val="placeholder"/>
        </w:category>
        <w:types>
          <w:type w:val="bbPlcHdr"/>
        </w:types>
        <w:behaviors>
          <w:behavior w:val="content"/>
        </w:behaviors>
        <w:guid w:val="{28514FF7-3DCF-46F8-8D6B-6A95CA95FDDD}"/>
      </w:docPartPr>
      <w:docPartBody>
        <w:p w:rsidR="005D3658" w:rsidRDefault="00000000">
          <w:pPr>
            <w:pStyle w:val="053023B036A84206A7E65E7B4088AAC7"/>
          </w:pPr>
          <w:r w:rsidRPr="008C2860">
            <w:t>$500.00</w:t>
          </w:r>
        </w:p>
      </w:docPartBody>
    </w:docPart>
    <w:docPart>
      <w:docPartPr>
        <w:name w:val="957D2BED8EB84499BAE2D19AF2FC01F6"/>
        <w:category>
          <w:name w:val="General"/>
          <w:gallery w:val="placeholder"/>
        </w:category>
        <w:types>
          <w:type w:val="bbPlcHdr"/>
        </w:types>
        <w:behaviors>
          <w:behavior w:val="content"/>
        </w:behaviors>
        <w:guid w:val="{2ECC8E69-744C-4733-87CC-1C1680FEA178}"/>
      </w:docPartPr>
      <w:docPartBody>
        <w:p w:rsidR="005D3658" w:rsidRDefault="00000000">
          <w:pPr>
            <w:pStyle w:val="957D2BED8EB84499BAE2D19AF2FC01F6"/>
          </w:pPr>
          <w:r>
            <w:t>Total Services</w:t>
          </w:r>
        </w:p>
      </w:docPartBody>
    </w:docPart>
    <w:docPart>
      <w:docPartPr>
        <w:name w:val="DDAAE9DAF2D74185B0BDA56C041CA199"/>
        <w:category>
          <w:name w:val="General"/>
          <w:gallery w:val="placeholder"/>
        </w:category>
        <w:types>
          <w:type w:val="bbPlcHdr"/>
        </w:types>
        <w:behaviors>
          <w:behavior w:val="content"/>
        </w:behaviors>
        <w:guid w:val="{0E17782D-0F75-40FA-8E5A-328D2FBFF311}"/>
      </w:docPartPr>
      <w:docPartBody>
        <w:p w:rsidR="005D3658" w:rsidRDefault="00000000">
          <w:pPr>
            <w:pStyle w:val="DDAAE9DAF2D74185B0BDA56C041CA199"/>
          </w:pPr>
          <w:r w:rsidRPr="00117948">
            <w:rPr>
              <w:rStyle w:val="Strong"/>
            </w:rPr>
            <w:t>Category #1</w:t>
          </w:r>
        </w:p>
      </w:docPartBody>
    </w:docPart>
    <w:docPart>
      <w:docPartPr>
        <w:name w:val="65E23D1349274406AC2E4190E7C957DD"/>
        <w:category>
          <w:name w:val="General"/>
          <w:gallery w:val="placeholder"/>
        </w:category>
        <w:types>
          <w:type w:val="bbPlcHdr"/>
        </w:types>
        <w:behaviors>
          <w:behavior w:val="content"/>
        </w:behaviors>
        <w:guid w:val="{3AE13D50-C6E0-4BEB-B5B1-68DB35BC26D9}"/>
      </w:docPartPr>
      <w:docPartBody>
        <w:p w:rsidR="005D3658" w:rsidRDefault="00000000">
          <w:pPr>
            <w:pStyle w:val="65E23D1349274406AC2E4190E7C957DD"/>
          </w:pPr>
          <w:r>
            <w:t>Costs</w:t>
          </w:r>
        </w:p>
      </w:docPartBody>
    </w:docPart>
    <w:docPart>
      <w:docPartPr>
        <w:name w:val="C23B0C197F194E1DAA8944DCB2DBFFC5"/>
        <w:category>
          <w:name w:val="General"/>
          <w:gallery w:val="placeholder"/>
        </w:category>
        <w:types>
          <w:type w:val="bbPlcHdr"/>
        </w:types>
        <w:behaviors>
          <w:behavior w:val="content"/>
        </w:behaviors>
        <w:guid w:val="{A3DEDA50-70CB-4358-9C3C-CE60A40513E4}"/>
      </w:docPartPr>
      <w:docPartBody>
        <w:p w:rsidR="005D3658" w:rsidRDefault="00000000">
          <w:pPr>
            <w:pStyle w:val="C23B0C197F194E1DAA8944DCB2DBFFC5"/>
          </w:pPr>
          <w:r w:rsidRPr="008C2860">
            <w:t>$12,000</w:t>
          </w:r>
        </w:p>
      </w:docPartBody>
    </w:docPart>
    <w:docPart>
      <w:docPartPr>
        <w:name w:val="83A3247771304DC281210D4466BFC3EB"/>
        <w:category>
          <w:name w:val="General"/>
          <w:gallery w:val="placeholder"/>
        </w:category>
        <w:types>
          <w:type w:val="bbPlcHdr"/>
        </w:types>
        <w:behaviors>
          <w:behavior w:val="content"/>
        </w:behaviors>
        <w:guid w:val="{95DF28ED-ECEC-4ED3-850C-D327E65ED711}"/>
      </w:docPartPr>
      <w:docPartBody>
        <w:p w:rsidR="005D3658" w:rsidRDefault="00000000">
          <w:pPr>
            <w:pStyle w:val="83A3247771304DC281210D4466BFC3EB"/>
          </w:pPr>
          <w:r>
            <w:rPr>
              <w:b/>
              <w:bCs/>
            </w:rPr>
            <w:t>Services Cost</w:t>
          </w:r>
        </w:p>
      </w:docPartBody>
    </w:docPart>
    <w:docPart>
      <w:docPartPr>
        <w:name w:val="E91F4FF31AA447A6828CC9C5B570C031"/>
        <w:category>
          <w:name w:val="General"/>
          <w:gallery w:val="placeholder"/>
        </w:category>
        <w:types>
          <w:type w:val="bbPlcHdr"/>
        </w:types>
        <w:behaviors>
          <w:behavior w:val="content"/>
        </w:behaviors>
        <w:guid w:val="{575BD9A8-CACD-46B5-A91E-2CA6DA68B3DC}"/>
      </w:docPartPr>
      <w:docPartBody>
        <w:p w:rsidR="005D3658" w:rsidRDefault="00000000">
          <w:pPr>
            <w:pStyle w:val="E91F4FF31AA447A6828CC9C5B570C031"/>
          </w:pPr>
          <w:r>
            <w:rPr>
              <w:b/>
              <w:bCs/>
            </w:rPr>
            <w:t>Category #2</w:t>
          </w:r>
        </w:p>
      </w:docPartBody>
    </w:docPart>
    <w:docPart>
      <w:docPartPr>
        <w:name w:val="3737CEE1B4AC4BB599990DB0B226A8BC"/>
        <w:category>
          <w:name w:val="General"/>
          <w:gallery w:val="placeholder"/>
        </w:category>
        <w:types>
          <w:type w:val="bbPlcHdr"/>
        </w:types>
        <w:behaviors>
          <w:behavior w:val="content"/>
        </w:behaviors>
        <w:guid w:val="{A8B82C42-2B46-4DAF-9971-96A66402BD44}"/>
      </w:docPartPr>
      <w:docPartBody>
        <w:p w:rsidR="005D3658" w:rsidRDefault="00000000">
          <w:pPr>
            <w:pStyle w:val="3737CEE1B4AC4BB599990DB0B226A8BC"/>
          </w:pPr>
          <w:r>
            <w:t>Facilities</w:t>
          </w:r>
        </w:p>
      </w:docPartBody>
    </w:docPart>
    <w:docPart>
      <w:docPartPr>
        <w:name w:val="CD4283E3B232456DAB762172BF8A1E2A"/>
        <w:category>
          <w:name w:val="General"/>
          <w:gallery w:val="placeholder"/>
        </w:category>
        <w:types>
          <w:type w:val="bbPlcHdr"/>
        </w:types>
        <w:behaviors>
          <w:behavior w:val="content"/>
        </w:behaviors>
        <w:guid w:val="{4DEED6B6-7BA7-494C-B1F7-3587F33312D2}"/>
      </w:docPartPr>
      <w:docPartBody>
        <w:p w:rsidR="005D3658" w:rsidRDefault="00000000">
          <w:pPr>
            <w:pStyle w:val="CD4283E3B232456DAB762172BF8A1E2A"/>
          </w:pPr>
          <w:r>
            <w:t>License Fees</w:t>
          </w:r>
        </w:p>
      </w:docPartBody>
    </w:docPart>
    <w:docPart>
      <w:docPartPr>
        <w:name w:val="DD464F92D0164C3ABBCD792F6AAA8A82"/>
        <w:category>
          <w:name w:val="General"/>
          <w:gallery w:val="placeholder"/>
        </w:category>
        <w:types>
          <w:type w:val="bbPlcHdr"/>
        </w:types>
        <w:behaviors>
          <w:behavior w:val="content"/>
        </w:behaviors>
        <w:guid w:val="{812984E1-D184-4D63-8AA0-0C9CDDE4FD0A}"/>
      </w:docPartPr>
      <w:docPartBody>
        <w:p w:rsidR="005D3658" w:rsidRDefault="00000000">
          <w:pPr>
            <w:pStyle w:val="DD464F92D0164C3ABBCD792F6AAA8A82"/>
          </w:pPr>
          <w:r>
            <w:t>Equipment Rental</w:t>
          </w:r>
        </w:p>
      </w:docPartBody>
    </w:docPart>
    <w:docPart>
      <w:docPartPr>
        <w:name w:val="8F3BBABE65BE4681BF1F9A8C98482462"/>
        <w:category>
          <w:name w:val="General"/>
          <w:gallery w:val="placeholder"/>
        </w:category>
        <w:types>
          <w:type w:val="bbPlcHdr"/>
        </w:types>
        <w:behaviors>
          <w:behavior w:val="content"/>
        </w:behaviors>
        <w:guid w:val="{C11E8C1E-A375-44C5-828C-F765B647F5BC}"/>
      </w:docPartPr>
      <w:docPartBody>
        <w:p w:rsidR="005D3658" w:rsidRDefault="00000000">
          <w:pPr>
            <w:pStyle w:val="8F3BBABE65BE4681BF1F9A8C98482462"/>
          </w:pPr>
          <w:r>
            <w:t>Training</w:t>
          </w:r>
        </w:p>
      </w:docPartBody>
    </w:docPart>
    <w:docPart>
      <w:docPartPr>
        <w:name w:val="C892CC2AF63D4E99AC26381E4D5289AC"/>
        <w:category>
          <w:name w:val="General"/>
          <w:gallery w:val="placeholder"/>
        </w:category>
        <w:types>
          <w:type w:val="bbPlcHdr"/>
        </w:types>
        <w:behaviors>
          <w:behavior w:val="content"/>
        </w:behaviors>
        <w:guid w:val="{7AD2D843-396E-412F-B68D-302B0F10EF8F}"/>
      </w:docPartPr>
      <w:docPartBody>
        <w:p w:rsidR="005D3658" w:rsidRDefault="00000000">
          <w:pPr>
            <w:pStyle w:val="C892CC2AF63D4E99AC26381E4D5289AC"/>
          </w:pPr>
          <w:r>
            <w:t>Travel</w:t>
          </w:r>
        </w:p>
      </w:docPartBody>
    </w:docPart>
    <w:docPart>
      <w:docPartPr>
        <w:name w:val="3B2FD5714B714739AA84C510DEC978E5"/>
        <w:category>
          <w:name w:val="General"/>
          <w:gallery w:val="placeholder"/>
        </w:category>
        <w:types>
          <w:type w:val="bbPlcHdr"/>
        </w:types>
        <w:behaviors>
          <w:behavior w:val="content"/>
        </w:behaviors>
        <w:guid w:val="{331535B9-4B77-4EB8-869E-1D8DAD8E848F}"/>
      </w:docPartPr>
      <w:docPartBody>
        <w:p w:rsidR="005D3658" w:rsidRDefault="00000000">
          <w:pPr>
            <w:pStyle w:val="3B2FD5714B714739AA84C510DEC978E5"/>
          </w:pPr>
          <w:r>
            <w:t>Marketing</w:t>
          </w:r>
        </w:p>
      </w:docPartBody>
    </w:docPart>
    <w:docPart>
      <w:docPartPr>
        <w:name w:val="838F7BA7064A47328577F6FFAF38F289"/>
        <w:category>
          <w:name w:val="General"/>
          <w:gallery w:val="placeholder"/>
        </w:category>
        <w:types>
          <w:type w:val="bbPlcHdr"/>
        </w:types>
        <w:behaviors>
          <w:behavior w:val="content"/>
        </w:behaviors>
        <w:guid w:val="{8D7BAE82-A01B-49E5-BD62-4786B7856479}"/>
      </w:docPartPr>
      <w:docPartBody>
        <w:p w:rsidR="005D3658" w:rsidRDefault="00000000">
          <w:pPr>
            <w:pStyle w:val="838F7BA7064A47328577F6FFAF38F289"/>
          </w:pPr>
          <w:r>
            <w:t>Shipping/Handling</w:t>
          </w:r>
        </w:p>
      </w:docPartBody>
    </w:docPart>
    <w:docPart>
      <w:docPartPr>
        <w:name w:val="C31A6A5FD7364722AFDB7530A2BF0E7C"/>
        <w:category>
          <w:name w:val="General"/>
          <w:gallery w:val="placeholder"/>
        </w:category>
        <w:types>
          <w:type w:val="bbPlcHdr"/>
        </w:types>
        <w:behaviors>
          <w:behavior w:val="content"/>
        </w:behaviors>
        <w:guid w:val="{9D112D54-969E-4350-A157-C8509E97CDC3}"/>
      </w:docPartPr>
      <w:docPartBody>
        <w:p w:rsidR="005D3658" w:rsidRDefault="00000000">
          <w:pPr>
            <w:pStyle w:val="C31A6A5FD7364722AFDB7530A2BF0E7C"/>
          </w:pPr>
          <w:r>
            <w:t>Total Services</w:t>
          </w:r>
        </w:p>
      </w:docPartBody>
    </w:docPart>
    <w:docPart>
      <w:docPartPr>
        <w:name w:val="699158F18BF64FC7B03068D277A030A7"/>
        <w:category>
          <w:name w:val="General"/>
          <w:gallery w:val="placeholder"/>
        </w:category>
        <w:types>
          <w:type w:val="bbPlcHdr"/>
        </w:types>
        <w:behaviors>
          <w:behavior w:val="content"/>
        </w:behaviors>
        <w:guid w:val="{80547FB1-885D-4A7D-A3D7-625B7B609B2D}"/>
      </w:docPartPr>
      <w:docPartBody>
        <w:p w:rsidR="005D3658" w:rsidRDefault="00000000">
          <w:pPr>
            <w:pStyle w:val="699158F18BF64FC7B03068D277A030A7"/>
          </w:pPr>
          <w:r w:rsidRPr="00117948">
            <w:rPr>
              <w:rStyle w:val="Strong"/>
            </w:rPr>
            <w:t>Category #2</w:t>
          </w:r>
        </w:p>
      </w:docPartBody>
    </w:docPart>
    <w:docPart>
      <w:docPartPr>
        <w:name w:val="0E0EFE334A414E06829301555F40A3E2"/>
        <w:category>
          <w:name w:val="General"/>
          <w:gallery w:val="placeholder"/>
        </w:category>
        <w:types>
          <w:type w:val="bbPlcHdr"/>
        </w:types>
        <w:behaviors>
          <w:behavior w:val="content"/>
        </w:behaviors>
        <w:guid w:val="{2E96D37B-2D37-4EF5-9FBC-CC0C105C9DCE}"/>
      </w:docPartPr>
      <w:docPartBody>
        <w:p w:rsidR="005D3658" w:rsidRDefault="00000000">
          <w:pPr>
            <w:pStyle w:val="0E0EFE334A414E06829301555F40A3E2"/>
          </w:pPr>
          <w:r>
            <w:t>Costs</w:t>
          </w:r>
        </w:p>
      </w:docPartBody>
    </w:docPart>
    <w:docPart>
      <w:docPartPr>
        <w:name w:val="93912B6894014578A84EB0295ED6184B"/>
        <w:category>
          <w:name w:val="General"/>
          <w:gallery w:val="placeholder"/>
        </w:category>
        <w:types>
          <w:type w:val="bbPlcHdr"/>
        </w:types>
        <w:behaviors>
          <w:behavior w:val="content"/>
        </w:behaviors>
        <w:guid w:val="{EC9D5C57-8F63-4E39-9773-04C4B263891C}"/>
      </w:docPartPr>
      <w:docPartBody>
        <w:p w:rsidR="005D3658" w:rsidRDefault="00000000">
          <w:pPr>
            <w:pStyle w:val="93912B6894014578A84EB0295ED6184B"/>
          </w:pPr>
          <w:r w:rsidRPr="008C2860">
            <w:t>$6,000</w:t>
          </w:r>
        </w:p>
      </w:docPartBody>
    </w:docPart>
    <w:docPart>
      <w:docPartPr>
        <w:name w:val="44170DF03FD7425C9804A365D0B27D60"/>
        <w:category>
          <w:name w:val="General"/>
          <w:gallery w:val="placeholder"/>
        </w:category>
        <w:types>
          <w:type w:val="bbPlcHdr"/>
        </w:types>
        <w:behaviors>
          <w:behavior w:val="content"/>
        </w:behaviors>
        <w:guid w:val="{38B05BDF-4F32-4E5A-B308-216C6315F12B}"/>
      </w:docPartPr>
      <w:docPartBody>
        <w:p w:rsidR="005D3658" w:rsidRDefault="00000000">
          <w:pPr>
            <w:pStyle w:val="44170DF03FD7425C9804A365D0B27D60"/>
          </w:pPr>
          <w:r>
            <w:rPr>
              <w:b/>
              <w:bCs/>
            </w:rPr>
            <w:t>Services Cost</w:t>
          </w:r>
        </w:p>
      </w:docPartBody>
    </w:docPart>
    <w:docPart>
      <w:docPartPr>
        <w:name w:val="A29DB294F5DA4B7DB5C9EDE5627B831F"/>
        <w:category>
          <w:name w:val="General"/>
          <w:gallery w:val="placeholder"/>
        </w:category>
        <w:types>
          <w:type w:val="bbPlcHdr"/>
        </w:types>
        <w:behaviors>
          <w:behavior w:val="content"/>
        </w:behaviors>
        <w:guid w:val="{60570BD6-FC49-41E7-A398-1A2EB22B76CE}"/>
      </w:docPartPr>
      <w:docPartBody>
        <w:p w:rsidR="005D3658" w:rsidRDefault="00000000">
          <w:pPr>
            <w:pStyle w:val="A29DB294F5DA4B7DB5C9EDE5627B831F"/>
          </w:pPr>
          <w:r>
            <w:rPr>
              <w:b/>
              <w:bCs/>
            </w:rPr>
            <w:t>Category #3</w:t>
          </w:r>
        </w:p>
      </w:docPartBody>
    </w:docPart>
    <w:docPart>
      <w:docPartPr>
        <w:name w:val="119EAB1A782C415784665DEF7E3903EE"/>
        <w:category>
          <w:name w:val="General"/>
          <w:gallery w:val="placeholder"/>
        </w:category>
        <w:types>
          <w:type w:val="bbPlcHdr"/>
        </w:types>
        <w:behaviors>
          <w:behavior w:val="content"/>
        </w:behaviors>
        <w:guid w:val="{4641C2FB-D824-4A13-819F-77C7746D9FAF}"/>
      </w:docPartPr>
      <w:docPartBody>
        <w:p w:rsidR="005D3658" w:rsidRDefault="00000000">
          <w:pPr>
            <w:pStyle w:val="119EAB1A782C415784665DEF7E3903EE"/>
          </w:pPr>
          <w:r w:rsidRPr="008C2860">
            <w:rPr>
              <w:rStyle w:val="Strong"/>
            </w:rPr>
            <w:t>$500</w:t>
          </w:r>
        </w:p>
      </w:docPartBody>
    </w:docPart>
    <w:docPart>
      <w:docPartPr>
        <w:name w:val="AC9A40394ED34B2CA0DFC479612897C0"/>
        <w:category>
          <w:name w:val="General"/>
          <w:gallery w:val="placeholder"/>
        </w:category>
        <w:types>
          <w:type w:val="bbPlcHdr"/>
        </w:types>
        <w:behaviors>
          <w:behavior w:val="content"/>
        </w:behaviors>
        <w:guid w:val="{F304303B-5176-4476-B11D-B4FAB8143550}"/>
      </w:docPartPr>
      <w:docPartBody>
        <w:p w:rsidR="005D3658" w:rsidRDefault="00000000">
          <w:pPr>
            <w:pStyle w:val="AC9A40394ED34B2CA0DFC479612897C0"/>
          </w:pPr>
          <w:r>
            <w:t>Total Services</w:t>
          </w:r>
        </w:p>
      </w:docPartBody>
    </w:docPart>
    <w:docPart>
      <w:docPartPr>
        <w:name w:val="3306061FF3B64B5B8EDF2CBBD751318F"/>
        <w:category>
          <w:name w:val="General"/>
          <w:gallery w:val="placeholder"/>
        </w:category>
        <w:types>
          <w:type w:val="bbPlcHdr"/>
        </w:types>
        <w:behaviors>
          <w:behavior w:val="content"/>
        </w:behaviors>
        <w:guid w:val="{7268A265-92B5-431F-9F6B-9454127F2EAA}"/>
      </w:docPartPr>
      <w:docPartBody>
        <w:p w:rsidR="005D3658" w:rsidRDefault="00000000">
          <w:pPr>
            <w:pStyle w:val="3306061FF3B64B5B8EDF2CBBD751318F"/>
          </w:pPr>
          <w:r w:rsidRPr="00117948">
            <w:rPr>
              <w:rStyle w:val="Strong"/>
            </w:rPr>
            <w:t>Category #3</w:t>
          </w:r>
        </w:p>
      </w:docPartBody>
    </w:docPart>
    <w:docPart>
      <w:docPartPr>
        <w:name w:val="B851010FB26E45EABFA0783A31218EEB"/>
        <w:category>
          <w:name w:val="General"/>
          <w:gallery w:val="placeholder"/>
        </w:category>
        <w:types>
          <w:type w:val="bbPlcHdr"/>
        </w:types>
        <w:behaviors>
          <w:behavior w:val="content"/>
        </w:behaviors>
        <w:guid w:val="{ECD8DCEC-40CA-4759-9B6F-2130EBC3931E}"/>
      </w:docPartPr>
      <w:docPartBody>
        <w:p w:rsidR="005D3658" w:rsidRDefault="00000000">
          <w:pPr>
            <w:pStyle w:val="B851010FB26E45EABFA0783A31218EEB"/>
          </w:pPr>
          <w:r>
            <w:t>Costs</w:t>
          </w:r>
        </w:p>
      </w:docPartBody>
    </w:docPart>
    <w:docPart>
      <w:docPartPr>
        <w:name w:val="112B96343DC84FD59B06D5A0E1AF5585"/>
        <w:category>
          <w:name w:val="General"/>
          <w:gallery w:val="placeholder"/>
        </w:category>
        <w:types>
          <w:type w:val="bbPlcHdr"/>
        </w:types>
        <w:behaviors>
          <w:behavior w:val="content"/>
        </w:behaviors>
        <w:guid w:val="{DBB30A70-E7DB-499E-AD56-8AADB38E6307}"/>
      </w:docPartPr>
      <w:docPartBody>
        <w:p w:rsidR="005D3658" w:rsidRDefault="00000000">
          <w:pPr>
            <w:pStyle w:val="112B96343DC84FD59B06D5A0E1AF5585"/>
          </w:pPr>
          <w:r w:rsidRPr="008C2860">
            <w:t>$500</w:t>
          </w:r>
        </w:p>
      </w:docPartBody>
    </w:docPart>
    <w:docPart>
      <w:docPartPr>
        <w:name w:val="31E4B5507B874C49AB4F3778770B4ACB"/>
        <w:category>
          <w:name w:val="General"/>
          <w:gallery w:val="placeholder"/>
        </w:category>
        <w:types>
          <w:type w:val="bbPlcHdr"/>
        </w:types>
        <w:behaviors>
          <w:behavior w:val="content"/>
        </w:behaviors>
        <w:guid w:val="{E7674754-C2FF-486A-97DA-EE6AAAF339DC}"/>
      </w:docPartPr>
      <w:docPartBody>
        <w:p w:rsidR="005D3658" w:rsidRDefault="00000000">
          <w:pPr>
            <w:pStyle w:val="31E4B5507B874C49AB4F3778770B4ACB"/>
          </w:pPr>
          <w:r w:rsidRPr="008C2860">
            <w:rPr>
              <w:rStyle w:val="Strong"/>
            </w:rPr>
            <w:t>Total</w:t>
          </w:r>
        </w:p>
      </w:docPartBody>
    </w:docPart>
    <w:docPart>
      <w:docPartPr>
        <w:name w:val="6E326F67E2A542A1A80A9F04ABBB968E"/>
        <w:category>
          <w:name w:val="General"/>
          <w:gallery w:val="placeholder"/>
        </w:category>
        <w:types>
          <w:type w:val="bbPlcHdr"/>
        </w:types>
        <w:behaviors>
          <w:behavior w:val="content"/>
        </w:behaviors>
        <w:guid w:val="{6E26402D-A95D-4748-B4F2-C751148C7261}"/>
      </w:docPartPr>
      <w:docPartBody>
        <w:p w:rsidR="005D3658" w:rsidRDefault="00000000">
          <w:pPr>
            <w:pStyle w:val="6E326F67E2A542A1A80A9F04ABBB968E"/>
          </w:pPr>
          <w:r w:rsidRPr="008C2860">
            <w:rPr>
              <w:rStyle w:val="Strong"/>
            </w:rPr>
            <w:t>$19,000</w:t>
          </w:r>
        </w:p>
      </w:docPartBody>
    </w:docPart>
    <w:docPart>
      <w:docPartPr>
        <w:name w:val="5B781E9F3E50432981972F13EB6EEAE1"/>
        <w:category>
          <w:name w:val="General"/>
          <w:gallery w:val="placeholder"/>
        </w:category>
        <w:types>
          <w:type w:val="bbPlcHdr"/>
        </w:types>
        <w:behaviors>
          <w:behavior w:val="content"/>
        </w:behaviors>
        <w:guid w:val="{BEE51975-46F6-44C8-A264-FFE41C8DF695}"/>
      </w:docPartPr>
      <w:docPartBody>
        <w:p w:rsidR="005D3658" w:rsidRDefault="00000000">
          <w:pPr>
            <w:pStyle w:val="5B781E9F3E50432981972F13EB6EEAE1"/>
          </w:pPr>
          <w:r>
            <w:t>Sample</w:t>
          </w:r>
        </w:p>
      </w:docPartBody>
    </w:docPart>
    <w:docPart>
      <w:docPartPr>
        <w:name w:val="67F7773AA31441F78F9E017EA3FA9127"/>
        <w:category>
          <w:name w:val="General"/>
          <w:gallery w:val="placeholder"/>
        </w:category>
        <w:types>
          <w:type w:val="bbPlcHdr"/>
        </w:types>
        <w:behaviors>
          <w:behavior w:val="content"/>
        </w:behaviors>
        <w:guid w:val="{6E2D77A2-22B8-4F8B-95C1-E4EF4FCD4795}"/>
      </w:docPartPr>
      <w:docPartBody>
        <w:p w:rsidR="005D3658" w:rsidRDefault="00000000">
          <w:pPr>
            <w:pStyle w:val="67F7773AA31441F78F9E017EA3FA9127"/>
          </w:pPr>
          <w:r w:rsidRPr="00AF452C">
            <w:t>Disclaimer:</w:t>
          </w:r>
        </w:p>
      </w:docPartBody>
    </w:docPart>
    <w:docPart>
      <w:docPartPr>
        <w:name w:val="E3D2BFF5DC364070B596D14F2DA2E594"/>
        <w:category>
          <w:name w:val="General"/>
          <w:gallery w:val="placeholder"/>
        </w:category>
        <w:types>
          <w:type w:val="bbPlcHdr"/>
        </w:types>
        <w:behaviors>
          <w:behavior w:val="content"/>
        </w:behaviors>
        <w:guid w:val="{3A9B29A1-9D71-452F-B9AD-999792711CA8}"/>
      </w:docPartPr>
      <w:docPartBody>
        <w:p w:rsidR="005D3658" w:rsidRDefault="00000000">
          <w:pPr>
            <w:pStyle w:val="E3D2BFF5DC364070B596D14F2DA2E594"/>
          </w:pPr>
          <w:r>
            <w:t>Disclaimer: The prices listed in the preceding table are an estimate for the services discussed. This summary is not a warranty of final price.</w:t>
          </w:r>
        </w:p>
      </w:docPartBody>
    </w:docPart>
    <w:docPart>
      <w:docPartPr>
        <w:name w:val="D8B39FBB363E4B03B2148B61CF742DAE"/>
        <w:category>
          <w:name w:val="General"/>
          <w:gallery w:val="placeholder"/>
        </w:category>
        <w:types>
          <w:type w:val="bbPlcHdr"/>
        </w:types>
        <w:behaviors>
          <w:behavior w:val="content"/>
        </w:behaviors>
        <w:guid w:val="{950F63DF-748D-4807-9EA8-9E0B902E2679}"/>
      </w:docPartPr>
      <w:docPartBody>
        <w:p w:rsidR="005D3658" w:rsidRDefault="00000000">
          <w:pPr>
            <w:pStyle w:val="D8B39FBB363E4B03B2148B61CF742DAE"/>
          </w:pPr>
          <w:r>
            <w:t>Estimates are subject to change if project specifications are changed or costs for outsourced services change before a contract is executed.</w:t>
          </w:r>
        </w:p>
      </w:docPartBody>
    </w:docPart>
    <w:docPart>
      <w:docPartPr>
        <w:name w:val="CD88DD768890471FBAC75A5D4F5EB414"/>
        <w:category>
          <w:name w:val="General"/>
          <w:gallery w:val="placeholder"/>
        </w:category>
        <w:types>
          <w:type w:val="bbPlcHdr"/>
        </w:types>
        <w:behaviors>
          <w:behavior w:val="content"/>
        </w:behaviors>
        <w:guid w:val="{15F6C7DF-0438-4B52-8CB3-7719CEFAB3DC}"/>
      </w:docPartPr>
      <w:docPartBody>
        <w:p w:rsidR="005D3658" w:rsidRDefault="00000000">
          <w:pPr>
            <w:pStyle w:val="CD88DD768890471FBAC75A5D4F5EB414"/>
          </w:pPr>
          <w:r>
            <w:t>Qualifications</w:t>
          </w:r>
        </w:p>
      </w:docPartBody>
    </w:docPart>
    <w:docPart>
      <w:docPartPr>
        <w:name w:val="0C10CBEB463C44888D637839E3213E30"/>
        <w:category>
          <w:name w:val="General"/>
          <w:gallery w:val="placeholder"/>
        </w:category>
        <w:types>
          <w:type w:val="bbPlcHdr"/>
        </w:types>
        <w:behaviors>
          <w:behavior w:val="content"/>
        </w:behaviors>
        <w:guid w:val="{A190FABF-973C-41EE-9B28-EDC3248D4B7C}"/>
      </w:docPartPr>
      <w:docPartBody>
        <w:p w:rsidR="005D3658" w:rsidRDefault="00000000">
          <w:pPr>
            <w:pStyle w:val="0C10CBEB463C44888D637839E3213E30"/>
          </w:pPr>
          <w:r w:rsidRPr="005140CB">
            <w:t>OLSON HARRIS LTD.</w:t>
          </w:r>
        </w:p>
      </w:docPartBody>
    </w:docPart>
    <w:docPart>
      <w:docPartPr>
        <w:name w:val="56653EBE878543EAB9ADF39FCF468FDD"/>
        <w:category>
          <w:name w:val="General"/>
          <w:gallery w:val="placeholder"/>
        </w:category>
        <w:types>
          <w:type w:val="bbPlcHdr"/>
        </w:types>
        <w:behaviors>
          <w:behavior w:val="content"/>
        </w:behaviors>
        <w:guid w:val="{41EA4D54-1D59-46DE-9250-A5338F9A8CC7}"/>
      </w:docPartPr>
      <w:docPartBody>
        <w:p w:rsidR="005D3658" w:rsidRDefault="00000000">
          <w:pPr>
            <w:pStyle w:val="56653EBE878543EAB9ADF39FCF468FDD"/>
          </w:pPr>
          <w:r>
            <w:t>is continually proven to be an industry leader for</w:t>
          </w:r>
        </w:p>
      </w:docPartBody>
    </w:docPart>
    <w:docPart>
      <w:docPartPr>
        <w:name w:val="4025CB0E559B4D3FA29CB5F740C9FF8C"/>
        <w:category>
          <w:name w:val="General"/>
          <w:gallery w:val="placeholder"/>
        </w:category>
        <w:types>
          <w:type w:val="bbPlcHdr"/>
        </w:types>
        <w:behaviors>
          <w:behavior w:val="content"/>
        </w:behaviors>
        <w:guid w:val="{47A89E89-B1AF-4090-8636-ADB3055B81A3}"/>
      </w:docPartPr>
      <w:docPartBody>
        <w:p w:rsidR="005D3658" w:rsidRDefault="00000000">
          <w:pPr>
            <w:pStyle w:val="4025CB0E559B4D3FA29CB5F740C9FF8C"/>
          </w:pPr>
          <w:r>
            <w:t>high quality/guaranteed</w:t>
          </w:r>
        </w:p>
      </w:docPartBody>
    </w:docPart>
    <w:docPart>
      <w:docPartPr>
        <w:name w:val="7153253DED3941E5A722C453B9F7B9AE"/>
        <w:category>
          <w:name w:val="General"/>
          <w:gallery w:val="placeholder"/>
        </w:category>
        <w:types>
          <w:type w:val="bbPlcHdr"/>
        </w:types>
        <w:behaviors>
          <w:behavior w:val="content"/>
        </w:behaviors>
        <w:guid w:val="{856C4B9A-AC15-4571-A3BA-646EC278B49B}"/>
      </w:docPartPr>
      <w:docPartBody>
        <w:p w:rsidR="005D3658" w:rsidRDefault="00000000">
          <w:pPr>
            <w:pStyle w:val="7153253DED3941E5A722C453B9F7B9AE"/>
          </w:pPr>
          <w:r>
            <w:t>product/service</w:t>
          </w:r>
        </w:p>
      </w:docPartBody>
    </w:docPart>
    <w:docPart>
      <w:docPartPr>
        <w:name w:val="D81DA39E8FFB4EEFB78D8CF231CFBA99"/>
        <w:category>
          <w:name w:val="General"/>
          <w:gallery w:val="placeholder"/>
        </w:category>
        <w:types>
          <w:type w:val="bbPlcHdr"/>
        </w:types>
        <w:behaviors>
          <w:behavior w:val="content"/>
        </w:behaviors>
        <w:guid w:val="{423DDD64-E0ED-4E3D-8793-78E38B9630EF}"/>
      </w:docPartPr>
      <w:docPartBody>
        <w:p w:rsidR="005D3658" w:rsidRDefault="00000000">
          <w:pPr>
            <w:pStyle w:val="D81DA39E8FFB4EEFB78D8CF231CFBA99"/>
          </w:pPr>
          <w:r>
            <w:t>in the following ways:</w:t>
          </w:r>
        </w:p>
      </w:docPartBody>
    </w:docPart>
    <w:docPart>
      <w:docPartPr>
        <w:name w:val="36328EEFDF4F4C6EACA92DADF9A23030"/>
        <w:category>
          <w:name w:val="General"/>
          <w:gallery w:val="placeholder"/>
        </w:category>
        <w:types>
          <w:type w:val="bbPlcHdr"/>
        </w:types>
        <w:behaviors>
          <w:behavior w:val="content"/>
        </w:behaviors>
        <w:guid w:val="{BC826E14-3CA0-4AEB-9708-2274F150FC5B}"/>
      </w:docPartPr>
      <w:docPartBody>
        <w:p w:rsidR="005D3658" w:rsidRDefault="00000000">
          <w:pPr>
            <w:pStyle w:val="36328EEFDF4F4C6EACA92DADF9A23030"/>
          </w:pPr>
          <w:r>
            <w:t>Describe what sets your company apart from your competition (your unique selling proposition).</w:t>
          </w:r>
        </w:p>
      </w:docPartBody>
    </w:docPart>
    <w:docPart>
      <w:docPartPr>
        <w:name w:val="A1B6823BEDAE4E86B3B647D96DDB8448"/>
        <w:category>
          <w:name w:val="General"/>
          <w:gallery w:val="placeholder"/>
        </w:category>
        <w:types>
          <w:type w:val="bbPlcHdr"/>
        </w:types>
        <w:behaviors>
          <w:behavior w:val="content"/>
        </w:behaviors>
        <w:guid w:val="{369E8200-DA87-4D6B-B444-63DB9C3D3DA3}"/>
      </w:docPartPr>
      <w:docPartBody>
        <w:p w:rsidR="005D3658" w:rsidRDefault="00000000">
          <w:pPr>
            <w:pStyle w:val="A1B6823BEDAE4E86B3B647D96DDB8448"/>
          </w:pPr>
          <w:r w:rsidRPr="008C2860">
            <w:t>Vision</w:t>
          </w:r>
        </w:p>
      </w:docPartBody>
    </w:docPart>
    <w:docPart>
      <w:docPartPr>
        <w:name w:val="0A0DDA1ABE6B45CCA9FD56C4D60DD232"/>
        <w:category>
          <w:name w:val="General"/>
          <w:gallery w:val="placeholder"/>
        </w:category>
        <w:types>
          <w:type w:val="bbPlcHdr"/>
        </w:types>
        <w:behaviors>
          <w:behavior w:val="content"/>
        </w:behaviors>
        <w:guid w:val="{38917D7B-8D0C-4E4F-8300-DFB355B57A88}"/>
      </w:docPartPr>
      <w:docPartBody>
        <w:p w:rsidR="005D3658" w:rsidRDefault="00000000">
          <w:pPr>
            <w:pStyle w:val="0A0DDA1ABE6B45CCA9FD56C4D60DD232"/>
          </w:pPr>
          <w:r w:rsidRPr="008C2860">
            <w:t>Inspiration</w:t>
          </w:r>
        </w:p>
      </w:docPartBody>
    </w:docPart>
    <w:docPart>
      <w:docPartPr>
        <w:name w:val="8676951E3AE740F8AC0541F885720928"/>
        <w:category>
          <w:name w:val="General"/>
          <w:gallery w:val="placeholder"/>
        </w:category>
        <w:types>
          <w:type w:val="bbPlcHdr"/>
        </w:types>
        <w:behaviors>
          <w:behavior w:val="content"/>
        </w:behaviors>
        <w:guid w:val="{41AA456C-AC32-4AF8-A6AC-EB2DE14656D9}"/>
      </w:docPartPr>
      <w:docPartBody>
        <w:p w:rsidR="005D3658" w:rsidRDefault="00000000">
          <w:pPr>
            <w:pStyle w:val="8676951E3AE740F8AC0541F885720928"/>
          </w:pPr>
          <w:r w:rsidRPr="008C2860">
            <w:t>Flexibility</w:t>
          </w:r>
        </w:p>
      </w:docPartBody>
    </w:docPart>
    <w:docPart>
      <w:docPartPr>
        <w:name w:val="2AB4E34360CF44CBB54FED69F054BCD4"/>
        <w:category>
          <w:name w:val="General"/>
          <w:gallery w:val="placeholder"/>
        </w:category>
        <w:types>
          <w:type w:val="bbPlcHdr"/>
        </w:types>
        <w:behaviors>
          <w:behavior w:val="content"/>
        </w:behaviors>
        <w:guid w:val="{84DAB78C-7F92-4BB7-BDE4-F880E339F256}"/>
      </w:docPartPr>
      <w:docPartBody>
        <w:p w:rsidR="005D3658" w:rsidRDefault="00000000">
          <w:pPr>
            <w:pStyle w:val="2AB4E34360CF44CBB54FED69F054BCD4"/>
          </w:pPr>
          <w:r>
            <w:t>Describe the strengths of your company, focusing on specializations that are most relevant for this project. As appropriate, include additional strengths of your unique selling proposition that provide benefits the customer may not have articulated.</w:t>
          </w:r>
        </w:p>
      </w:docPartBody>
    </w:docPart>
    <w:docPart>
      <w:docPartPr>
        <w:name w:val="99109633C4B74193A444A9FC919EEE29"/>
        <w:category>
          <w:name w:val="General"/>
          <w:gallery w:val="placeholder"/>
        </w:category>
        <w:types>
          <w:type w:val="bbPlcHdr"/>
        </w:types>
        <w:behaviors>
          <w:behavior w:val="content"/>
        </w:behaviors>
        <w:guid w:val="{13D8FAB6-28AA-47BE-A80B-39EAFAC8E2F0}"/>
      </w:docPartPr>
      <w:docPartBody>
        <w:p w:rsidR="005D3658" w:rsidRDefault="00000000">
          <w:pPr>
            <w:pStyle w:val="99109633C4B74193A444A9FC919EEE29"/>
          </w:pPr>
          <w:r>
            <w:t>Identify qualifications that support your ability to address specific client needs for the project.</w:t>
          </w:r>
        </w:p>
      </w:docPartBody>
    </w:docPart>
    <w:docPart>
      <w:docPartPr>
        <w:name w:val="3522D5510CFC4778BF29E15BD15352C5"/>
        <w:category>
          <w:name w:val="General"/>
          <w:gallery w:val="placeholder"/>
        </w:category>
        <w:types>
          <w:type w:val="bbPlcHdr"/>
        </w:types>
        <w:behaviors>
          <w:behavior w:val="content"/>
        </w:behaviors>
        <w:guid w:val="{B37F3D4B-E98F-487D-A356-FAAFCFD5598D}"/>
      </w:docPartPr>
      <w:docPartBody>
        <w:p w:rsidR="005D3658" w:rsidRDefault="00000000">
          <w:pPr>
            <w:pStyle w:val="3522D5510CFC4778BF29E15BD15352C5"/>
          </w:pPr>
          <w:r>
            <w:t>Provide information that shows how you can meet the required schedule, such as staffing/subcontractors and percentage of time devoted to the project.</w:t>
          </w:r>
        </w:p>
      </w:docPartBody>
    </w:docPart>
    <w:docPart>
      <w:docPartPr>
        <w:name w:val="97A1AF2AFE49478F8B780F422FE30CB7"/>
        <w:category>
          <w:name w:val="General"/>
          <w:gallery w:val="placeholder"/>
        </w:category>
        <w:types>
          <w:type w:val="bbPlcHdr"/>
        </w:types>
        <w:behaviors>
          <w:behavior w:val="content"/>
        </w:behaviors>
        <w:guid w:val="{F6AC1197-4B33-48ED-B791-E02AB246DF9D}"/>
      </w:docPartPr>
      <w:docPartBody>
        <w:p w:rsidR="005D3658" w:rsidRDefault="00000000">
          <w:pPr>
            <w:pStyle w:val="97A1AF2AFE49478F8B780F422FE30CB7"/>
          </w:pPr>
          <w:r>
            <w:t>Conclusion</w:t>
          </w:r>
        </w:p>
      </w:docPartBody>
    </w:docPart>
    <w:docPart>
      <w:docPartPr>
        <w:name w:val="D61252A74A984770A98F9A193CD7E723"/>
        <w:category>
          <w:name w:val="General"/>
          <w:gallery w:val="placeholder"/>
        </w:category>
        <w:types>
          <w:type w:val="bbPlcHdr"/>
        </w:types>
        <w:behaviors>
          <w:behavior w:val="content"/>
        </w:behaviors>
        <w:guid w:val="{BE25D951-9A59-40B5-8E3D-DDD0160DDC24}"/>
      </w:docPartPr>
      <w:docPartBody>
        <w:p w:rsidR="005D3658" w:rsidRDefault="00000000">
          <w:pPr>
            <w:pStyle w:val="D61252A74A984770A98F9A193CD7E723"/>
          </w:pPr>
          <w:r>
            <w:t>Close out the proposal with a statement that demonstrates your concern for the client and their needs, your expertise, and your willingness to help them solve the issues in question. Include any expected next steps and note the ways they can get in touch with you.</w:t>
          </w:r>
        </w:p>
      </w:docPartBody>
    </w:docPart>
    <w:docPart>
      <w:docPartPr>
        <w:name w:val="1CE4DBC6D29C41B290FD4172C3827F8D"/>
        <w:category>
          <w:name w:val="General"/>
          <w:gallery w:val="placeholder"/>
        </w:category>
        <w:types>
          <w:type w:val="bbPlcHdr"/>
        </w:types>
        <w:behaviors>
          <w:behavior w:val="content"/>
        </w:behaviors>
        <w:guid w:val="{8B5F876A-91A2-47FC-8436-6633BE7F1907}"/>
      </w:docPartPr>
      <w:docPartBody>
        <w:p w:rsidR="005D3658" w:rsidRDefault="00000000">
          <w:pPr>
            <w:pStyle w:val="1CE4DBC6D29C41B290FD4172C3827F8D"/>
          </w:pPr>
          <w:r>
            <w:t>We look forward to working with</w:t>
          </w:r>
        </w:p>
      </w:docPartBody>
    </w:docPart>
    <w:docPart>
      <w:docPartPr>
        <w:name w:val="B5DD8D26DD414AAFAA15D9C12EA7ADFD"/>
        <w:category>
          <w:name w:val="General"/>
          <w:gallery w:val="placeholder"/>
        </w:category>
        <w:types>
          <w:type w:val="bbPlcHdr"/>
        </w:types>
        <w:behaviors>
          <w:behavior w:val="content"/>
        </w:behaviors>
        <w:guid w:val="{F18E7810-52C7-4283-88AA-51D8D745DAE6}"/>
      </w:docPartPr>
      <w:docPartBody>
        <w:p w:rsidR="005D3658" w:rsidRDefault="00000000">
          <w:pPr>
            <w:pStyle w:val="B5DD8D26DD414AAFAA15D9C12EA7ADFD"/>
          </w:pPr>
          <w:r w:rsidRPr="005140CB">
            <w:t>Northwind Traders</w:t>
          </w:r>
        </w:p>
      </w:docPartBody>
    </w:docPart>
    <w:docPart>
      <w:docPartPr>
        <w:name w:val="AC187DDB83224AC08A30BDEC528EAD58"/>
        <w:category>
          <w:name w:val="General"/>
          <w:gallery w:val="placeholder"/>
        </w:category>
        <w:types>
          <w:type w:val="bbPlcHdr"/>
        </w:types>
        <w:behaviors>
          <w:behavior w:val="content"/>
        </w:behaviors>
        <w:guid w:val="{D878F6B7-01CA-4175-B605-E47B89B730FA}"/>
      </w:docPartPr>
      <w:docPartBody>
        <w:p w:rsidR="005D3658" w:rsidRDefault="00000000">
          <w:pPr>
            <w:pStyle w:val="AC187DDB83224AC08A30BDEC528EAD58"/>
          </w:pPr>
          <w:r>
            <w:t>and supporting your efforts to improve your sales cycle with</w:t>
          </w:r>
        </w:p>
      </w:docPartBody>
    </w:docPart>
    <w:docPart>
      <w:docPartPr>
        <w:name w:val="223279A580114102816A0FCAF7AF4BAD"/>
        <w:category>
          <w:name w:val="General"/>
          <w:gallery w:val="placeholder"/>
        </w:category>
        <w:types>
          <w:type w:val="bbPlcHdr"/>
        </w:types>
        <w:behaviors>
          <w:behavior w:val="content"/>
        </w:behaviors>
        <w:guid w:val="{109E570C-8461-4180-BBD2-8A7A565DE28B}"/>
      </w:docPartPr>
      <w:docPartBody>
        <w:p w:rsidR="005D3658" w:rsidRDefault="00000000">
          <w:pPr>
            <w:pStyle w:val="223279A580114102816A0FCAF7AF4BAD"/>
          </w:pPr>
          <w:r>
            <w:t>integrated CRM, JIT Inventory management, and training and support services.</w:t>
          </w:r>
        </w:p>
      </w:docPartBody>
    </w:docPart>
    <w:docPart>
      <w:docPartPr>
        <w:name w:val="A86A2240084A4DF98FB29CB98A7C51AB"/>
        <w:category>
          <w:name w:val="General"/>
          <w:gallery w:val="placeholder"/>
        </w:category>
        <w:types>
          <w:type w:val="bbPlcHdr"/>
        </w:types>
        <w:behaviors>
          <w:behavior w:val="content"/>
        </w:behaviors>
        <w:guid w:val="{16411CE3-B3F1-4471-81BF-F197EDAE7896}"/>
      </w:docPartPr>
      <w:docPartBody>
        <w:p w:rsidR="005D3658" w:rsidRDefault="00000000">
          <w:pPr>
            <w:pStyle w:val="A86A2240084A4DF98FB29CB98A7C51AB"/>
          </w:pPr>
          <w:r>
            <w:t>We are confident that we can meet the challenges ahead, and stand ready to partner with you in delivering an effective IT support solution.</w:t>
          </w:r>
        </w:p>
      </w:docPartBody>
    </w:docPart>
    <w:docPart>
      <w:docPartPr>
        <w:name w:val="A98BB5A5894B43FBADB79F5B9F50A419"/>
        <w:category>
          <w:name w:val="General"/>
          <w:gallery w:val="placeholder"/>
        </w:category>
        <w:types>
          <w:type w:val="bbPlcHdr"/>
        </w:types>
        <w:behaviors>
          <w:behavior w:val="content"/>
        </w:behaviors>
        <w:guid w:val="{F5770148-41F8-45E3-A40A-66F3FFC0F7F6}"/>
      </w:docPartPr>
      <w:docPartBody>
        <w:p w:rsidR="005D3658" w:rsidRDefault="00000000">
          <w:pPr>
            <w:pStyle w:val="A98BB5A5894B43FBADB79F5B9F50A419"/>
          </w:pPr>
          <w:r>
            <w:t>If you have questions on this proposal, feel free to contact</w:t>
          </w:r>
        </w:p>
      </w:docPartBody>
    </w:docPart>
    <w:docPart>
      <w:docPartPr>
        <w:name w:val="E3D2A83448EC492DA31CE8ADC550875A"/>
        <w:category>
          <w:name w:val="General"/>
          <w:gallery w:val="placeholder"/>
        </w:category>
        <w:types>
          <w:type w:val="bbPlcHdr"/>
        </w:types>
        <w:behaviors>
          <w:behavior w:val="content"/>
        </w:behaviors>
        <w:guid w:val="{07EB8CC5-9A08-4AB2-8538-007269BF76E9}"/>
      </w:docPartPr>
      <w:docPartBody>
        <w:p w:rsidR="005D3658" w:rsidRDefault="00000000">
          <w:pPr>
            <w:pStyle w:val="E3D2A83448EC492DA31CE8ADC550875A"/>
          </w:pPr>
          <w:r>
            <w:t>at your convenience by email at</w:t>
          </w:r>
        </w:p>
      </w:docPartBody>
    </w:docPart>
    <w:docPart>
      <w:docPartPr>
        <w:name w:val="BFF7F9DBFCCC4AC5950E94FBA2C08647"/>
        <w:category>
          <w:name w:val="General"/>
          <w:gallery w:val="placeholder"/>
        </w:category>
        <w:types>
          <w:type w:val="bbPlcHdr"/>
        </w:types>
        <w:behaviors>
          <w:behavior w:val="content"/>
        </w:behaviors>
        <w:guid w:val="{CC1A8CC7-EBC5-4DDD-9B9B-4A6B1943656F}"/>
      </w:docPartPr>
      <w:docPartBody>
        <w:p w:rsidR="005D3658" w:rsidRDefault="00000000">
          <w:pPr>
            <w:pStyle w:val="BFF7F9DBFCCC4AC5950E94FBA2C08647"/>
          </w:pPr>
          <w:r w:rsidRPr="008C2860">
            <w:t>olson@example.com</w:t>
          </w:r>
        </w:p>
      </w:docPartBody>
    </w:docPart>
    <w:docPart>
      <w:docPartPr>
        <w:name w:val="2D4278D4CEC8473BBFEB52B2FEE936F2"/>
        <w:category>
          <w:name w:val="General"/>
          <w:gallery w:val="placeholder"/>
        </w:category>
        <w:types>
          <w:type w:val="bbPlcHdr"/>
        </w:types>
        <w:behaviors>
          <w:behavior w:val="content"/>
        </w:behaviors>
        <w:guid w:val="{BDAB09FA-123A-4D7F-8E6B-E46AFC011EE3}"/>
      </w:docPartPr>
      <w:docPartBody>
        <w:p w:rsidR="005D3658" w:rsidRDefault="00000000">
          <w:pPr>
            <w:pStyle w:val="2D4278D4CEC8473BBFEB52B2FEE936F2"/>
          </w:pPr>
          <w:r>
            <w:t>or by phone at</w:t>
          </w:r>
        </w:p>
      </w:docPartBody>
    </w:docPart>
    <w:docPart>
      <w:docPartPr>
        <w:name w:val="C42F5478E8AF4D3689956A36C09F5270"/>
        <w:category>
          <w:name w:val="General"/>
          <w:gallery w:val="placeholder"/>
        </w:category>
        <w:types>
          <w:type w:val="bbPlcHdr"/>
        </w:types>
        <w:behaviors>
          <w:behavior w:val="content"/>
        </w:behaviors>
        <w:guid w:val="{C5143DF5-4617-467F-A3DE-16D4060AE2EF}"/>
      </w:docPartPr>
      <w:docPartBody>
        <w:p w:rsidR="005D3658" w:rsidRDefault="00000000">
          <w:pPr>
            <w:pStyle w:val="C42F5478E8AF4D3689956A36C09F5270"/>
          </w:pPr>
          <w:r w:rsidRPr="008C2860">
            <w:t>(123) 456-7890</w:t>
          </w:r>
        </w:p>
      </w:docPartBody>
    </w:docPart>
    <w:docPart>
      <w:docPartPr>
        <w:name w:val="EE15E42C48904CDAAAA045F5D7DCD593"/>
        <w:category>
          <w:name w:val="General"/>
          <w:gallery w:val="placeholder"/>
        </w:category>
        <w:types>
          <w:type w:val="bbPlcHdr"/>
        </w:types>
        <w:behaviors>
          <w:behavior w:val="content"/>
        </w:behaviors>
        <w:guid w:val="{B094AA9E-CDDD-4C0E-A3AE-78BBF024FFA0}"/>
      </w:docPartPr>
      <w:docPartBody>
        <w:p w:rsidR="005D3658" w:rsidRDefault="00000000">
          <w:pPr>
            <w:pStyle w:val="EE15E42C48904CDAAAA045F5D7DCD593"/>
          </w:pPr>
          <w:r>
            <w:t>We will be in touch with you next week to arrange a follow-up conversation on the proposal.</w:t>
          </w:r>
        </w:p>
      </w:docPartBody>
    </w:docPart>
    <w:docPart>
      <w:docPartPr>
        <w:name w:val="20D0559C28274FED8B115B01DF92018E"/>
        <w:category>
          <w:name w:val="General"/>
          <w:gallery w:val="placeholder"/>
        </w:category>
        <w:types>
          <w:type w:val="bbPlcHdr"/>
        </w:types>
        <w:behaviors>
          <w:behavior w:val="content"/>
        </w:behaviors>
        <w:guid w:val="{D777DE54-F44C-4976-A544-9AA70FB6DA4F}"/>
      </w:docPartPr>
      <w:docPartBody>
        <w:p w:rsidR="005D3658" w:rsidRDefault="00000000">
          <w:pPr>
            <w:pStyle w:val="20D0559C28274FED8B115B01DF92018E"/>
          </w:pPr>
          <w:r>
            <w:t>Thank you for your consideration</w:t>
          </w:r>
        </w:p>
      </w:docPartBody>
    </w:docPart>
    <w:docPart>
      <w:docPartPr>
        <w:name w:val="4A9148B2620C43A08A0EB6426B7709DA"/>
        <w:category>
          <w:name w:val="General"/>
          <w:gallery w:val="placeholder"/>
        </w:category>
        <w:types>
          <w:type w:val="bbPlcHdr"/>
        </w:types>
        <w:behaviors>
          <w:behavior w:val="content"/>
        </w:behaviors>
        <w:guid w:val="{95FA7F3D-C6AA-49B3-897F-98FFAD364488}"/>
      </w:docPartPr>
      <w:docPartBody>
        <w:p w:rsidR="005D3658" w:rsidRDefault="00000000">
          <w:pPr>
            <w:pStyle w:val="4A9148B2620C43A08A0EB6426B7709DA"/>
          </w:pPr>
          <w:r w:rsidRPr="008C2860">
            <w:t>Michelle Wattz</w:t>
          </w:r>
        </w:p>
      </w:docPartBody>
    </w:docPart>
    <w:docPart>
      <w:docPartPr>
        <w:name w:val="F322183425FA4144B02AE3B4D9393152"/>
        <w:category>
          <w:name w:val="General"/>
          <w:gallery w:val="placeholder"/>
        </w:category>
        <w:types>
          <w:type w:val="bbPlcHdr"/>
        </w:types>
        <w:behaviors>
          <w:behavior w:val="content"/>
        </w:behaviors>
        <w:guid w:val="{1EB465A7-B1F4-4D9C-BE65-4452400CB160}"/>
      </w:docPartPr>
      <w:docPartBody>
        <w:p w:rsidR="005D3658" w:rsidRDefault="00000000">
          <w:pPr>
            <w:pStyle w:val="F322183425FA4144B02AE3B4D9393152"/>
          </w:pPr>
          <w:r w:rsidRPr="008C2860">
            <w:t>VP of Sales &amp; Marketing</w:t>
          </w:r>
        </w:p>
      </w:docPartBody>
    </w:docPart>
    <w:docPart>
      <w:docPartPr>
        <w:name w:val="EC13E7D6E60D4B3FA4B95A217CD0CA9E"/>
        <w:category>
          <w:name w:val="General"/>
          <w:gallery w:val="placeholder"/>
        </w:category>
        <w:types>
          <w:type w:val="bbPlcHdr"/>
        </w:types>
        <w:behaviors>
          <w:behavior w:val="content"/>
        </w:behaviors>
        <w:guid w:val="{59708020-CE08-4C6C-9C27-D3F3A71C6567}"/>
      </w:docPartPr>
      <w:docPartBody>
        <w:p w:rsidR="005D3658" w:rsidRDefault="005C49E9" w:rsidP="005C49E9">
          <w:pPr>
            <w:pStyle w:val="EC13E7D6E60D4B3FA4B95A217CD0CA9E"/>
          </w:pPr>
          <w:r>
            <w:rPr>
              <w:rFonts w:asciiTheme="majorHAnsi" w:eastAsiaTheme="majorEastAsia" w:hAnsiTheme="majorHAnsi" w:cstheme="majorBidi"/>
              <w:caps/>
              <w:color w:val="4472C4" w:themeColor="accent1"/>
              <w:sz w:val="80"/>
              <w:szCs w:val="80"/>
            </w:rPr>
            <w:t>[Document title]</w:t>
          </w:r>
        </w:p>
      </w:docPartBody>
    </w:docPart>
    <w:docPart>
      <w:docPartPr>
        <w:name w:val="A3F8EEDB386D41F69C374F0BD35B8C98"/>
        <w:category>
          <w:name w:val="General"/>
          <w:gallery w:val="placeholder"/>
        </w:category>
        <w:types>
          <w:type w:val="bbPlcHdr"/>
        </w:types>
        <w:behaviors>
          <w:behavior w:val="content"/>
        </w:behaviors>
        <w:guid w:val="{7053EE6F-0F2A-4CE6-B775-AAB6C8A18B4D}"/>
      </w:docPartPr>
      <w:docPartBody>
        <w:p w:rsidR="005D3658" w:rsidRDefault="005C49E9" w:rsidP="005C49E9">
          <w:pPr>
            <w:pStyle w:val="A3F8EEDB386D41F69C374F0BD35B8C9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Montserrat">
    <w:charset w:val="00"/>
    <w:family w:val="auto"/>
    <w:pitch w:val="variable"/>
    <w:sig w:usb0="2000020F" w:usb1="00000003" w:usb2="00000000" w:usb3="00000000" w:csb0="00000197" w:csb1="00000000"/>
  </w:font>
  <w:font w:name="founders grotes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E9"/>
    <w:rsid w:val="00140CAA"/>
    <w:rsid w:val="005C49E9"/>
    <w:rsid w:val="005D3658"/>
    <w:rsid w:val="0095737E"/>
    <w:rsid w:val="00F738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spacing w:before="200" w:after="0" w:line="276" w:lineRule="auto"/>
      <w:outlineLvl w:val="1"/>
    </w:pPr>
    <w:rPr>
      <w:rFonts w:asciiTheme="majorHAnsi" w:hAnsiTheme="majorHAnsi" w:cs="Times New Roman (Body CS)"/>
      <w:color w:val="4472C4" w:themeColor="accent1"/>
      <w:spacing w:val="15"/>
      <w:kern w:val="0"/>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0B5618F2A24789A8249786A4633874">
    <w:name w:val="8A0B5618F2A24789A8249786A4633874"/>
  </w:style>
  <w:style w:type="character" w:customStyle="1" w:styleId="Heading2Char">
    <w:name w:val="Heading 2 Char"/>
    <w:basedOn w:val="DefaultParagraphFont"/>
    <w:link w:val="Heading2"/>
    <w:uiPriority w:val="9"/>
    <w:rPr>
      <w:rFonts w:asciiTheme="majorHAnsi" w:hAnsiTheme="majorHAnsi" w:cs="Times New Roman (Body CS)"/>
      <w:color w:val="4472C4" w:themeColor="accent1"/>
      <w:spacing w:val="15"/>
      <w:kern w:val="0"/>
      <w:lang w:eastAsia="ja-JP"/>
      <w14:ligatures w14:val="none"/>
    </w:rPr>
  </w:style>
  <w:style w:type="paragraph" w:customStyle="1" w:styleId="90EFDFE294354CEEA1DBCCECF642DC9E">
    <w:name w:val="90EFDFE294354CEEA1DBCCECF642DC9E"/>
  </w:style>
  <w:style w:type="paragraph" w:customStyle="1" w:styleId="0E8036FBA8A341D5A1011C12DAEE59E5">
    <w:name w:val="0E8036FBA8A341D5A1011C12DAEE59E5"/>
  </w:style>
  <w:style w:type="paragraph" w:customStyle="1" w:styleId="7F51F60D639548759B3ACE11CD85728F">
    <w:name w:val="7F51F60D639548759B3ACE11CD85728F"/>
  </w:style>
  <w:style w:type="paragraph" w:customStyle="1" w:styleId="830DC1F3983A4FC0B0B6006697141D03">
    <w:name w:val="830DC1F3983A4FC0B0B6006697141D03"/>
  </w:style>
  <w:style w:type="paragraph" w:customStyle="1" w:styleId="42E4BC408CCD48778B4CB95B6FADDBE8">
    <w:name w:val="42E4BC408CCD48778B4CB95B6FADDBE8"/>
  </w:style>
  <w:style w:type="paragraph" w:customStyle="1" w:styleId="6C5CEEA5ED2C4DC984CECBE7071F9410">
    <w:name w:val="6C5CEEA5ED2C4DC984CECBE7071F9410"/>
  </w:style>
  <w:style w:type="paragraph" w:customStyle="1" w:styleId="90AF747E72CD4381BE697805D3439130">
    <w:name w:val="90AF747E72CD4381BE697805D3439130"/>
  </w:style>
  <w:style w:type="paragraph" w:customStyle="1" w:styleId="0514FFBD80DA44DDA044B2BEA6E7595F">
    <w:name w:val="0514FFBD80DA44DDA044B2BEA6E7595F"/>
  </w:style>
  <w:style w:type="paragraph" w:customStyle="1" w:styleId="270B4E136BBB4B9289712E4A5746CA96">
    <w:name w:val="270B4E136BBB4B9289712E4A5746CA96"/>
  </w:style>
  <w:style w:type="paragraph" w:customStyle="1" w:styleId="07E0D1551C364554B5A22FF47366AC10">
    <w:name w:val="07E0D1551C364554B5A22FF47366AC10"/>
  </w:style>
  <w:style w:type="paragraph" w:customStyle="1" w:styleId="D3D4134934F74A70982AEE239C73CF8B">
    <w:name w:val="D3D4134934F74A70982AEE239C73CF8B"/>
  </w:style>
  <w:style w:type="paragraph" w:customStyle="1" w:styleId="9A7278EA661F40409630EC47F1CFA327">
    <w:name w:val="9A7278EA661F40409630EC47F1CFA327"/>
  </w:style>
  <w:style w:type="paragraph" w:customStyle="1" w:styleId="F505E790F0EC45BFB5479B6ECB36F6F7">
    <w:name w:val="F505E790F0EC45BFB5479B6ECB36F6F7"/>
  </w:style>
  <w:style w:type="paragraph" w:customStyle="1" w:styleId="1753904B8555422E8084E477057F361D">
    <w:name w:val="1753904B8555422E8084E477057F361D"/>
  </w:style>
  <w:style w:type="paragraph" w:customStyle="1" w:styleId="BA15D2776A02484B97C97FBE7C3356A0">
    <w:name w:val="BA15D2776A02484B97C97FBE7C3356A0"/>
  </w:style>
  <w:style w:type="paragraph" w:customStyle="1" w:styleId="99553E7CF1774EBAB199122B3626189B">
    <w:name w:val="99553E7CF1774EBAB199122B3626189B"/>
  </w:style>
  <w:style w:type="paragraph" w:customStyle="1" w:styleId="2FD7A1B8394247BD8B8567DD09136040">
    <w:name w:val="2FD7A1B8394247BD8B8567DD09136040"/>
  </w:style>
  <w:style w:type="paragraph" w:customStyle="1" w:styleId="87F61D7188984F47B402DDF84D6DE455">
    <w:name w:val="87F61D7188984F47B402DDF84D6DE455"/>
  </w:style>
  <w:style w:type="paragraph" w:customStyle="1" w:styleId="7C6E9E4CDB1A4B4FBF514D38E4237817">
    <w:name w:val="7C6E9E4CDB1A4B4FBF514D38E4237817"/>
  </w:style>
  <w:style w:type="paragraph" w:customStyle="1" w:styleId="C7C689B85C38493F88229C88BAD64060">
    <w:name w:val="C7C689B85C38493F88229C88BAD64060"/>
  </w:style>
  <w:style w:type="paragraph" w:customStyle="1" w:styleId="940C1EF83D404E9FA10EA5B991FC2853">
    <w:name w:val="940C1EF83D404E9FA10EA5B991FC2853"/>
  </w:style>
  <w:style w:type="paragraph" w:customStyle="1" w:styleId="7E8254BE07B141EC8D08D3F8AA16507F">
    <w:name w:val="7E8254BE07B141EC8D08D3F8AA16507F"/>
  </w:style>
  <w:style w:type="paragraph" w:customStyle="1" w:styleId="470234DFC28349EE8D7B0C7BB0C6B015">
    <w:name w:val="470234DFC28349EE8D7B0C7BB0C6B015"/>
  </w:style>
  <w:style w:type="paragraph" w:customStyle="1" w:styleId="1D868F3E3D69430690CF773C5692B55F">
    <w:name w:val="1D868F3E3D69430690CF773C5692B55F"/>
  </w:style>
  <w:style w:type="paragraph" w:customStyle="1" w:styleId="5CA3C65E0E2A452CAB0820A887B300D1">
    <w:name w:val="5CA3C65E0E2A452CAB0820A887B300D1"/>
  </w:style>
  <w:style w:type="paragraph" w:customStyle="1" w:styleId="0667E26816FE432386E69D4F401B8863">
    <w:name w:val="0667E26816FE432386E69D4F401B8863"/>
  </w:style>
  <w:style w:type="paragraph" w:customStyle="1" w:styleId="FCBBFF0A5F4147B6968E7B90DBA96677">
    <w:name w:val="FCBBFF0A5F4147B6968E7B90DBA96677"/>
  </w:style>
  <w:style w:type="paragraph" w:customStyle="1" w:styleId="41679527AED64F27B3F80E2071B1C3FC">
    <w:name w:val="41679527AED64F27B3F80E2071B1C3FC"/>
  </w:style>
  <w:style w:type="paragraph" w:customStyle="1" w:styleId="E99C07563B61481D92ADFC3D7EFC9073">
    <w:name w:val="E99C07563B61481D92ADFC3D7EFC9073"/>
  </w:style>
  <w:style w:type="paragraph" w:customStyle="1" w:styleId="406F0BCFFA9D4D38BE785D9D9FCCC4E5">
    <w:name w:val="406F0BCFFA9D4D38BE785D9D9FCCC4E5"/>
  </w:style>
  <w:style w:type="paragraph" w:customStyle="1" w:styleId="0797E108FB104640A6EBD8736A062C19">
    <w:name w:val="0797E108FB104640A6EBD8736A062C19"/>
  </w:style>
  <w:style w:type="paragraph" w:customStyle="1" w:styleId="A1E27EBAE97F4247B60CCA1755846F1E">
    <w:name w:val="A1E27EBAE97F4247B60CCA1755846F1E"/>
  </w:style>
  <w:style w:type="paragraph" w:customStyle="1" w:styleId="7887F367DEF84BB19813FA9363682F6E">
    <w:name w:val="7887F367DEF84BB19813FA9363682F6E"/>
  </w:style>
  <w:style w:type="paragraph" w:customStyle="1" w:styleId="14E5B106F0754DA7ACAD00668BDA55C2">
    <w:name w:val="14E5B106F0754DA7ACAD00668BDA55C2"/>
  </w:style>
  <w:style w:type="paragraph" w:customStyle="1" w:styleId="65AFBD00B34F42C7A7C968F4807359D8">
    <w:name w:val="65AFBD00B34F42C7A7C968F4807359D8"/>
  </w:style>
  <w:style w:type="paragraph" w:customStyle="1" w:styleId="2EFEB0EE60344A7DB553B9F58A55206A">
    <w:name w:val="2EFEB0EE60344A7DB553B9F58A55206A"/>
  </w:style>
  <w:style w:type="paragraph" w:customStyle="1" w:styleId="582E85DBC6714F94A30A183E83A2B39C">
    <w:name w:val="582E85DBC6714F94A30A183E83A2B39C"/>
  </w:style>
  <w:style w:type="paragraph" w:customStyle="1" w:styleId="0AADB9EF176C4295A646EEE867467AD9">
    <w:name w:val="0AADB9EF176C4295A646EEE867467AD9"/>
  </w:style>
  <w:style w:type="paragraph" w:customStyle="1" w:styleId="669BC3F4AFB24B5D83C1DE205D44C41D">
    <w:name w:val="669BC3F4AFB24B5D83C1DE205D44C41D"/>
  </w:style>
  <w:style w:type="paragraph" w:customStyle="1" w:styleId="F4B108F024B14D3EA653CAB72E0C70B4">
    <w:name w:val="F4B108F024B14D3EA653CAB72E0C70B4"/>
  </w:style>
  <w:style w:type="paragraph" w:customStyle="1" w:styleId="9E6749DAA1AB4FBBA2309EF0DBD38EC4">
    <w:name w:val="9E6749DAA1AB4FBBA2309EF0DBD38EC4"/>
  </w:style>
  <w:style w:type="paragraph" w:customStyle="1" w:styleId="81BEBF8A6EA040E298130D6C645C942F">
    <w:name w:val="81BEBF8A6EA040E298130D6C645C942F"/>
  </w:style>
  <w:style w:type="paragraph" w:customStyle="1" w:styleId="2DD259870F7040C39CBB4F04B2E145B9">
    <w:name w:val="2DD259870F7040C39CBB4F04B2E145B9"/>
  </w:style>
  <w:style w:type="paragraph" w:customStyle="1" w:styleId="053023B036A84206A7E65E7B4088AAC7">
    <w:name w:val="053023B036A84206A7E65E7B4088AAC7"/>
  </w:style>
  <w:style w:type="paragraph" w:customStyle="1" w:styleId="957D2BED8EB84499BAE2D19AF2FC01F6">
    <w:name w:val="957D2BED8EB84499BAE2D19AF2FC01F6"/>
  </w:style>
  <w:style w:type="character" w:styleId="Strong">
    <w:name w:val="Strong"/>
    <w:uiPriority w:val="22"/>
    <w:qFormat/>
    <w:rPr>
      <w:b/>
      <w:bCs/>
    </w:rPr>
  </w:style>
  <w:style w:type="paragraph" w:customStyle="1" w:styleId="DDAAE9DAF2D74185B0BDA56C041CA199">
    <w:name w:val="DDAAE9DAF2D74185B0BDA56C041CA199"/>
  </w:style>
  <w:style w:type="paragraph" w:customStyle="1" w:styleId="65E23D1349274406AC2E4190E7C957DD">
    <w:name w:val="65E23D1349274406AC2E4190E7C957DD"/>
  </w:style>
  <w:style w:type="paragraph" w:customStyle="1" w:styleId="C23B0C197F194E1DAA8944DCB2DBFFC5">
    <w:name w:val="C23B0C197F194E1DAA8944DCB2DBFFC5"/>
  </w:style>
  <w:style w:type="paragraph" w:customStyle="1" w:styleId="83A3247771304DC281210D4466BFC3EB">
    <w:name w:val="83A3247771304DC281210D4466BFC3EB"/>
  </w:style>
  <w:style w:type="paragraph" w:customStyle="1" w:styleId="E91F4FF31AA447A6828CC9C5B570C031">
    <w:name w:val="E91F4FF31AA447A6828CC9C5B570C031"/>
  </w:style>
  <w:style w:type="paragraph" w:customStyle="1" w:styleId="3737CEE1B4AC4BB599990DB0B226A8BC">
    <w:name w:val="3737CEE1B4AC4BB599990DB0B226A8BC"/>
  </w:style>
  <w:style w:type="paragraph" w:customStyle="1" w:styleId="CD4283E3B232456DAB762172BF8A1E2A">
    <w:name w:val="CD4283E3B232456DAB762172BF8A1E2A"/>
  </w:style>
  <w:style w:type="paragraph" w:customStyle="1" w:styleId="DD464F92D0164C3ABBCD792F6AAA8A82">
    <w:name w:val="DD464F92D0164C3ABBCD792F6AAA8A82"/>
  </w:style>
  <w:style w:type="paragraph" w:customStyle="1" w:styleId="8F3BBABE65BE4681BF1F9A8C98482462">
    <w:name w:val="8F3BBABE65BE4681BF1F9A8C98482462"/>
  </w:style>
  <w:style w:type="paragraph" w:customStyle="1" w:styleId="C892CC2AF63D4E99AC26381E4D5289AC">
    <w:name w:val="C892CC2AF63D4E99AC26381E4D5289AC"/>
  </w:style>
  <w:style w:type="paragraph" w:customStyle="1" w:styleId="3B2FD5714B714739AA84C510DEC978E5">
    <w:name w:val="3B2FD5714B714739AA84C510DEC978E5"/>
  </w:style>
  <w:style w:type="paragraph" w:customStyle="1" w:styleId="838F7BA7064A47328577F6FFAF38F289">
    <w:name w:val="838F7BA7064A47328577F6FFAF38F289"/>
  </w:style>
  <w:style w:type="paragraph" w:customStyle="1" w:styleId="C31A6A5FD7364722AFDB7530A2BF0E7C">
    <w:name w:val="C31A6A5FD7364722AFDB7530A2BF0E7C"/>
  </w:style>
  <w:style w:type="paragraph" w:customStyle="1" w:styleId="699158F18BF64FC7B03068D277A030A7">
    <w:name w:val="699158F18BF64FC7B03068D277A030A7"/>
  </w:style>
  <w:style w:type="paragraph" w:customStyle="1" w:styleId="0E0EFE334A414E06829301555F40A3E2">
    <w:name w:val="0E0EFE334A414E06829301555F40A3E2"/>
  </w:style>
  <w:style w:type="paragraph" w:customStyle="1" w:styleId="93912B6894014578A84EB0295ED6184B">
    <w:name w:val="93912B6894014578A84EB0295ED6184B"/>
  </w:style>
  <w:style w:type="paragraph" w:customStyle="1" w:styleId="44170DF03FD7425C9804A365D0B27D60">
    <w:name w:val="44170DF03FD7425C9804A365D0B27D60"/>
  </w:style>
  <w:style w:type="paragraph" w:customStyle="1" w:styleId="A29DB294F5DA4B7DB5C9EDE5627B831F">
    <w:name w:val="A29DB294F5DA4B7DB5C9EDE5627B831F"/>
  </w:style>
  <w:style w:type="paragraph" w:customStyle="1" w:styleId="119EAB1A782C415784665DEF7E3903EE">
    <w:name w:val="119EAB1A782C415784665DEF7E3903EE"/>
  </w:style>
  <w:style w:type="paragraph" w:customStyle="1" w:styleId="AC9A40394ED34B2CA0DFC479612897C0">
    <w:name w:val="AC9A40394ED34B2CA0DFC479612897C0"/>
  </w:style>
  <w:style w:type="paragraph" w:customStyle="1" w:styleId="3306061FF3B64B5B8EDF2CBBD751318F">
    <w:name w:val="3306061FF3B64B5B8EDF2CBBD751318F"/>
  </w:style>
  <w:style w:type="paragraph" w:customStyle="1" w:styleId="B851010FB26E45EABFA0783A31218EEB">
    <w:name w:val="B851010FB26E45EABFA0783A31218EEB"/>
  </w:style>
  <w:style w:type="paragraph" w:customStyle="1" w:styleId="112B96343DC84FD59B06D5A0E1AF5585">
    <w:name w:val="112B96343DC84FD59B06D5A0E1AF5585"/>
  </w:style>
  <w:style w:type="paragraph" w:customStyle="1" w:styleId="31E4B5507B874C49AB4F3778770B4ACB">
    <w:name w:val="31E4B5507B874C49AB4F3778770B4ACB"/>
  </w:style>
  <w:style w:type="paragraph" w:customStyle="1" w:styleId="6E326F67E2A542A1A80A9F04ABBB968E">
    <w:name w:val="6E326F67E2A542A1A80A9F04ABBB968E"/>
  </w:style>
  <w:style w:type="paragraph" w:customStyle="1" w:styleId="5B781E9F3E50432981972F13EB6EEAE1">
    <w:name w:val="5B781E9F3E50432981972F13EB6EEAE1"/>
  </w:style>
  <w:style w:type="paragraph" w:customStyle="1" w:styleId="67F7773AA31441F78F9E017EA3FA9127">
    <w:name w:val="67F7773AA31441F78F9E017EA3FA9127"/>
  </w:style>
  <w:style w:type="paragraph" w:customStyle="1" w:styleId="E3D2BFF5DC364070B596D14F2DA2E594">
    <w:name w:val="E3D2BFF5DC364070B596D14F2DA2E594"/>
  </w:style>
  <w:style w:type="paragraph" w:customStyle="1" w:styleId="D8B39FBB363E4B03B2148B61CF742DAE">
    <w:name w:val="D8B39FBB363E4B03B2148B61CF742DAE"/>
  </w:style>
  <w:style w:type="paragraph" w:customStyle="1" w:styleId="CD88DD768890471FBAC75A5D4F5EB414">
    <w:name w:val="CD88DD768890471FBAC75A5D4F5EB414"/>
  </w:style>
  <w:style w:type="paragraph" w:customStyle="1" w:styleId="0C10CBEB463C44888D637839E3213E30">
    <w:name w:val="0C10CBEB463C44888D637839E3213E30"/>
  </w:style>
  <w:style w:type="paragraph" w:customStyle="1" w:styleId="56653EBE878543EAB9ADF39FCF468FDD">
    <w:name w:val="56653EBE878543EAB9ADF39FCF468FDD"/>
  </w:style>
  <w:style w:type="paragraph" w:customStyle="1" w:styleId="4025CB0E559B4D3FA29CB5F740C9FF8C">
    <w:name w:val="4025CB0E559B4D3FA29CB5F740C9FF8C"/>
  </w:style>
  <w:style w:type="paragraph" w:customStyle="1" w:styleId="7153253DED3941E5A722C453B9F7B9AE">
    <w:name w:val="7153253DED3941E5A722C453B9F7B9AE"/>
  </w:style>
  <w:style w:type="paragraph" w:customStyle="1" w:styleId="D81DA39E8FFB4EEFB78D8CF231CFBA99">
    <w:name w:val="D81DA39E8FFB4EEFB78D8CF231CFBA99"/>
  </w:style>
  <w:style w:type="paragraph" w:customStyle="1" w:styleId="36328EEFDF4F4C6EACA92DADF9A23030">
    <w:name w:val="36328EEFDF4F4C6EACA92DADF9A23030"/>
  </w:style>
  <w:style w:type="paragraph" w:customStyle="1" w:styleId="A1B6823BEDAE4E86B3B647D96DDB8448">
    <w:name w:val="A1B6823BEDAE4E86B3B647D96DDB8448"/>
  </w:style>
  <w:style w:type="paragraph" w:customStyle="1" w:styleId="0A0DDA1ABE6B45CCA9FD56C4D60DD232">
    <w:name w:val="0A0DDA1ABE6B45CCA9FD56C4D60DD232"/>
  </w:style>
  <w:style w:type="paragraph" w:customStyle="1" w:styleId="8676951E3AE740F8AC0541F885720928">
    <w:name w:val="8676951E3AE740F8AC0541F885720928"/>
  </w:style>
  <w:style w:type="paragraph" w:customStyle="1" w:styleId="2AB4E34360CF44CBB54FED69F054BCD4">
    <w:name w:val="2AB4E34360CF44CBB54FED69F054BCD4"/>
  </w:style>
  <w:style w:type="paragraph" w:customStyle="1" w:styleId="99109633C4B74193A444A9FC919EEE29">
    <w:name w:val="99109633C4B74193A444A9FC919EEE29"/>
  </w:style>
  <w:style w:type="paragraph" w:customStyle="1" w:styleId="3522D5510CFC4778BF29E15BD15352C5">
    <w:name w:val="3522D5510CFC4778BF29E15BD15352C5"/>
  </w:style>
  <w:style w:type="paragraph" w:customStyle="1" w:styleId="97A1AF2AFE49478F8B780F422FE30CB7">
    <w:name w:val="97A1AF2AFE49478F8B780F422FE30CB7"/>
  </w:style>
  <w:style w:type="paragraph" w:customStyle="1" w:styleId="D61252A74A984770A98F9A193CD7E723">
    <w:name w:val="D61252A74A984770A98F9A193CD7E723"/>
  </w:style>
  <w:style w:type="paragraph" w:customStyle="1" w:styleId="1CE4DBC6D29C41B290FD4172C3827F8D">
    <w:name w:val="1CE4DBC6D29C41B290FD4172C3827F8D"/>
  </w:style>
  <w:style w:type="paragraph" w:customStyle="1" w:styleId="B5DD8D26DD414AAFAA15D9C12EA7ADFD">
    <w:name w:val="B5DD8D26DD414AAFAA15D9C12EA7ADFD"/>
  </w:style>
  <w:style w:type="paragraph" w:customStyle="1" w:styleId="AC187DDB83224AC08A30BDEC528EAD58">
    <w:name w:val="AC187DDB83224AC08A30BDEC528EAD58"/>
  </w:style>
  <w:style w:type="paragraph" w:customStyle="1" w:styleId="223279A580114102816A0FCAF7AF4BAD">
    <w:name w:val="223279A580114102816A0FCAF7AF4BAD"/>
  </w:style>
  <w:style w:type="paragraph" w:customStyle="1" w:styleId="A86A2240084A4DF98FB29CB98A7C51AB">
    <w:name w:val="A86A2240084A4DF98FB29CB98A7C51AB"/>
  </w:style>
  <w:style w:type="paragraph" w:customStyle="1" w:styleId="A98BB5A5894B43FBADB79F5B9F50A419">
    <w:name w:val="A98BB5A5894B43FBADB79F5B9F50A419"/>
  </w:style>
  <w:style w:type="paragraph" w:customStyle="1" w:styleId="E3D2A83448EC492DA31CE8ADC550875A">
    <w:name w:val="E3D2A83448EC492DA31CE8ADC550875A"/>
  </w:style>
  <w:style w:type="paragraph" w:customStyle="1" w:styleId="BFF7F9DBFCCC4AC5950E94FBA2C08647">
    <w:name w:val="BFF7F9DBFCCC4AC5950E94FBA2C08647"/>
  </w:style>
  <w:style w:type="paragraph" w:customStyle="1" w:styleId="2D4278D4CEC8473BBFEB52B2FEE936F2">
    <w:name w:val="2D4278D4CEC8473BBFEB52B2FEE936F2"/>
  </w:style>
  <w:style w:type="paragraph" w:customStyle="1" w:styleId="C42F5478E8AF4D3689956A36C09F5270">
    <w:name w:val="C42F5478E8AF4D3689956A36C09F5270"/>
  </w:style>
  <w:style w:type="paragraph" w:customStyle="1" w:styleId="EE15E42C48904CDAAAA045F5D7DCD593">
    <w:name w:val="EE15E42C48904CDAAAA045F5D7DCD593"/>
  </w:style>
  <w:style w:type="paragraph" w:customStyle="1" w:styleId="20D0559C28274FED8B115B01DF92018E">
    <w:name w:val="20D0559C28274FED8B115B01DF92018E"/>
  </w:style>
  <w:style w:type="paragraph" w:customStyle="1" w:styleId="4A9148B2620C43A08A0EB6426B7709DA">
    <w:name w:val="4A9148B2620C43A08A0EB6426B7709DA"/>
  </w:style>
  <w:style w:type="paragraph" w:customStyle="1" w:styleId="F322183425FA4144B02AE3B4D9393152">
    <w:name w:val="F322183425FA4144B02AE3B4D9393152"/>
  </w:style>
  <w:style w:type="paragraph" w:customStyle="1" w:styleId="EC13E7D6E60D4B3FA4B95A217CD0CA9E">
    <w:name w:val="EC13E7D6E60D4B3FA4B95A217CD0CA9E"/>
    <w:rsid w:val="005C49E9"/>
  </w:style>
  <w:style w:type="paragraph" w:customStyle="1" w:styleId="A3F8EEDB386D41F69C374F0BD35B8C98">
    <w:name w:val="A3F8EEDB386D41F69C374F0BD35B8C98"/>
    <w:rsid w:val="005C49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Aya mohamed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740F5E-8185-4116-8793-B0E72EE1EDDD}">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{D560D53F-04AA-4E29-9174-34C2D5474E4F}tf02911896_win32</Template>
  <TotalTime>0</TotalTime>
  <Pages>17</Pages>
  <Words>2125</Words>
  <Characters>12116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dc:title>
  <dc:subject>Temperature Sensor</dc:subject>
  <dc:creator/>
  <cp:lastModifiedBy/>
  <cp:revision>1</cp:revision>
  <dcterms:created xsi:type="dcterms:W3CDTF">2023-12-03T10:58:00Z</dcterms:created>
  <dcterms:modified xsi:type="dcterms:W3CDTF">2023-12-22T18:50:00Z</dcterms:modified>
  <cp:contentStatus/>
</cp:coreProperties>
</file>